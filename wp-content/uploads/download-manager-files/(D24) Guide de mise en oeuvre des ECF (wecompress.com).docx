
<file path=[Content_Types].xml><?xml version="1.0" encoding="utf-8"?>
<Types xmlns="http://schemas.openxmlformats.org/package/2006/content-types">
  <Default ContentType="image/png" Extension="PNG"/>
  <Default ContentType="image/jpeg" Extension="jpeg"/>
  <Default ContentType="application/vnd.openxmlformats-package.relationships+xml" Extension="rels"/>
  <Default ContentType="application/xml" Extension="xml"/>
  <Default ContentType="image/jpeg" Extension="jpg"/>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3.xml"/>
  <Override ContentType="application/vnd.openxmlformats-officedocument.wordprocessingml.footer+xml" PartName="/word/foot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header+xml" PartName="/word/header6.xml"/>
  <Override ContentType="application/vnd.openxmlformats-officedocument.wordprocessingml.footer+xml" PartName="/word/foot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header+xml" PartName="/word/header9.xml"/>
  <Override ContentType="application/vnd.openxmlformats-officedocument.wordprocessingml.footer+xml" PartName="/word/foot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header+xml" PartName="/word/header12.xml"/>
  <Override ContentType="application/vnd.openxmlformats-officedocument.wordprocessingml.footer+xml" PartName="/word/footer12.xml"/>
  <Override ContentType="application/vnd.openxmlformats-officedocument.wordprocessingml.header+xml" PartName="/word/header13.xml"/>
  <Override ContentType="application/vnd.openxmlformats-officedocument.wordprocessingml.header+xml" PartName="/word/header14.xml"/>
  <Override ContentType="application/vnd.openxmlformats-officedocument.wordprocessingml.footer+xml" PartName="/word/footer13.xml"/>
  <Override ContentType="application/vnd.openxmlformats-officedocument.wordprocessingml.footer+xml" PartName="/word/footer14.xml"/>
  <Override ContentType="application/vnd.openxmlformats-officedocument.wordprocessingml.header+xml" PartName="/word/header15.xml"/>
  <Override ContentType="application/vnd.openxmlformats-officedocument.wordprocessingml.footer+xml" PartName="/word/footer15.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4988" w:rsidRDefault="00F44988" w:rsidP="00F44988">
      <w:pPr>
        <w:spacing w:after="0" w:line="259" w:lineRule="auto"/>
        <w:ind w:left="0" w:right="0" w:firstLine="0"/>
        <w:jc w:val="left"/>
      </w:pPr>
    </w:p>
    <w:p w:rsidR="00F44988" w:rsidRDefault="00F44988">
      <w:pPr>
        <w:spacing w:after="0" w:line="259" w:lineRule="auto"/>
        <w:ind w:left="34" w:right="0" w:firstLine="0"/>
        <w:jc w:val="left"/>
      </w:pPr>
    </w:p>
    <w:p w:rsidR="00DB1900" w:rsidRDefault="00DB1900" w:rsidP="00DB1900">
      <w:pPr>
        <w:pStyle w:val="2-Titre"/>
        <w:jc w:val="center"/>
      </w:pPr>
    </w:p>
    <w:p w:rsidR="00DB1900" w:rsidRPr="00DC3E27" w:rsidRDefault="00DB1900" w:rsidP="00DB1900">
      <w:pPr>
        <w:jc w:val="center"/>
        <w:rPr>
          <w:rFonts w:ascii="Generica" w:eastAsia="Arial Unicode MS" w:hAnsi="Generica"/>
          <w:b/>
          <w:color w:val="2E4F9B"/>
          <w:sz w:val="36"/>
        </w:rPr>
      </w:pPr>
      <w:r>
        <w:rPr>
          <w:rFonts w:ascii="Generica" w:eastAsia="Arial Unicode MS" w:hAnsi="Generica"/>
          <w:b/>
          <w:color w:val="2E4F9B"/>
          <w:sz w:val="36"/>
        </w:rPr>
        <w:t xml:space="preserve">GUIDE DE MISE EN </w:t>
      </w:r>
      <w:r>
        <w:rPr>
          <w:rFonts w:ascii="Cambria" w:eastAsia="Arial Unicode MS" w:hAnsi="Cambria" w:cs="Cambria"/>
          <w:b/>
          <w:color w:val="2E4F9B"/>
          <w:sz w:val="36"/>
        </w:rPr>
        <w:t>Œ</w:t>
      </w:r>
      <w:r>
        <w:rPr>
          <w:rFonts w:ascii="Generica" w:eastAsia="Arial Unicode MS" w:hAnsi="Generica"/>
          <w:b/>
          <w:color w:val="2E4F9B"/>
          <w:sz w:val="36"/>
        </w:rPr>
        <w:t>UVRE DES EVALUATIONS PASSEES EN COURS DE FORMATION</w:t>
      </w: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Default="00DB1900" w:rsidP="00DB1900">
      <w:pPr>
        <w:pStyle w:val="Pieddepage"/>
        <w:rPr>
          <w:rFonts w:ascii="TradeGothic" w:hAnsi="TradeGothic"/>
          <w:sz w:val="20"/>
        </w:rPr>
      </w:pPr>
      <w:bookmarkStart w:id="0" w:name="_GoBack"/>
      <w:bookmarkEnd w:id="0"/>
    </w:p>
    <w:p w:rsidR="00DB1900" w:rsidRDefault="00DB1900" w:rsidP="00DB1900">
      <w:pPr>
        <w:pStyle w:val="Pieddepage"/>
        <w:rPr>
          <w:rFonts w:ascii="TradeGothic" w:hAnsi="TradeGothic"/>
          <w:sz w:val="20"/>
        </w:rPr>
      </w:pPr>
    </w:p>
    <w:p w:rsidR="00DB1900" w:rsidRDefault="00DB1900" w:rsidP="00DB1900">
      <w:pPr>
        <w:pStyle w:val="Pieddepage"/>
        <w:rPr>
          <w:rFonts w:ascii="TradeGothic" w:hAnsi="TradeGothic"/>
          <w:sz w:val="20"/>
        </w:rPr>
      </w:pPr>
    </w:p>
    <w:p w:rsidR="00DB1900" w:rsidRDefault="00DB1900" w:rsidP="00DB1900">
      <w:pPr>
        <w:pStyle w:val="Pieddepage"/>
        <w:rPr>
          <w:rFonts w:ascii="TradeGothic" w:hAnsi="TradeGothic"/>
          <w:sz w:val="20"/>
        </w:rPr>
      </w:pPr>
    </w:p>
    <w:p w:rsidR="00DB1900" w:rsidRDefault="00DB1900" w:rsidP="00DB1900">
      <w:pPr>
        <w:pStyle w:val="Pieddepage"/>
        <w:rPr>
          <w:rFonts w:ascii="TradeGothic" w:hAnsi="TradeGothic"/>
          <w:sz w:val="20"/>
        </w:rPr>
      </w:pPr>
    </w:p>
    <w:p w:rsidR="00DB1900"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p w:rsidR="00DB1900" w:rsidRPr="00E508AE" w:rsidRDefault="00DB1900" w:rsidP="00DB1900">
      <w:pPr>
        <w:pStyle w:val="Pieddepage"/>
        <w:rPr>
          <w:rFonts w:ascii="TradeGothic" w:hAnsi="TradeGothic"/>
          <w:sz w:val="20"/>
        </w:rPr>
      </w:pPr>
    </w:p>
    <w:tbl>
      <w:tblPr>
        <w:tblStyle w:val="Grilledutableau"/>
        <w:tblW w:w="9918" w:type="dxa"/>
        <w:jc w:val="center"/>
        <w:tblLayout w:type="fixed"/>
        <w:tblLook w:val="04A0" w:firstRow="1" w:lastRow="0" w:firstColumn="1" w:lastColumn="0" w:noHBand="0" w:noVBand="1"/>
      </w:tblPr>
      <w:tblGrid>
        <w:gridCol w:w="1528"/>
        <w:gridCol w:w="849"/>
        <w:gridCol w:w="709"/>
        <w:gridCol w:w="850"/>
        <w:gridCol w:w="851"/>
        <w:gridCol w:w="992"/>
        <w:gridCol w:w="992"/>
        <w:gridCol w:w="851"/>
        <w:gridCol w:w="28"/>
        <w:gridCol w:w="992"/>
        <w:gridCol w:w="848"/>
        <w:gridCol w:w="428"/>
      </w:tblGrid>
      <w:tr w:rsidR="00DB1900" w:rsidTr="00A52242">
        <w:trPr>
          <w:trHeight w:val="177"/>
          <w:jc w:val="center"/>
        </w:trPr>
        <w:tc>
          <w:tcPr>
            <w:tcW w:w="1528" w:type="dxa"/>
            <w:vMerge w:val="restart"/>
            <w:vAlign w:val="center"/>
            <w:hideMark/>
          </w:tcPr>
          <w:p w:rsidR="00DB1900" w:rsidRDefault="00DB1900" w:rsidP="00A52242">
            <w:pPr>
              <w:pStyle w:val="Pieddepage"/>
              <w:jc w:val="center"/>
              <w:rPr>
                <w:sz w:val="16"/>
                <w:szCs w:val="16"/>
              </w:rPr>
            </w:pPr>
            <w:r>
              <w:rPr>
                <w:noProof/>
                <w:lang w:eastAsia="fr-FR"/>
              </w:rPr>
              <w:drawing>
                <wp:inline distT="0" distB="0" distL="0" distR="0" wp14:anchorId="26708E02" wp14:editId="4704A2B7">
                  <wp:extent cx="838200" cy="619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864558" cy="638594"/>
                          </a:xfrm>
                          <a:prstGeom prst="rect">
                            <a:avLst/>
                          </a:prstGeom>
                          <a:noFill/>
                          <a:ln>
                            <a:noFill/>
                          </a:ln>
                        </pic:spPr>
                      </pic:pic>
                    </a:graphicData>
                  </a:graphic>
                </wp:inline>
              </w:drawing>
            </w:r>
          </w:p>
        </w:tc>
        <w:tc>
          <w:tcPr>
            <w:tcW w:w="6122" w:type="dxa"/>
            <w:gridSpan w:val="8"/>
            <w:shd w:val="clear" w:color="auto" w:fill="auto"/>
            <w:vAlign w:val="center"/>
            <w:hideMark/>
          </w:tcPr>
          <w:p w:rsidR="00DB1900" w:rsidRPr="003D5CE1" w:rsidRDefault="00DB1900" w:rsidP="00A52242">
            <w:pPr>
              <w:pStyle w:val="Pieddepage"/>
              <w:jc w:val="center"/>
              <w:rPr>
                <w:rFonts w:ascii="Arial Narrow" w:hAnsi="Arial Narrow" w:cs="Arial"/>
                <w:b/>
                <w:sz w:val="14"/>
                <w:szCs w:val="16"/>
              </w:rPr>
            </w:pPr>
            <w:r>
              <w:rPr>
                <w:rFonts w:ascii="Arial Narrow" w:hAnsi="Arial Narrow" w:cs="Arial"/>
                <w:b/>
                <w:sz w:val="14"/>
                <w:szCs w:val="16"/>
              </w:rPr>
              <w:t>« DEROULEMENT DES FORMATIONS</w:t>
            </w:r>
            <w:r w:rsidRPr="003D5CE1">
              <w:rPr>
                <w:rFonts w:ascii="Arial Narrow" w:hAnsi="Arial Narrow" w:cs="Arial"/>
                <w:b/>
                <w:sz w:val="14"/>
                <w:szCs w:val="16"/>
              </w:rPr>
              <w:t xml:space="preserve"> »     </w:t>
            </w:r>
          </w:p>
        </w:tc>
        <w:tc>
          <w:tcPr>
            <w:tcW w:w="2268" w:type="dxa"/>
            <w:gridSpan w:val="3"/>
            <w:shd w:val="clear" w:color="auto" w:fill="auto"/>
            <w:vAlign w:val="center"/>
          </w:tcPr>
          <w:p w:rsidR="00DB1900" w:rsidRPr="006373B9" w:rsidRDefault="00DB1900" w:rsidP="00A52242">
            <w:pPr>
              <w:pStyle w:val="Pieddepage"/>
              <w:jc w:val="center"/>
              <w:rPr>
                <w:rFonts w:cs="Arial"/>
                <w:color w:val="C00000"/>
                <w:sz w:val="14"/>
                <w:szCs w:val="16"/>
              </w:rPr>
            </w:pPr>
            <w:r w:rsidRPr="006373B9">
              <w:rPr>
                <w:rFonts w:cs="Arial"/>
                <w:color w:val="C00000"/>
                <w:sz w:val="14"/>
                <w:szCs w:val="16"/>
              </w:rPr>
              <w:t>PROCESSUS DE REALISATION N°2</w:t>
            </w:r>
          </w:p>
        </w:tc>
      </w:tr>
      <w:tr w:rsidR="00DB1900" w:rsidTr="00A52242">
        <w:trPr>
          <w:trHeight w:val="175"/>
          <w:jc w:val="center"/>
        </w:trPr>
        <w:tc>
          <w:tcPr>
            <w:tcW w:w="1528" w:type="dxa"/>
            <w:vMerge/>
            <w:vAlign w:val="center"/>
            <w:hideMark/>
          </w:tcPr>
          <w:p w:rsidR="00DB1900" w:rsidRDefault="00DB1900" w:rsidP="00A52242">
            <w:pPr>
              <w:rPr>
                <w:sz w:val="16"/>
                <w:szCs w:val="16"/>
              </w:rPr>
            </w:pPr>
          </w:p>
        </w:tc>
        <w:tc>
          <w:tcPr>
            <w:tcW w:w="6122" w:type="dxa"/>
            <w:gridSpan w:val="8"/>
            <w:shd w:val="clear" w:color="auto" w:fill="auto"/>
            <w:vAlign w:val="center"/>
            <w:hideMark/>
          </w:tcPr>
          <w:p w:rsidR="00DB1900" w:rsidRPr="003D5CE1" w:rsidRDefault="00DB1900" w:rsidP="00A52242">
            <w:pPr>
              <w:pStyle w:val="Pieddepage"/>
              <w:jc w:val="center"/>
              <w:rPr>
                <w:rFonts w:ascii="Arial Narrow" w:hAnsi="Arial Narrow" w:cs="Arial"/>
                <w:b/>
                <w:sz w:val="14"/>
                <w:szCs w:val="16"/>
              </w:rPr>
            </w:pPr>
            <w:r w:rsidRPr="003D5CE1">
              <w:rPr>
                <w:rFonts w:ascii="Arial Narrow" w:hAnsi="Arial Narrow" w:cs="Arial"/>
                <w:b/>
                <w:sz w:val="14"/>
                <w:szCs w:val="16"/>
              </w:rPr>
              <w:t xml:space="preserve">« GESTION DE L’ACCOMPAGNEMENT DU STAGIAIRE »      </w:t>
            </w:r>
          </w:p>
        </w:tc>
        <w:tc>
          <w:tcPr>
            <w:tcW w:w="2268" w:type="dxa"/>
            <w:gridSpan w:val="3"/>
            <w:shd w:val="clear" w:color="auto" w:fill="auto"/>
            <w:vAlign w:val="center"/>
          </w:tcPr>
          <w:p w:rsidR="00DB1900" w:rsidRPr="006373B9" w:rsidRDefault="00DB1900" w:rsidP="00A52242">
            <w:pPr>
              <w:pStyle w:val="Pieddepage"/>
              <w:jc w:val="center"/>
              <w:rPr>
                <w:rFonts w:cs="Arial"/>
                <w:color w:val="C00000"/>
                <w:sz w:val="14"/>
                <w:szCs w:val="16"/>
              </w:rPr>
            </w:pPr>
            <w:r w:rsidRPr="006373B9">
              <w:rPr>
                <w:rFonts w:cs="Arial"/>
                <w:color w:val="C00000"/>
                <w:sz w:val="14"/>
                <w:szCs w:val="16"/>
              </w:rPr>
              <w:t>PROCEDURE N°4</w:t>
            </w:r>
          </w:p>
        </w:tc>
      </w:tr>
      <w:tr w:rsidR="00DB1900" w:rsidTr="00A52242">
        <w:trPr>
          <w:trHeight w:val="175"/>
          <w:jc w:val="center"/>
        </w:trPr>
        <w:tc>
          <w:tcPr>
            <w:tcW w:w="1528" w:type="dxa"/>
            <w:vMerge/>
            <w:vAlign w:val="center"/>
            <w:hideMark/>
          </w:tcPr>
          <w:p w:rsidR="00DB1900" w:rsidRDefault="00DB1900" w:rsidP="00A52242">
            <w:pPr>
              <w:rPr>
                <w:sz w:val="16"/>
                <w:szCs w:val="16"/>
              </w:rPr>
            </w:pPr>
          </w:p>
        </w:tc>
        <w:tc>
          <w:tcPr>
            <w:tcW w:w="6122" w:type="dxa"/>
            <w:gridSpan w:val="8"/>
            <w:shd w:val="clear" w:color="auto" w:fill="2E4F9B"/>
            <w:vAlign w:val="center"/>
            <w:hideMark/>
          </w:tcPr>
          <w:p w:rsidR="00DB1900" w:rsidRPr="00EE7D1B" w:rsidRDefault="00DB1900" w:rsidP="00A52242">
            <w:pPr>
              <w:pStyle w:val="Pieddepage"/>
              <w:jc w:val="center"/>
              <w:rPr>
                <w:rFonts w:ascii="Arial Narrow" w:hAnsi="Arial Narrow" w:cs="Arial"/>
                <w:b/>
                <w:color w:val="FFFFFF" w:themeColor="background1"/>
                <w:sz w:val="14"/>
                <w:szCs w:val="16"/>
              </w:rPr>
            </w:pPr>
            <w:r>
              <w:rPr>
                <w:rFonts w:ascii="Arial Narrow" w:hAnsi="Arial Narrow" w:cs="Arial"/>
                <w:b/>
                <w:color w:val="FFFFFF" w:themeColor="background1"/>
                <w:sz w:val="14"/>
                <w:szCs w:val="16"/>
              </w:rPr>
              <w:t xml:space="preserve">« GUIDE DE MISE EN ŒUVRE DES EVALUATIONS PASSEES EN COURS DE FORMATION </w:t>
            </w:r>
            <w:r w:rsidRPr="00EE7D1B">
              <w:rPr>
                <w:rFonts w:ascii="Arial Narrow" w:hAnsi="Arial Narrow" w:cs="Arial"/>
                <w:b/>
                <w:color w:val="FFFFFF" w:themeColor="background1"/>
                <w:sz w:val="14"/>
                <w:szCs w:val="16"/>
              </w:rPr>
              <w:t xml:space="preserve"> »      </w:t>
            </w:r>
          </w:p>
        </w:tc>
        <w:tc>
          <w:tcPr>
            <w:tcW w:w="2268" w:type="dxa"/>
            <w:gridSpan w:val="3"/>
            <w:shd w:val="clear" w:color="auto" w:fill="auto"/>
            <w:vAlign w:val="center"/>
          </w:tcPr>
          <w:p w:rsidR="00DB1900" w:rsidRPr="006373B9" w:rsidRDefault="00DB1900" w:rsidP="00A52242">
            <w:pPr>
              <w:pStyle w:val="Pieddepage"/>
              <w:jc w:val="center"/>
              <w:rPr>
                <w:rFonts w:cs="Arial"/>
                <w:color w:val="C00000"/>
                <w:sz w:val="14"/>
                <w:szCs w:val="16"/>
              </w:rPr>
            </w:pPr>
            <w:r>
              <w:rPr>
                <w:rFonts w:cs="Arial"/>
                <w:color w:val="C00000"/>
                <w:sz w:val="14"/>
                <w:szCs w:val="16"/>
              </w:rPr>
              <w:t>DOCUMENT N°24</w:t>
            </w:r>
          </w:p>
        </w:tc>
      </w:tr>
      <w:tr w:rsidR="00DB1900" w:rsidTr="00A52242">
        <w:trPr>
          <w:trHeight w:val="175"/>
          <w:jc w:val="center"/>
        </w:trPr>
        <w:tc>
          <w:tcPr>
            <w:tcW w:w="1528" w:type="dxa"/>
            <w:vMerge/>
            <w:vAlign w:val="center"/>
            <w:hideMark/>
          </w:tcPr>
          <w:p w:rsidR="00DB1900" w:rsidRDefault="00DB1900" w:rsidP="00A52242">
            <w:pPr>
              <w:rPr>
                <w:sz w:val="16"/>
                <w:szCs w:val="16"/>
              </w:rPr>
            </w:pPr>
          </w:p>
        </w:tc>
        <w:tc>
          <w:tcPr>
            <w:tcW w:w="1558" w:type="dxa"/>
            <w:gridSpan w:val="2"/>
            <w:tcBorders>
              <w:right w:val="nil"/>
            </w:tcBorders>
            <w:vAlign w:val="center"/>
            <w:hideMark/>
          </w:tcPr>
          <w:p w:rsidR="00DB1900" w:rsidRPr="007C15E6" w:rsidRDefault="00DB1900" w:rsidP="00A52242">
            <w:pPr>
              <w:pStyle w:val="Pieddepage"/>
              <w:jc w:val="right"/>
              <w:rPr>
                <w:b/>
                <w:color w:val="2E74B5" w:themeColor="accent1" w:themeShade="BF"/>
                <w:sz w:val="14"/>
                <w:szCs w:val="14"/>
              </w:rPr>
            </w:pPr>
            <w:r w:rsidRPr="007C15E6">
              <w:rPr>
                <w:b/>
                <w:color w:val="2E74B5" w:themeColor="accent1" w:themeShade="BF"/>
                <w:sz w:val="14"/>
                <w:szCs w:val="14"/>
              </w:rPr>
              <w:t>Pilote du processus.</w:t>
            </w:r>
          </w:p>
        </w:tc>
        <w:tc>
          <w:tcPr>
            <w:tcW w:w="1701" w:type="dxa"/>
            <w:gridSpan w:val="2"/>
            <w:tcBorders>
              <w:left w:val="nil"/>
            </w:tcBorders>
            <w:vAlign w:val="center"/>
            <w:hideMark/>
          </w:tcPr>
          <w:p w:rsidR="00DB1900" w:rsidRPr="003D5CE1" w:rsidRDefault="00DB1900" w:rsidP="00A52242">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Alexandra CACELLI</w:t>
            </w:r>
          </w:p>
        </w:tc>
        <w:tc>
          <w:tcPr>
            <w:tcW w:w="992" w:type="dxa"/>
            <w:tcBorders>
              <w:right w:val="nil"/>
            </w:tcBorders>
            <w:vAlign w:val="center"/>
            <w:hideMark/>
          </w:tcPr>
          <w:p w:rsidR="00DB1900" w:rsidRPr="00B63E4B" w:rsidRDefault="00DB1900" w:rsidP="00A52242">
            <w:pPr>
              <w:pStyle w:val="Pieddepage"/>
              <w:jc w:val="right"/>
              <w:rPr>
                <w:b/>
                <w:color w:val="2E74B5" w:themeColor="accent1" w:themeShade="BF"/>
                <w:sz w:val="14"/>
                <w:szCs w:val="14"/>
              </w:rPr>
            </w:pPr>
            <w:r>
              <w:rPr>
                <w:b/>
                <w:color w:val="2E74B5" w:themeColor="accent1" w:themeShade="BF"/>
                <w:sz w:val="14"/>
                <w:szCs w:val="14"/>
              </w:rPr>
              <w:t>Version.</w:t>
            </w:r>
          </w:p>
        </w:tc>
        <w:tc>
          <w:tcPr>
            <w:tcW w:w="992" w:type="dxa"/>
            <w:tcBorders>
              <w:left w:val="nil"/>
            </w:tcBorders>
            <w:vAlign w:val="center"/>
            <w:hideMark/>
          </w:tcPr>
          <w:p w:rsidR="00DB1900" w:rsidRPr="003D5CE1" w:rsidRDefault="00DB1900" w:rsidP="00A52242">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2</w:t>
            </w:r>
          </w:p>
        </w:tc>
        <w:tc>
          <w:tcPr>
            <w:tcW w:w="851" w:type="dxa"/>
            <w:tcBorders>
              <w:right w:val="nil"/>
            </w:tcBorders>
            <w:vAlign w:val="center"/>
            <w:hideMark/>
          </w:tcPr>
          <w:p w:rsidR="00DB1900" w:rsidRPr="00B63E4B" w:rsidRDefault="00DB1900" w:rsidP="00A52242">
            <w:pPr>
              <w:pStyle w:val="Pieddepage"/>
              <w:jc w:val="right"/>
              <w:rPr>
                <w:b/>
                <w:color w:val="2E74B5" w:themeColor="accent1" w:themeShade="BF"/>
                <w:sz w:val="14"/>
                <w:szCs w:val="14"/>
              </w:rPr>
            </w:pPr>
            <w:r>
              <w:rPr>
                <w:b/>
                <w:color w:val="2E74B5" w:themeColor="accent1" w:themeShade="BF"/>
                <w:sz w:val="14"/>
                <w:szCs w:val="14"/>
              </w:rPr>
              <w:t>Page(s).</w:t>
            </w:r>
          </w:p>
        </w:tc>
        <w:tc>
          <w:tcPr>
            <w:tcW w:w="1020" w:type="dxa"/>
            <w:gridSpan w:val="2"/>
            <w:tcBorders>
              <w:left w:val="nil"/>
            </w:tcBorders>
            <w:vAlign w:val="center"/>
            <w:hideMark/>
          </w:tcPr>
          <w:p w:rsidR="00DB1900" w:rsidRPr="003D5CE1" w:rsidRDefault="00DB1900" w:rsidP="00A52242">
            <w:pPr>
              <w:pStyle w:val="Pieddepage"/>
              <w:jc w:val="center"/>
              <w:rPr>
                <w:rFonts w:ascii="Arial Narrow" w:hAnsi="Arial Narrow"/>
                <w:color w:val="000000" w:themeColor="text1"/>
                <w:sz w:val="14"/>
                <w:szCs w:val="14"/>
              </w:rPr>
            </w:pPr>
            <w:r>
              <w:rPr>
                <w:rFonts w:ascii="Arial Narrow" w:hAnsi="Arial Narrow"/>
                <w:color w:val="000000" w:themeColor="text1"/>
                <w:sz w:val="14"/>
                <w:szCs w:val="14"/>
              </w:rPr>
              <w:t>1</w:t>
            </w:r>
          </w:p>
        </w:tc>
        <w:tc>
          <w:tcPr>
            <w:tcW w:w="848" w:type="dxa"/>
            <w:tcBorders>
              <w:right w:val="nil"/>
            </w:tcBorders>
            <w:shd w:val="clear" w:color="auto" w:fill="2E74B5"/>
            <w:vAlign w:val="center"/>
          </w:tcPr>
          <w:p w:rsidR="00DB1900" w:rsidRPr="003D5CE1" w:rsidRDefault="00DB1900" w:rsidP="00A52242">
            <w:pPr>
              <w:pStyle w:val="Pieddepage"/>
              <w:jc w:val="center"/>
              <w:rPr>
                <w:rFonts w:ascii="Arial Narrow" w:hAnsi="Arial Narrow"/>
                <w:b/>
                <w:color w:val="FFFFFF" w:themeColor="background1"/>
                <w:sz w:val="14"/>
                <w:szCs w:val="14"/>
              </w:rPr>
            </w:pPr>
            <w:r w:rsidRPr="003D5CE1">
              <w:rPr>
                <w:rFonts w:ascii="Arial Narrow" w:hAnsi="Arial Narrow"/>
                <w:b/>
                <w:color w:val="FFFFFF" w:themeColor="background1"/>
                <w:sz w:val="14"/>
                <w:szCs w:val="14"/>
              </w:rPr>
              <w:t>AXE</w:t>
            </w:r>
          </w:p>
        </w:tc>
        <w:tc>
          <w:tcPr>
            <w:tcW w:w="428" w:type="dxa"/>
            <w:tcBorders>
              <w:left w:val="nil"/>
            </w:tcBorders>
            <w:vAlign w:val="center"/>
          </w:tcPr>
          <w:p w:rsidR="00DB1900" w:rsidRPr="00222FBB" w:rsidRDefault="00DB1900" w:rsidP="00A52242">
            <w:pPr>
              <w:pStyle w:val="Pieddepage"/>
              <w:jc w:val="center"/>
              <w:rPr>
                <w:b/>
                <w:sz w:val="14"/>
                <w:szCs w:val="14"/>
              </w:rPr>
            </w:pPr>
            <w:r>
              <w:rPr>
                <w:b/>
                <w:sz w:val="14"/>
                <w:szCs w:val="14"/>
              </w:rPr>
              <w:t>2</w:t>
            </w:r>
          </w:p>
        </w:tc>
      </w:tr>
      <w:tr w:rsidR="00DB1900" w:rsidTr="00A52242">
        <w:trPr>
          <w:trHeight w:val="175"/>
          <w:jc w:val="center"/>
        </w:trPr>
        <w:tc>
          <w:tcPr>
            <w:tcW w:w="1528" w:type="dxa"/>
            <w:vMerge/>
            <w:vAlign w:val="center"/>
            <w:hideMark/>
          </w:tcPr>
          <w:p w:rsidR="00DB1900" w:rsidRDefault="00DB1900" w:rsidP="00A52242">
            <w:pPr>
              <w:rPr>
                <w:sz w:val="16"/>
                <w:szCs w:val="16"/>
              </w:rPr>
            </w:pPr>
          </w:p>
        </w:tc>
        <w:tc>
          <w:tcPr>
            <w:tcW w:w="849" w:type="dxa"/>
            <w:tcBorders>
              <w:right w:val="nil"/>
            </w:tcBorders>
            <w:vAlign w:val="center"/>
            <w:hideMark/>
          </w:tcPr>
          <w:p w:rsidR="00DB1900" w:rsidRPr="00B63E4B" w:rsidRDefault="00DB1900" w:rsidP="00A52242">
            <w:pPr>
              <w:pStyle w:val="Pieddepage"/>
              <w:jc w:val="right"/>
              <w:rPr>
                <w:b/>
                <w:color w:val="2E74B5" w:themeColor="accent1" w:themeShade="BF"/>
                <w:sz w:val="14"/>
                <w:szCs w:val="14"/>
              </w:rPr>
            </w:pPr>
            <w:r>
              <w:rPr>
                <w:b/>
                <w:color w:val="2E74B5" w:themeColor="accent1" w:themeShade="BF"/>
                <w:sz w:val="14"/>
                <w:szCs w:val="14"/>
              </w:rPr>
              <w:t>Création.</w:t>
            </w:r>
          </w:p>
        </w:tc>
        <w:tc>
          <w:tcPr>
            <w:tcW w:w="709" w:type="dxa"/>
            <w:tcBorders>
              <w:left w:val="nil"/>
            </w:tcBorders>
            <w:vAlign w:val="center"/>
            <w:hideMark/>
          </w:tcPr>
          <w:p w:rsidR="00DB1900" w:rsidRPr="003D5CE1" w:rsidRDefault="00DB1900" w:rsidP="00A52242">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Juin-18</w:t>
            </w:r>
          </w:p>
        </w:tc>
        <w:tc>
          <w:tcPr>
            <w:tcW w:w="850" w:type="dxa"/>
            <w:tcBorders>
              <w:right w:val="nil"/>
            </w:tcBorders>
            <w:vAlign w:val="center"/>
            <w:hideMark/>
          </w:tcPr>
          <w:p w:rsidR="00DB1900" w:rsidRPr="00B63E4B" w:rsidRDefault="00DB1900" w:rsidP="00A52242">
            <w:pPr>
              <w:pStyle w:val="Pieddepage"/>
              <w:jc w:val="right"/>
              <w:rPr>
                <w:b/>
                <w:color w:val="2E74B5" w:themeColor="accent1" w:themeShade="BF"/>
                <w:sz w:val="14"/>
                <w:szCs w:val="14"/>
              </w:rPr>
            </w:pPr>
            <w:r>
              <w:rPr>
                <w:b/>
                <w:color w:val="2E74B5" w:themeColor="accent1" w:themeShade="BF"/>
                <w:sz w:val="14"/>
                <w:szCs w:val="14"/>
              </w:rPr>
              <w:t>Révision.</w:t>
            </w:r>
          </w:p>
        </w:tc>
        <w:tc>
          <w:tcPr>
            <w:tcW w:w="851" w:type="dxa"/>
            <w:tcBorders>
              <w:left w:val="nil"/>
            </w:tcBorders>
            <w:vAlign w:val="center"/>
          </w:tcPr>
          <w:p w:rsidR="00DB1900" w:rsidRPr="003D5CE1" w:rsidRDefault="00DB1900" w:rsidP="00A52242">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Avril 19</w:t>
            </w:r>
          </w:p>
        </w:tc>
        <w:tc>
          <w:tcPr>
            <w:tcW w:w="992" w:type="dxa"/>
            <w:tcBorders>
              <w:right w:val="nil"/>
            </w:tcBorders>
            <w:vAlign w:val="center"/>
            <w:hideMark/>
          </w:tcPr>
          <w:p w:rsidR="00DB1900" w:rsidRPr="00B63E4B" w:rsidRDefault="00DB1900" w:rsidP="00A52242">
            <w:pPr>
              <w:pStyle w:val="Pieddepage"/>
              <w:jc w:val="right"/>
              <w:rPr>
                <w:b/>
                <w:color w:val="2E74B5" w:themeColor="accent1" w:themeShade="BF"/>
                <w:sz w:val="14"/>
                <w:szCs w:val="14"/>
              </w:rPr>
            </w:pPr>
            <w:r>
              <w:rPr>
                <w:b/>
                <w:color w:val="2E74B5" w:themeColor="accent1" w:themeShade="BF"/>
                <w:sz w:val="14"/>
                <w:szCs w:val="14"/>
              </w:rPr>
              <w:t>Validation.</w:t>
            </w:r>
          </w:p>
        </w:tc>
        <w:tc>
          <w:tcPr>
            <w:tcW w:w="992" w:type="dxa"/>
            <w:tcBorders>
              <w:left w:val="nil"/>
            </w:tcBorders>
            <w:vAlign w:val="center"/>
            <w:hideMark/>
          </w:tcPr>
          <w:p w:rsidR="00DB1900" w:rsidRPr="003D5CE1" w:rsidRDefault="00DB1900" w:rsidP="00A52242">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Avril 19</w:t>
            </w:r>
          </w:p>
        </w:tc>
        <w:tc>
          <w:tcPr>
            <w:tcW w:w="851" w:type="dxa"/>
            <w:tcBorders>
              <w:right w:val="nil"/>
            </w:tcBorders>
            <w:vAlign w:val="center"/>
            <w:hideMark/>
          </w:tcPr>
          <w:p w:rsidR="00DB1900" w:rsidRPr="00B63E4B" w:rsidRDefault="00DB1900" w:rsidP="00A52242">
            <w:pPr>
              <w:pStyle w:val="Pieddepage"/>
              <w:jc w:val="right"/>
              <w:rPr>
                <w:b/>
                <w:color w:val="2E74B5" w:themeColor="accent1" w:themeShade="BF"/>
                <w:sz w:val="14"/>
                <w:szCs w:val="14"/>
              </w:rPr>
            </w:pPr>
            <w:r>
              <w:rPr>
                <w:b/>
                <w:color w:val="2E74B5" w:themeColor="accent1" w:themeShade="BF"/>
                <w:sz w:val="14"/>
                <w:szCs w:val="14"/>
              </w:rPr>
              <w:t>Diffusion.</w:t>
            </w:r>
          </w:p>
        </w:tc>
        <w:tc>
          <w:tcPr>
            <w:tcW w:w="1020" w:type="dxa"/>
            <w:gridSpan w:val="2"/>
            <w:tcBorders>
              <w:left w:val="nil"/>
            </w:tcBorders>
            <w:vAlign w:val="center"/>
            <w:hideMark/>
          </w:tcPr>
          <w:p w:rsidR="00DB1900" w:rsidRPr="003D5CE1" w:rsidRDefault="00DB1900" w:rsidP="00A52242">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Avril 19</w:t>
            </w:r>
          </w:p>
        </w:tc>
        <w:tc>
          <w:tcPr>
            <w:tcW w:w="848" w:type="dxa"/>
            <w:tcBorders>
              <w:right w:val="nil"/>
            </w:tcBorders>
            <w:shd w:val="clear" w:color="auto" w:fill="ED7D31"/>
            <w:vAlign w:val="center"/>
          </w:tcPr>
          <w:p w:rsidR="00DB1900" w:rsidRPr="003D5CE1" w:rsidRDefault="00DB1900" w:rsidP="00A52242">
            <w:pPr>
              <w:pStyle w:val="Pieddepage"/>
              <w:jc w:val="center"/>
              <w:rPr>
                <w:rFonts w:ascii="Arial Narrow" w:hAnsi="Arial Narrow"/>
                <w:b/>
                <w:color w:val="FFFFFF" w:themeColor="background1"/>
                <w:sz w:val="14"/>
                <w:szCs w:val="14"/>
              </w:rPr>
            </w:pPr>
            <w:r w:rsidRPr="003D5CE1">
              <w:rPr>
                <w:rFonts w:ascii="Arial Narrow" w:hAnsi="Arial Narrow"/>
                <w:b/>
                <w:color w:val="FFFFFF" w:themeColor="background1"/>
                <w:sz w:val="14"/>
                <w:szCs w:val="14"/>
              </w:rPr>
              <w:t>OBJECTIF</w:t>
            </w:r>
          </w:p>
        </w:tc>
        <w:tc>
          <w:tcPr>
            <w:tcW w:w="428" w:type="dxa"/>
            <w:tcBorders>
              <w:left w:val="nil"/>
            </w:tcBorders>
            <w:vAlign w:val="center"/>
          </w:tcPr>
          <w:p w:rsidR="00DB1900" w:rsidRPr="00222FBB" w:rsidRDefault="00DB1900" w:rsidP="00A52242">
            <w:pPr>
              <w:pStyle w:val="Pieddepage"/>
              <w:jc w:val="center"/>
              <w:rPr>
                <w:b/>
                <w:sz w:val="14"/>
                <w:szCs w:val="14"/>
              </w:rPr>
            </w:pPr>
            <w:r>
              <w:rPr>
                <w:b/>
                <w:sz w:val="14"/>
                <w:szCs w:val="14"/>
              </w:rPr>
              <w:t>9</w:t>
            </w:r>
          </w:p>
        </w:tc>
      </w:tr>
      <w:tr w:rsidR="00DB1900" w:rsidTr="00A52242">
        <w:trPr>
          <w:trHeight w:val="175"/>
          <w:jc w:val="center"/>
        </w:trPr>
        <w:tc>
          <w:tcPr>
            <w:tcW w:w="1528" w:type="dxa"/>
            <w:vMerge/>
            <w:vAlign w:val="center"/>
            <w:hideMark/>
          </w:tcPr>
          <w:p w:rsidR="00DB1900" w:rsidRDefault="00DB1900" w:rsidP="00A52242">
            <w:pPr>
              <w:rPr>
                <w:sz w:val="16"/>
                <w:szCs w:val="16"/>
              </w:rPr>
            </w:pPr>
          </w:p>
        </w:tc>
        <w:tc>
          <w:tcPr>
            <w:tcW w:w="849" w:type="dxa"/>
            <w:tcBorders>
              <w:right w:val="nil"/>
            </w:tcBorders>
            <w:vAlign w:val="center"/>
            <w:hideMark/>
          </w:tcPr>
          <w:p w:rsidR="00DB1900" w:rsidRPr="00B63E4B" w:rsidRDefault="00DB1900" w:rsidP="00A52242">
            <w:pPr>
              <w:pStyle w:val="Pieddepage"/>
              <w:jc w:val="right"/>
              <w:rPr>
                <w:b/>
                <w:color w:val="2E74B5" w:themeColor="accent1" w:themeShade="BF"/>
                <w:sz w:val="14"/>
                <w:szCs w:val="14"/>
              </w:rPr>
            </w:pPr>
            <w:r>
              <w:rPr>
                <w:b/>
                <w:color w:val="2E74B5" w:themeColor="accent1" w:themeShade="BF"/>
                <w:sz w:val="14"/>
                <w:szCs w:val="14"/>
              </w:rPr>
              <w:t>Par.</w:t>
            </w:r>
          </w:p>
        </w:tc>
        <w:tc>
          <w:tcPr>
            <w:tcW w:w="709" w:type="dxa"/>
            <w:tcBorders>
              <w:left w:val="nil"/>
            </w:tcBorders>
            <w:vAlign w:val="center"/>
            <w:hideMark/>
          </w:tcPr>
          <w:p w:rsidR="00DB1900" w:rsidRPr="003D5CE1" w:rsidRDefault="00DB1900" w:rsidP="00A52242">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JP GOLA</w:t>
            </w:r>
          </w:p>
        </w:tc>
        <w:tc>
          <w:tcPr>
            <w:tcW w:w="850" w:type="dxa"/>
            <w:tcBorders>
              <w:right w:val="nil"/>
            </w:tcBorders>
            <w:vAlign w:val="center"/>
            <w:hideMark/>
          </w:tcPr>
          <w:p w:rsidR="00DB1900" w:rsidRPr="00B63E4B" w:rsidRDefault="00DB1900" w:rsidP="00A52242">
            <w:pPr>
              <w:pStyle w:val="Pieddepage"/>
              <w:jc w:val="right"/>
              <w:rPr>
                <w:b/>
                <w:color w:val="2E74B5" w:themeColor="accent1" w:themeShade="BF"/>
                <w:sz w:val="14"/>
                <w:szCs w:val="14"/>
              </w:rPr>
            </w:pPr>
            <w:r>
              <w:rPr>
                <w:b/>
                <w:color w:val="2E74B5" w:themeColor="accent1" w:themeShade="BF"/>
                <w:sz w:val="14"/>
                <w:szCs w:val="14"/>
              </w:rPr>
              <w:t>Par.</w:t>
            </w:r>
          </w:p>
        </w:tc>
        <w:tc>
          <w:tcPr>
            <w:tcW w:w="851" w:type="dxa"/>
            <w:tcBorders>
              <w:left w:val="nil"/>
            </w:tcBorders>
            <w:vAlign w:val="center"/>
          </w:tcPr>
          <w:p w:rsidR="00DB1900" w:rsidRPr="003D5CE1" w:rsidRDefault="00DB1900" w:rsidP="00A52242">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JP GOLA</w:t>
            </w:r>
          </w:p>
        </w:tc>
        <w:tc>
          <w:tcPr>
            <w:tcW w:w="992" w:type="dxa"/>
            <w:tcBorders>
              <w:right w:val="nil"/>
            </w:tcBorders>
            <w:vAlign w:val="center"/>
            <w:hideMark/>
          </w:tcPr>
          <w:p w:rsidR="00DB1900" w:rsidRPr="00B63E4B" w:rsidRDefault="00DB1900" w:rsidP="00A52242">
            <w:pPr>
              <w:pStyle w:val="Pieddepage"/>
              <w:jc w:val="right"/>
              <w:rPr>
                <w:b/>
                <w:color w:val="2E74B5" w:themeColor="accent1" w:themeShade="BF"/>
                <w:sz w:val="14"/>
                <w:szCs w:val="14"/>
              </w:rPr>
            </w:pPr>
            <w:r>
              <w:rPr>
                <w:b/>
                <w:color w:val="2E74B5" w:themeColor="accent1" w:themeShade="BF"/>
                <w:sz w:val="14"/>
                <w:szCs w:val="14"/>
              </w:rPr>
              <w:t>Par.</w:t>
            </w:r>
          </w:p>
        </w:tc>
        <w:tc>
          <w:tcPr>
            <w:tcW w:w="992" w:type="dxa"/>
            <w:tcBorders>
              <w:left w:val="nil"/>
            </w:tcBorders>
            <w:vAlign w:val="center"/>
            <w:hideMark/>
          </w:tcPr>
          <w:p w:rsidR="00DB1900" w:rsidRPr="003D5CE1" w:rsidRDefault="00DB1900" w:rsidP="00A52242">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G MUAVAKA</w:t>
            </w:r>
          </w:p>
        </w:tc>
        <w:tc>
          <w:tcPr>
            <w:tcW w:w="851" w:type="dxa"/>
            <w:tcBorders>
              <w:right w:val="nil"/>
            </w:tcBorders>
            <w:vAlign w:val="center"/>
            <w:hideMark/>
          </w:tcPr>
          <w:p w:rsidR="00DB1900" w:rsidRPr="00B63E4B" w:rsidRDefault="00DB1900" w:rsidP="00A52242">
            <w:pPr>
              <w:pStyle w:val="Pieddepage"/>
              <w:jc w:val="right"/>
              <w:rPr>
                <w:b/>
                <w:color w:val="2E74B5" w:themeColor="accent1" w:themeShade="BF"/>
                <w:sz w:val="14"/>
                <w:szCs w:val="14"/>
              </w:rPr>
            </w:pPr>
            <w:r>
              <w:rPr>
                <w:b/>
                <w:color w:val="2E74B5" w:themeColor="accent1" w:themeShade="BF"/>
                <w:sz w:val="14"/>
                <w:szCs w:val="14"/>
              </w:rPr>
              <w:t>Par.</w:t>
            </w:r>
          </w:p>
        </w:tc>
        <w:tc>
          <w:tcPr>
            <w:tcW w:w="1020" w:type="dxa"/>
            <w:gridSpan w:val="2"/>
            <w:tcBorders>
              <w:left w:val="nil"/>
            </w:tcBorders>
            <w:vAlign w:val="center"/>
            <w:hideMark/>
          </w:tcPr>
          <w:p w:rsidR="00DB1900" w:rsidRPr="003D5CE1" w:rsidRDefault="00DB1900" w:rsidP="00A52242">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JP GOLA</w:t>
            </w:r>
          </w:p>
        </w:tc>
        <w:tc>
          <w:tcPr>
            <w:tcW w:w="848" w:type="dxa"/>
            <w:tcBorders>
              <w:right w:val="nil"/>
            </w:tcBorders>
            <w:shd w:val="clear" w:color="auto" w:fill="70AD47"/>
            <w:vAlign w:val="center"/>
          </w:tcPr>
          <w:p w:rsidR="00DB1900" w:rsidRPr="003D5CE1" w:rsidRDefault="00DB1900" w:rsidP="00A52242">
            <w:pPr>
              <w:pStyle w:val="Pieddepage"/>
              <w:jc w:val="center"/>
              <w:rPr>
                <w:rFonts w:ascii="Arial Narrow" w:hAnsi="Arial Narrow"/>
                <w:b/>
                <w:color w:val="FFFFFF" w:themeColor="background1"/>
                <w:sz w:val="14"/>
                <w:szCs w:val="14"/>
              </w:rPr>
            </w:pPr>
            <w:r w:rsidRPr="003D5CE1">
              <w:rPr>
                <w:rFonts w:ascii="Arial Narrow" w:hAnsi="Arial Narrow"/>
                <w:b/>
                <w:color w:val="FFFFFF" w:themeColor="background1"/>
                <w:sz w:val="14"/>
                <w:szCs w:val="14"/>
              </w:rPr>
              <w:t>CRITERE</w:t>
            </w:r>
          </w:p>
        </w:tc>
        <w:tc>
          <w:tcPr>
            <w:tcW w:w="428" w:type="dxa"/>
            <w:tcBorders>
              <w:left w:val="nil"/>
            </w:tcBorders>
            <w:vAlign w:val="center"/>
          </w:tcPr>
          <w:p w:rsidR="00DB1900" w:rsidRPr="00222FBB" w:rsidRDefault="00DB1900" w:rsidP="00A52242">
            <w:pPr>
              <w:pStyle w:val="Pieddepage"/>
              <w:jc w:val="center"/>
              <w:rPr>
                <w:b/>
                <w:sz w:val="14"/>
                <w:szCs w:val="14"/>
              </w:rPr>
            </w:pPr>
            <w:r>
              <w:rPr>
                <w:b/>
                <w:sz w:val="14"/>
                <w:szCs w:val="14"/>
              </w:rPr>
              <w:t>24</w:t>
            </w:r>
          </w:p>
        </w:tc>
      </w:tr>
    </w:tbl>
    <w:p w:rsidR="004A11B0" w:rsidRDefault="004A11B0" w:rsidP="004A11B0">
      <w:pPr>
        <w:pStyle w:val="Pieddepage"/>
      </w:pPr>
    </w:p>
    <w:p w:rsidR="004A11B0" w:rsidRDefault="00215167" w:rsidP="004A11B0">
      <w:pPr>
        <w:spacing w:after="160" w:line="259" w:lineRule="auto"/>
        <w:ind w:left="0" w:right="0" w:firstLine="0"/>
        <w:jc w:val="left"/>
      </w:pPr>
      <w:r>
        <w:t xml:space="preserve"> </w:t>
      </w:r>
    </w:p>
    <w:p w:rsidR="00ED7CFD" w:rsidRDefault="004A11B0">
      <w:pPr>
        <w:spacing w:after="0" w:line="259" w:lineRule="auto"/>
        <w:ind w:left="34" w:right="0" w:firstLine="0"/>
        <w:jc w:val="left"/>
      </w:pPr>
      <w:r>
        <w:rPr>
          <w:noProof/>
        </w:rPr>
        <w:lastRenderedPageBreak/>
        <w:drawing>
          <wp:inline distT="0" distB="0" distL="0" distR="0" wp14:anchorId="4929C35D" wp14:editId="62389861">
            <wp:extent cx="1146175" cy="1285621"/>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stretch>
                      <a:fillRect/>
                    </a:stretch>
                  </pic:blipFill>
                  <pic:spPr>
                    <a:xfrm>
                      <a:off x="0" y="0"/>
                      <a:ext cx="1146175" cy="1285621"/>
                    </a:xfrm>
                    <a:prstGeom prst="rect">
                      <a:avLst/>
                    </a:prstGeom>
                  </pic:spPr>
                </pic:pic>
              </a:graphicData>
            </a:graphic>
          </wp:inline>
        </w:drawing>
      </w:r>
    </w:p>
    <w:p w:rsidR="00ED7CFD" w:rsidRDefault="00DE5273">
      <w:pPr>
        <w:spacing w:after="345" w:line="259" w:lineRule="auto"/>
        <w:ind w:left="317" w:right="0" w:firstLine="0"/>
        <w:jc w:val="left"/>
      </w:pPr>
      <w:r>
        <w:rPr>
          <w:color w:val="000000"/>
          <w:sz w:val="34"/>
          <w:vertAlign w:val="subscript"/>
        </w:rPr>
        <w:t xml:space="preserve"> </w:t>
      </w:r>
      <w:r>
        <w:rPr>
          <w:color w:val="000000"/>
          <w:sz w:val="34"/>
          <w:vertAlign w:val="subscript"/>
        </w:rPr>
        <w:tab/>
      </w:r>
      <w:r>
        <w:rPr>
          <w:rFonts w:ascii="Arial" w:eastAsia="Arial" w:hAnsi="Arial" w:cs="Arial"/>
          <w:color w:val="000000"/>
          <w:sz w:val="36"/>
        </w:rPr>
        <w:t xml:space="preserve"> </w:t>
      </w:r>
    </w:p>
    <w:p w:rsidR="00ED7CFD" w:rsidRDefault="00DE5273">
      <w:pPr>
        <w:spacing w:after="589" w:line="259" w:lineRule="auto"/>
        <w:ind w:left="317" w:right="0" w:firstLine="0"/>
        <w:jc w:val="left"/>
      </w:pPr>
      <w:r>
        <w:rPr>
          <w:b/>
          <w:sz w:val="28"/>
        </w:rPr>
        <w:t xml:space="preserve"> </w:t>
      </w:r>
    </w:p>
    <w:tbl>
      <w:tblPr>
        <w:tblStyle w:val="TableGrid"/>
        <w:tblW w:w="9751" w:type="dxa"/>
        <w:tblInd w:w="-74" w:type="dxa"/>
        <w:tblCellMar>
          <w:top w:w="5" w:type="dxa"/>
          <w:left w:w="108" w:type="dxa"/>
          <w:right w:w="115" w:type="dxa"/>
        </w:tblCellMar>
        <w:tblLook w:val="04A0" w:firstRow="1" w:lastRow="0" w:firstColumn="1" w:lastColumn="0" w:noHBand="0" w:noVBand="1"/>
      </w:tblPr>
      <w:tblGrid>
        <w:gridCol w:w="9751"/>
      </w:tblGrid>
      <w:tr w:rsidR="00ED7CFD">
        <w:trPr>
          <w:trHeight w:val="287"/>
        </w:trPr>
        <w:tc>
          <w:tcPr>
            <w:tcW w:w="9751" w:type="dxa"/>
            <w:tcBorders>
              <w:top w:val="nil"/>
              <w:left w:val="nil"/>
              <w:bottom w:val="single" w:sz="4" w:space="0" w:color="BFBFBF"/>
              <w:right w:val="nil"/>
            </w:tcBorders>
            <w:shd w:val="clear" w:color="auto" w:fill="F7F7F7"/>
          </w:tcPr>
          <w:p w:rsidR="00ED7CFD" w:rsidRDefault="00DE5273">
            <w:pPr>
              <w:spacing w:after="0" w:line="259" w:lineRule="auto"/>
              <w:ind w:left="0" w:right="0" w:firstLine="0"/>
              <w:jc w:val="left"/>
            </w:pPr>
            <w:r>
              <w:rPr>
                <w:rFonts w:ascii="Arial" w:eastAsia="Arial" w:hAnsi="Arial" w:cs="Arial"/>
                <w:color w:val="000000"/>
              </w:rPr>
              <w:t xml:space="preserve"> </w:t>
            </w:r>
          </w:p>
        </w:tc>
      </w:tr>
    </w:tbl>
    <w:p w:rsidR="00ED7CFD" w:rsidRDefault="00DE5273">
      <w:pPr>
        <w:spacing w:after="0" w:line="259" w:lineRule="auto"/>
        <w:ind w:left="37" w:right="0" w:firstLine="0"/>
        <w:jc w:val="center"/>
      </w:pPr>
      <w:r>
        <w:rPr>
          <w:b/>
          <w:color w:val="595959"/>
          <w:sz w:val="72"/>
        </w:rPr>
        <w:t>G</w:t>
      </w:r>
      <w:r>
        <w:rPr>
          <w:b/>
          <w:color w:val="595959"/>
          <w:sz w:val="58"/>
        </w:rPr>
        <w:t>UIDE DE MISE EN ŒUVRE</w:t>
      </w:r>
      <w:r>
        <w:rPr>
          <w:b/>
          <w:color w:val="595959"/>
          <w:sz w:val="72"/>
        </w:rPr>
        <w:t xml:space="preserve"> </w:t>
      </w:r>
    </w:p>
    <w:p w:rsidR="00ED7CFD" w:rsidRDefault="00DE5273">
      <w:pPr>
        <w:spacing w:after="0" w:line="298" w:lineRule="auto"/>
        <w:ind w:left="2880" w:right="0" w:hanging="2722"/>
        <w:jc w:val="left"/>
      </w:pPr>
      <w:r>
        <w:rPr>
          <w:b/>
          <w:color w:val="595959"/>
          <w:sz w:val="58"/>
        </w:rPr>
        <w:t>DES EVALUATIONS PASSEES EN COURS DE FORMATION</w:t>
      </w:r>
      <w:r>
        <w:rPr>
          <w:color w:val="000000"/>
          <w:sz w:val="48"/>
        </w:rPr>
        <w:t xml:space="preserve"> </w:t>
      </w:r>
    </w:p>
    <w:p w:rsidR="00ED7CFD" w:rsidRDefault="00DE5273">
      <w:pPr>
        <w:pBdr>
          <w:top w:val="single" w:sz="17" w:space="0" w:color="BFBFBF"/>
        </w:pBdr>
        <w:shd w:val="clear" w:color="auto" w:fill="F2F2F2"/>
        <w:spacing w:after="0" w:line="275" w:lineRule="auto"/>
        <w:ind w:left="0" w:right="0" w:firstLine="0"/>
        <w:jc w:val="right"/>
      </w:pPr>
      <w:r>
        <w:rPr>
          <w:rFonts w:ascii="Arial" w:eastAsia="Arial" w:hAnsi="Arial" w:cs="Arial"/>
          <w:color w:val="000000"/>
          <w:sz w:val="2"/>
        </w:rPr>
        <w:t xml:space="preserve"> </w:t>
      </w:r>
      <w:r>
        <w:rPr>
          <w:rFonts w:ascii="Wingdings 3" w:eastAsia="Wingdings 3" w:hAnsi="Wingdings 3" w:cs="Wingdings 3"/>
          <w:color w:val="FFFFFF"/>
          <w:sz w:val="48"/>
        </w:rPr>
        <w:t></w:t>
      </w:r>
      <w:r>
        <w:rPr>
          <w:rFonts w:ascii="Arial" w:eastAsia="Arial" w:hAnsi="Arial" w:cs="Arial"/>
          <w:color w:val="000000"/>
          <w:sz w:val="36"/>
        </w:rPr>
        <w:t xml:space="preserve"> </w:t>
      </w:r>
    </w:p>
    <w:p w:rsidR="00ED7CFD" w:rsidRDefault="00DE5273">
      <w:pPr>
        <w:spacing w:after="13" w:line="259" w:lineRule="auto"/>
        <w:ind w:left="34" w:right="0" w:firstLine="0"/>
        <w:jc w:val="left"/>
      </w:pPr>
      <w:r>
        <w:rPr>
          <w:rFonts w:ascii="Arial" w:eastAsia="Arial" w:hAnsi="Arial" w:cs="Arial"/>
          <w:color w:val="000000"/>
          <w:sz w:val="2"/>
        </w:rPr>
        <w:t xml:space="preserve"> </w:t>
      </w:r>
      <w:r>
        <w:rPr>
          <w:rFonts w:ascii="Arial" w:eastAsia="Arial" w:hAnsi="Arial" w:cs="Arial"/>
          <w:color w:val="000000"/>
          <w:sz w:val="2"/>
        </w:rPr>
        <w:tab/>
        <w:t xml:space="preserve"> </w:t>
      </w:r>
      <w:r>
        <w:rPr>
          <w:rFonts w:ascii="Arial" w:eastAsia="Arial" w:hAnsi="Arial" w:cs="Arial"/>
          <w:color w:val="000000"/>
          <w:sz w:val="2"/>
        </w:rPr>
        <w:tab/>
        <w:t xml:space="preserve"> </w:t>
      </w:r>
    </w:p>
    <w:p w:rsidR="00ED7CFD" w:rsidRDefault="00DE5273">
      <w:pPr>
        <w:spacing w:after="58" w:line="259" w:lineRule="auto"/>
        <w:ind w:left="-89" w:right="-106" w:firstLine="0"/>
        <w:jc w:val="left"/>
      </w:pPr>
      <w:r>
        <w:rPr>
          <w:noProof/>
          <w:color w:val="000000"/>
          <w:sz w:val="22"/>
        </w:rPr>
        <mc:AlternateContent>
          <mc:Choice Requires="wpg">
            <w:drawing>
              <wp:inline distT="0" distB="0" distL="0" distR="0">
                <wp:extent cx="6199379" cy="27432"/>
                <wp:effectExtent l="0" t="0" r="0" b="0"/>
                <wp:docPr id="14252" name="Group 14252"/>
                <wp:cNvGraphicFramePr/>
                <a:graphic xmlns:a="http://schemas.openxmlformats.org/drawingml/2006/main">
                  <a:graphicData uri="http://schemas.microsoft.com/office/word/2010/wordprocessingGroup">
                    <wpg:wgp>
                      <wpg:cNvGrpSpPr/>
                      <wpg:grpSpPr>
                        <a:xfrm>
                          <a:off x="0" y="0"/>
                          <a:ext cx="6199379" cy="27432"/>
                          <a:chOff x="0" y="0"/>
                          <a:chExt cx="6199379" cy="27432"/>
                        </a:xfrm>
                      </wpg:grpSpPr>
                      <wps:wsp>
                        <wps:cNvPr id="19400" name="Shape 19400"/>
                        <wps:cNvSpPr/>
                        <wps:spPr>
                          <a:xfrm>
                            <a:off x="0" y="0"/>
                            <a:ext cx="1899158" cy="27432"/>
                          </a:xfrm>
                          <a:custGeom>
                            <a:avLst/>
                            <a:gdLst/>
                            <a:ahLst/>
                            <a:cxnLst/>
                            <a:rect l="0" t="0" r="0" b="0"/>
                            <a:pathLst>
                              <a:path w="1899158" h="27432">
                                <a:moveTo>
                                  <a:pt x="0" y="0"/>
                                </a:moveTo>
                                <a:lnTo>
                                  <a:pt x="1899158" y="0"/>
                                </a:lnTo>
                                <a:lnTo>
                                  <a:pt x="1899158" y="27432"/>
                                </a:lnTo>
                                <a:lnTo>
                                  <a:pt x="0" y="27432"/>
                                </a:lnTo>
                                <a:lnTo>
                                  <a:pt x="0" y="0"/>
                                </a:lnTo>
                              </a:path>
                            </a:pathLst>
                          </a:custGeom>
                          <a:ln w="0" cap="flat">
                            <a:round/>
                          </a:ln>
                        </wps:spPr>
                        <wps:style>
                          <a:lnRef idx="0">
                            <a:srgbClr val="000000">
                              <a:alpha val="0"/>
                            </a:srgbClr>
                          </a:lnRef>
                          <a:fillRef idx="1">
                            <a:srgbClr val="D60093"/>
                          </a:fillRef>
                          <a:effectRef idx="0">
                            <a:scrgbClr r="0" g="0" b="0"/>
                          </a:effectRef>
                          <a:fontRef idx="none"/>
                        </wps:style>
                        <wps:bodyPr/>
                      </wps:wsp>
                      <wps:wsp>
                        <wps:cNvPr id="19401" name="Shape 19401"/>
                        <wps:cNvSpPr/>
                        <wps:spPr>
                          <a:xfrm>
                            <a:off x="1890014" y="0"/>
                            <a:ext cx="27737" cy="27432"/>
                          </a:xfrm>
                          <a:custGeom>
                            <a:avLst/>
                            <a:gdLst/>
                            <a:ahLst/>
                            <a:cxnLst/>
                            <a:rect l="0" t="0" r="0" b="0"/>
                            <a:pathLst>
                              <a:path w="27737" h="27432">
                                <a:moveTo>
                                  <a:pt x="0" y="0"/>
                                </a:moveTo>
                                <a:lnTo>
                                  <a:pt x="27737" y="0"/>
                                </a:lnTo>
                                <a:lnTo>
                                  <a:pt x="27737" y="27432"/>
                                </a:lnTo>
                                <a:lnTo>
                                  <a:pt x="0" y="27432"/>
                                </a:lnTo>
                                <a:lnTo>
                                  <a:pt x="0" y="0"/>
                                </a:lnTo>
                              </a:path>
                            </a:pathLst>
                          </a:custGeom>
                          <a:ln w="0" cap="flat">
                            <a:round/>
                          </a:ln>
                        </wps:spPr>
                        <wps:style>
                          <a:lnRef idx="0">
                            <a:srgbClr val="000000">
                              <a:alpha val="0"/>
                            </a:srgbClr>
                          </a:lnRef>
                          <a:fillRef idx="1">
                            <a:srgbClr val="D60093"/>
                          </a:fillRef>
                          <a:effectRef idx="0">
                            <a:scrgbClr r="0" g="0" b="0"/>
                          </a:effectRef>
                          <a:fontRef idx="none"/>
                        </wps:style>
                        <wps:bodyPr/>
                      </wps:wsp>
                      <wps:wsp>
                        <wps:cNvPr id="19402" name="Shape 19402"/>
                        <wps:cNvSpPr/>
                        <wps:spPr>
                          <a:xfrm>
                            <a:off x="1917827" y="0"/>
                            <a:ext cx="1511808" cy="27432"/>
                          </a:xfrm>
                          <a:custGeom>
                            <a:avLst/>
                            <a:gdLst/>
                            <a:ahLst/>
                            <a:cxnLst/>
                            <a:rect l="0" t="0" r="0" b="0"/>
                            <a:pathLst>
                              <a:path w="1511808" h="27432">
                                <a:moveTo>
                                  <a:pt x="0" y="0"/>
                                </a:moveTo>
                                <a:lnTo>
                                  <a:pt x="1511808" y="0"/>
                                </a:lnTo>
                                <a:lnTo>
                                  <a:pt x="1511808" y="27432"/>
                                </a:lnTo>
                                <a:lnTo>
                                  <a:pt x="0" y="27432"/>
                                </a:lnTo>
                                <a:lnTo>
                                  <a:pt x="0" y="0"/>
                                </a:lnTo>
                              </a:path>
                            </a:pathLst>
                          </a:custGeom>
                          <a:ln w="0" cap="flat">
                            <a:round/>
                          </a:ln>
                        </wps:spPr>
                        <wps:style>
                          <a:lnRef idx="0">
                            <a:srgbClr val="000000">
                              <a:alpha val="0"/>
                            </a:srgbClr>
                          </a:lnRef>
                          <a:fillRef idx="1">
                            <a:srgbClr val="D60093"/>
                          </a:fillRef>
                          <a:effectRef idx="0">
                            <a:scrgbClr r="0" g="0" b="0"/>
                          </a:effectRef>
                          <a:fontRef idx="none"/>
                        </wps:style>
                        <wps:bodyPr/>
                      </wps:wsp>
                      <wps:wsp>
                        <wps:cNvPr id="19403" name="Shape 19403"/>
                        <wps:cNvSpPr/>
                        <wps:spPr>
                          <a:xfrm>
                            <a:off x="3420491"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D60093"/>
                          </a:fillRef>
                          <a:effectRef idx="0">
                            <a:scrgbClr r="0" g="0" b="0"/>
                          </a:effectRef>
                          <a:fontRef idx="none"/>
                        </wps:style>
                        <wps:bodyPr/>
                      </wps:wsp>
                      <wps:wsp>
                        <wps:cNvPr id="19404" name="Shape 19404"/>
                        <wps:cNvSpPr/>
                        <wps:spPr>
                          <a:xfrm>
                            <a:off x="3447923" y="0"/>
                            <a:ext cx="2751455" cy="27432"/>
                          </a:xfrm>
                          <a:custGeom>
                            <a:avLst/>
                            <a:gdLst/>
                            <a:ahLst/>
                            <a:cxnLst/>
                            <a:rect l="0" t="0" r="0" b="0"/>
                            <a:pathLst>
                              <a:path w="2751455" h="27432">
                                <a:moveTo>
                                  <a:pt x="0" y="0"/>
                                </a:moveTo>
                                <a:lnTo>
                                  <a:pt x="2751455" y="0"/>
                                </a:lnTo>
                                <a:lnTo>
                                  <a:pt x="2751455" y="27432"/>
                                </a:lnTo>
                                <a:lnTo>
                                  <a:pt x="0" y="27432"/>
                                </a:lnTo>
                                <a:lnTo>
                                  <a:pt x="0" y="0"/>
                                </a:lnTo>
                              </a:path>
                            </a:pathLst>
                          </a:custGeom>
                          <a:ln w="0" cap="flat">
                            <a:round/>
                          </a:ln>
                        </wps:spPr>
                        <wps:style>
                          <a:lnRef idx="0">
                            <a:srgbClr val="000000">
                              <a:alpha val="0"/>
                            </a:srgbClr>
                          </a:lnRef>
                          <a:fillRef idx="1">
                            <a:srgbClr val="D60093"/>
                          </a:fillRef>
                          <a:effectRef idx="0">
                            <a:scrgbClr r="0" g="0" b="0"/>
                          </a:effectRef>
                          <a:fontRef idx="none"/>
                        </wps:style>
                        <wps:bodyPr/>
                      </wps:wsp>
                    </wpg:wgp>
                  </a:graphicData>
                </a:graphic>
              </wp:inline>
            </w:drawing>
          </mc:Choice>
          <mc:Fallback>
            <w:pict>
              <v:group w14:anchorId="06638095" id="Group 14252" o:spid="_x0000_s1026" style="width:488.15pt;height:2.15pt;mso-position-horizontal-relative:char;mso-position-vertical-relative:line" coordsize="6199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">
                <v:shape id="Shape 19400" o:spid="_x0000_s1027" style="position:absolute;width:18991;height:274;visibility:visible;mso-wrap-style:square;v-text-anchor:top" coordsize="189915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vKcgA&#10;AADeAAAADwAAAGRycy9kb3ducmV2LnhtbESPzWvCQBDF74X+D8sUequbWhGTuor4Ad6qaaH0NmQn&#10;H212NmRXjf995yB4m2HevPd+8+XgWnWmPjSeDbyOElDEhbcNVwa+PncvM1AhIltsPZOBKwVYLh4f&#10;5phZf+EjnfNYKTHhkKGBOsYu0zoUNTkMI98Ry630vcMoa19p2+NFzF2rx0ky1Q4bloQaO1rXVPzl&#10;J2fgkKbl76Y74M/3tbSn/dv447h1xjw/Dat3UJGGeBffvvdW6qeTRAAER2b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e8pyAAAAN4AAAAPAAAAAAAAAAAAAAAAAJgCAABk&#10;cnMvZG93bnJldi54bWxQSwUGAAAAAAQABAD1AAAAjQMAAAAA&#10;" path="m,l1899158,r,27432l,27432,,e" fillcolor="#d60093" stroked="f" strokeweight="0">
                  <v:path arrowok="t" textboxrect="0,0,1899158,27432"/>
                </v:shape>
                <v:shape id="Shape 19401" o:spid="_x0000_s1028" style="position:absolute;left:18900;width:277;height:274;visibility:visible;mso-wrap-style:square;v-text-anchor:top" coordsize="27737,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gz8sUA&#10;AADeAAAADwAAAGRycy9kb3ducmV2LnhtbERPTWsCMRC9F/ofwhS8lJq1Flm3RiktgtKDaLW9Dpvp&#10;ZnUzWZKo6783hYK3ebzPmcw624gT+VA7VjDoZyCIS6drrhRsv+ZPOYgQkTU2jknBhQLMpvd3Eyy0&#10;O/OaTptYiRTCoUAFJsa2kDKUhiyGvmuJE/frvMWYoK+k9nhO4baRz1k2khZrTg0GW3o3VB42R6vg&#10;M/hVkPv192P+MTb57ofbpR8q1Xvo3l5BROriTfzvXug0f/ySDeDvnXSD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DPyxQAAAN4AAAAPAAAAAAAAAAAAAAAAAJgCAABkcnMv&#10;ZG93bnJldi54bWxQSwUGAAAAAAQABAD1AAAAigMAAAAA&#10;" path="m,l27737,r,27432l,27432,,e" fillcolor="#d60093" stroked="f" strokeweight="0">
                  <v:path arrowok="t" textboxrect="0,0,27737,27432"/>
                </v:shape>
                <v:shape id="Shape 19402" o:spid="_x0000_s1029" style="position:absolute;left:19178;width:15118;height:274;visibility:visible;mso-wrap-style:square;v-text-anchor:top" coordsize="15118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bFDsUA&#10;AADeAAAADwAAAGRycy9kb3ducmV2LnhtbERPTWvCQBC9C/0PyxR6012DFJu6SrFKW0/WVuhxmp0m&#10;wexsyE41/fddQfA2j/c5s0XvG3WkLtaBLYxHBhRxEVzNpYXPj/VwCioKssMmMFn4owiL+c1ghrkL&#10;J36n405KlUI45mihEmlzrWNRkcc4Ci1x4n5C51ES7ErtOjylcN/ozJh77bHm1FBhS8uKisPu11t4&#10;ezl8j2kq2Sp8rcym2e6fl7K39u62f3oEJdTLVXxxv7o0/2FiMji/k27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BsUOxQAAAN4AAAAPAAAAAAAAAAAAAAAAAJgCAABkcnMv&#10;ZG93bnJldi54bWxQSwUGAAAAAAQABAD1AAAAigMAAAAA&#10;" path="m,l1511808,r,27432l,27432,,e" fillcolor="#d60093" stroked="f" strokeweight="0">
                  <v:path arrowok="t" textboxrect="0,0,1511808,27432"/>
                </v:shape>
                <v:shape id="Shape 19403" o:spid="_x0000_s1030" style="position:absolute;left:34204;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Cc78UA&#10;AADeAAAADwAAAGRycy9kb3ducmV2LnhtbERPTWvCQBC9F/oflin0Vne1Um3qKlIQvHgw2oq3ITsm&#10;0exszG5j9Ne7hUJv83ifM5l1thItNb50rKHfUyCIM2dKzjVsN4uXMQgfkA1WjknDlTzMpo8PE0yM&#10;u/Ca2jTkIoawT1BDEUKdSOmzgiz6nquJI3dwjcUQYZNL0+AlhttKDpR6kxZLjg0F1vRZUHZKf6yG&#10;9jg443h1y7++F3RTONrvqrTW+vmpm3+ACNSFf/Gfe2ni/PeheoXfd+IN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JzvxQAAAN4AAAAPAAAAAAAAAAAAAAAAAJgCAABkcnMv&#10;ZG93bnJldi54bWxQSwUGAAAAAAQABAD1AAAAigMAAAAA&#10;" path="m,l27432,r,27432l,27432,,e" fillcolor="#d60093" stroked="f" strokeweight="0">
                  <v:path arrowok="t" textboxrect="0,0,27432,27432"/>
                </v:shape>
                <v:shape id="Shape 19404" o:spid="_x0000_s1031" style="position:absolute;left:34479;width:27514;height:274;visibility:visible;mso-wrap-style:square;v-text-anchor:top" coordsize="2751455,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GFcYA&#10;AADeAAAADwAAAGRycy9kb3ducmV2LnhtbERP22rCQBB9L/gPywh9qxtFxaauUlqKF0qhUenrmB2T&#10;2OxsyK4m/r0rCL7N4VxnOm9NKc5Uu8Kygn4vAkGcWl1wpmC7+XqZgHAeWWNpmRRcyMF81nmaYqxt&#10;w790TnwmQgi7GBXk3lexlC7NyaDr2Yo4cAdbG/QB1pnUNTYh3JRyEEVjabDg0JBjRR85pf/JySjI&#10;/Ko5lgO93603P5+HZPw3+t4vlHrutu9vIDy1/iG+u5c6zH8dRkO4vRNu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hGFcYAAADeAAAADwAAAAAAAAAAAAAAAACYAgAAZHJz&#10;L2Rvd25yZXYueG1sUEsFBgAAAAAEAAQA9QAAAIsDAAAAAA==&#10;" path="m,l2751455,r,27432l,27432,,e" fillcolor="#d60093" stroked="f" strokeweight="0">
                  <v:path arrowok="t" textboxrect="0,0,2751455,27432"/>
                </v:shape>
                <w10:anchorlock/>
              </v:group>
            </w:pict>
          </mc:Fallback>
        </mc:AlternateContent>
      </w:r>
    </w:p>
    <w:p w:rsidR="00ED7CFD" w:rsidRDefault="00DE5273">
      <w:pPr>
        <w:spacing w:after="241" w:line="259" w:lineRule="auto"/>
        <w:ind w:left="317" w:right="0" w:firstLine="0"/>
        <w:jc w:val="left"/>
      </w:pPr>
      <w:r>
        <w:rPr>
          <w:b/>
          <w:sz w:val="28"/>
        </w:rPr>
        <w:t xml:space="preserve"> </w:t>
      </w:r>
    </w:p>
    <w:p w:rsidR="00ED7CFD" w:rsidRDefault="00DE5273">
      <w:pPr>
        <w:spacing w:after="0" w:line="259" w:lineRule="auto"/>
        <w:ind w:left="317" w:right="0" w:firstLine="0"/>
        <w:jc w:val="left"/>
      </w:pPr>
      <w:r>
        <w:rPr>
          <w:b/>
          <w:sz w:val="28"/>
        </w:rPr>
        <w:t xml:space="preserve"> </w:t>
      </w:r>
      <w:r>
        <w:rPr>
          <w:b/>
          <w:sz w:val="28"/>
        </w:rPr>
        <w:tab/>
        <w:t xml:space="preserve"> </w:t>
      </w:r>
    </w:p>
    <w:p w:rsidR="00ED7CFD" w:rsidRDefault="00DE5273">
      <w:pPr>
        <w:spacing w:after="12189" w:line="259" w:lineRule="auto"/>
        <w:ind w:left="317" w:right="0" w:firstLine="0"/>
        <w:jc w:val="left"/>
      </w:pPr>
      <w:r>
        <w:rPr>
          <w:color w:val="000000"/>
          <w:sz w:val="22"/>
        </w:rPr>
        <w:t xml:space="preserve"> </w:t>
      </w:r>
    </w:p>
    <w:p w:rsidR="00ED7CFD" w:rsidRDefault="00DE5273">
      <w:pPr>
        <w:spacing w:after="162" w:line="259" w:lineRule="auto"/>
        <w:ind w:left="317" w:right="0" w:firstLine="0"/>
        <w:jc w:val="left"/>
      </w:pPr>
      <w:r>
        <w:rPr>
          <w:i/>
          <w:color w:val="000000"/>
          <w:sz w:val="22"/>
        </w:rPr>
        <w:lastRenderedPageBreak/>
        <w:t xml:space="preserve">Le présent Guide est téléchargeable sur le site du ministère de l’emploi </w:t>
      </w:r>
      <w:r>
        <w:rPr>
          <w:i/>
          <w:color w:val="000000"/>
        </w:rPr>
        <w:t xml:space="preserve">: </w:t>
      </w:r>
    </w:p>
    <w:p w:rsidR="00ED7CFD" w:rsidRDefault="00DE5273">
      <w:pPr>
        <w:tabs>
          <w:tab w:val="center" w:pos="824"/>
          <w:tab w:val="center" w:pos="3764"/>
        </w:tabs>
        <w:spacing w:after="0" w:line="259" w:lineRule="auto"/>
        <w:ind w:left="0" w:right="0" w:firstLine="0"/>
        <w:jc w:val="left"/>
      </w:pPr>
      <w:r>
        <w:rPr>
          <w:color w:val="000000"/>
          <w:sz w:val="22"/>
        </w:rPr>
        <w:tab/>
      </w:r>
      <w:r>
        <w:rPr>
          <w:rFonts w:ascii="Wingdings 3" w:eastAsia="Wingdings 3" w:hAnsi="Wingdings 3" w:cs="Wingdings 3"/>
          <w:color w:val="D60093"/>
          <w:sz w:val="12"/>
        </w:rPr>
        <w:t></w:t>
      </w:r>
      <w:r>
        <w:rPr>
          <w:rFonts w:ascii="Arial" w:eastAsia="Arial" w:hAnsi="Arial" w:cs="Arial"/>
          <w:color w:val="D60093"/>
          <w:sz w:val="12"/>
        </w:rPr>
        <w:t xml:space="preserve"> </w:t>
      </w:r>
      <w:r>
        <w:rPr>
          <w:rFonts w:ascii="Arial" w:eastAsia="Arial" w:hAnsi="Arial" w:cs="Arial"/>
          <w:color w:val="D60093"/>
          <w:sz w:val="12"/>
        </w:rPr>
        <w:tab/>
      </w:r>
      <w:hyperlink r:id="rId9">
        <w:r>
          <w:rPr>
            <w:i/>
            <w:color w:val="548DD4"/>
          </w:rPr>
          <w:t xml:space="preserve"> </w:t>
        </w:r>
      </w:hyperlink>
      <w:hyperlink r:id="rId10">
        <w:r>
          <w:rPr>
            <w:b/>
            <w:i/>
            <w:color w:val="D60093"/>
          </w:rPr>
          <w:t>http://travail</w:t>
        </w:r>
      </w:hyperlink>
      <w:hyperlink r:id="rId11">
        <w:r>
          <w:rPr>
            <w:b/>
            <w:i/>
            <w:color w:val="D60093"/>
          </w:rPr>
          <w:t>-</w:t>
        </w:r>
      </w:hyperlink>
      <w:hyperlink r:id="rId12">
        <w:r>
          <w:rPr>
            <w:b/>
            <w:i/>
            <w:color w:val="D60093"/>
          </w:rPr>
          <w:t>emploi.gouv.fr/</w:t>
        </w:r>
      </w:hyperlink>
      <w:hyperlink r:id="rId13">
        <w:r>
          <w:rPr>
            <w:i/>
          </w:rPr>
          <w:t xml:space="preserve"> </w:t>
        </w:r>
      </w:hyperlink>
      <w:r>
        <w:rPr>
          <w:i/>
        </w:rPr>
        <w:t xml:space="preserve">(rubrique </w:t>
      </w:r>
      <w:hyperlink r:id="rId14">
        <w:r>
          <w:rPr>
            <w:i/>
            <w:u w:val="single" w:color="404040"/>
          </w:rPr>
          <w:t>Documents techniques</w:t>
        </w:r>
      </w:hyperlink>
      <w:hyperlink r:id="rId15">
        <w:r>
          <w:rPr>
            <w:i/>
          </w:rPr>
          <w:t>)</w:t>
        </w:r>
      </w:hyperlink>
    </w:p>
    <w:p w:rsidR="00ED7CFD" w:rsidRDefault="00DE5273">
      <w:pPr>
        <w:spacing w:after="460" w:line="259" w:lineRule="auto"/>
        <w:ind w:left="317" w:right="0" w:firstLine="0"/>
        <w:jc w:val="left"/>
      </w:pPr>
      <w:r>
        <w:rPr>
          <w:b/>
        </w:rPr>
        <w:t xml:space="preserve"> </w:t>
      </w:r>
    </w:p>
    <w:p w:rsidR="00ED7CFD" w:rsidRDefault="00DE5273">
      <w:pPr>
        <w:pStyle w:val="Titre1"/>
        <w:ind w:left="-5"/>
      </w:pPr>
      <w:r>
        <w:t>Sommaire</w:t>
      </w:r>
      <w:r>
        <w:rPr>
          <w:color w:val="404040"/>
        </w:rPr>
        <w:t xml:space="preserve"> </w:t>
      </w:r>
    </w:p>
    <w:p w:rsidR="00ED7CFD" w:rsidRDefault="00DE5273">
      <w:pPr>
        <w:spacing w:after="111" w:line="259" w:lineRule="auto"/>
        <w:ind w:left="-110" w:right="-106" w:firstLine="0"/>
        <w:jc w:val="left"/>
      </w:pPr>
      <w:r>
        <w:rPr>
          <w:noProof/>
          <w:color w:val="000000"/>
          <w:sz w:val="22"/>
        </w:rPr>
        <mc:AlternateContent>
          <mc:Choice Requires="wpg">
            <w:drawing>
              <wp:inline distT="0" distB="0" distL="0" distR="0">
                <wp:extent cx="6213094" cy="38100"/>
                <wp:effectExtent l="0" t="0" r="0" b="0"/>
                <wp:docPr id="16233" name="Group 16233"/>
                <wp:cNvGraphicFramePr/>
                <a:graphic xmlns:a="http://schemas.openxmlformats.org/drawingml/2006/main">
                  <a:graphicData uri="http://schemas.microsoft.com/office/word/2010/wordprocessingGroup">
                    <wpg:wgp>
                      <wpg:cNvGrpSpPr/>
                      <wpg:grpSpPr>
                        <a:xfrm>
                          <a:off x="0" y="0"/>
                          <a:ext cx="6213094" cy="38100"/>
                          <a:chOff x="0" y="0"/>
                          <a:chExt cx="6213094" cy="38100"/>
                        </a:xfrm>
                      </wpg:grpSpPr>
                      <wps:wsp>
                        <wps:cNvPr id="19405" name="Shape 19405"/>
                        <wps:cNvSpPr/>
                        <wps:spPr>
                          <a:xfrm>
                            <a:off x="0" y="0"/>
                            <a:ext cx="6213094" cy="38100"/>
                          </a:xfrm>
                          <a:custGeom>
                            <a:avLst/>
                            <a:gdLst/>
                            <a:ahLst/>
                            <a:cxnLst/>
                            <a:rect l="0" t="0" r="0" b="0"/>
                            <a:pathLst>
                              <a:path w="6213094" h="38100">
                                <a:moveTo>
                                  <a:pt x="0" y="0"/>
                                </a:moveTo>
                                <a:lnTo>
                                  <a:pt x="6213094" y="0"/>
                                </a:lnTo>
                                <a:lnTo>
                                  <a:pt x="6213094" y="38100"/>
                                </a:lnTo>
                                <a:lnTo>
                                  <a:pt x="0" y="38100"/>
                                </a:lnTo>
                                <a:lnTo>
                                  <a:pt x="0" y="0"/>
                                </a:lnTo>
                              </a:path>
                            </a:pathLst>
                          </a:custGeom>
                          <a:ln w="0" cap="flat">
                            <a:round/>
                          </a:ln>
                        </wps:spPr>
                        <wps:style>
                          <a:lnRef idx="0">
                            <a:srgbClr val="000000">
                              <a:alpha val="0"/>
                            </a:srgbClr>
                          </a:lnRef>
                          <a:fillRef idx="1">
                            <a:srgbClr val="D60093"/>
                          </a:fillRef>
                          <a:effectRef idx="0">
                            <a:scrgbClr r="0" g="0" b="0"/>
                          </a:effectRef>
                          <a:fontRef idx="none"/>
                        </wps:style>
                        <wps:bodyPr/>
                      </wps:wsp>
                    </wpg:wgp>
                  </a:graphicData>
                </a:graphic>
              </wp:inline>
            </w:drawing>
          </mc:Choice>
          <mc:Fallback>
            <w:pict>
              <v:group w14:anchorId="3753044F" id="Group 16233" o:spid="_x0000_s1026" style="width:489.2pt;height:3pt;mso-position-horizontal-relative:char;mso-position-vertical-relative:line" coordsize="6213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">
                <v:shape id="Shape 19405" o:spid="_x0000_s1027" style="position:absolute;width:62130;height:381;visibility:visible;mso-wrap-style:square;v-text-anchor:top" coordsize="621309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LpQsQA&#10;AADeAAAADwAAAGRycy9kb3ducmV2LnhtbERP22rCQBB9F/oPyxT6VjeVtmjqKqIo1lK8fsCQHZNo&#10;djZkNyb5e7dQ8G0O5zrjaWsKcaPK5ZYVvPUjEMSJ1TmnCk7H5esQhPPIGgvLpKAjB9PJU2+MsbYN&#10;7+l28KkIIexiVJB5X8ZSuiQjg65vS+LAnW1l0AdYpVJX2IRwU8hBFH1KgzmHhgxLmmeUXA+1UbCQ&#10;P5s6r3fbbzp2Z/qdLS64uij18tzOvkB4av1D/O9e6zB/9B59wN874QY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i6ULEAAAA3gAAAA8AAAAAAAAAAAAAAAAAmAIAAGRycy9k&#10;b3ducmV2LnhtbFBLBQYAAAAABAAEAPUAAACJAwAAAAA=&#10;" path="m,l6213094,r,38100l,38100,,e" fillcolor="#d60093" stroked="f" strokeweight="0">
                  <v:path arrowok="t" textboxrect="0,0,6213094,38100"/>
                </v:shape>
                <w10:anchorlock/>
              </v:group>
            </w:pict>
          </mc:Fallback>
        </mc:AlternateContent>
      </w:r>
    </w:p>
    <w:p w:rsidR="00ED7CFD" w:rsidRDefault="00DE5273">
      <w:pPr>
        <w:spacing w:after="0" w:line="259" w:lineRule="auto"/>
        <w:ind w:left="0" w:right="0" w:firstLine="0"/>
        <w:jc w:val="left"/>
      </w:pPr>
      <w:r>
        <w:rPr>
          <w:b/>
          <w:sz w:val="28"/>
        </w:rPr>
        <w:t xml:space="preserve"> </w:t>
      </w:r>
    </w:p>
    <w:tbl>
      <w:tblPr>
        <w:tblStyle w:val="TableGrid"/>
        <w:tblW w:w="9780" w:type="dxa"/>
        <w:tblInd w:w="-104" w:type="dxa"/>
        <w:tblCellMar>
          <w:top w:w="83" w:type="dxa"/>
          <w:right w:w="115" w:type="dxa"/>
        </w:tblCellMar>
        <w:tblLook w:val="04A0" w:firstRow="1" w:lastRow="0" w:firstColumn="1" w:lastColumn="0" w:noHBand="0" w:noVBand="1"/>
      </w:tblPr>
      <w:tblGrid>
        <w:gridCol w:w="8480"/>
        <w:gridCol w:w="746"/>
        <w:gridCol w:w="554"/>
      </w:tblGrid>
      <w:tr w:rsidR="00ED7CFD">
        <w:trPr>
          <w:trHeight w:val="455"/>
        </w:trPr>
        <w:tc>
          <w:tcPr>
            <w:tcW w:w="8479" w:type="dxa"/>
            <w:tcBorders>
              <w:top w:val="single" w:sz="23" w:space="0" w:color="F2F2F2"/>
              <w:left w:val="single" w:sz="17" w:space="0" w:color="D60093"/>
              <w:bottom w:val="nil"/>
              <w:right w:val="nil"/>
            </w:tcBorders>
            <w:shd w:val="clear" w:color="auto" w:fill="F2F2F2"/>
          </w:tcPr>
          <w:p w:rsidR="00ED7CFD" w:rsidRDefault="00DE5273">
            <w:pPr>
              <w:spacing w:after="0" w:line="259" w:lineRule="auto"/>
              <w:ind w:left="104" w:right="0" w:firstLine="0"/>
              <w:jc w:val="left"/>
            </w:pPr>
            <w:r>
              <w:rPr>
                <w:b/>
                <w:sz w:val="24"/>
              </w:rPr>
              <w:t>1) Contexte réglementaire</w:t>
            </w:r>
            <w:r>
              <w:rPr>
                <w:b/>
                <w:sz w:val="22"/>
              </w:rPr>
              <w:t xml:space="preserve"> </w:t>
            </w:r>
          </w:p>
        </w:tc>
        <w:tc>
          <w:tcPr>
            <w:tcW w:w="746" w:type="dxa"/>
            <w:tcBorders>
              <w:top w:val="single" w:sz="23" w:space="0" w:color="F2F2F2"/>
              <w:left w:val="nil"/>
              <w:bottom w:val="nil"/>
              <w:right w:val="nil"/>
            </w:tcBorders>
            <w:shd w:val="clear" w:color="auto" w:fill="F2F2F2"/>
          </w:tcPr>
          <w:p w:rsidR="00ED7CFD" w:rsidRDefault="00DE5273">
            <w:pPr>
              <w:spacing w:after="0" w:line="259" w:lineRule="auto"/>
              <w:ind w:left="0" w:right="0" w:firstLine="0"/>
              <w:jc w:val="left"/>
            </w:pPr>
            <w:r>
              <w:rPr>
                <w:b/>
                <w:sz w:val="24"/>
              </w:rPr>
              <w:t>p.</w:t>
            </w:r>
            <w:r>
              <w:rPr>
                <w:sz w:val="22"/>
              </w:rPr>
              <w:t xml:space="preserve"> </w:t>
            </w:r>
          </w:p>
        </w:tc>
        <w:tc>
          <w:tcPr>
            <w:tcW w:w="554" w:type="dxa"/>
            <w:tcBorders>
              <w:top w:val="single" w:sz="23" w:space="0" w:color="F2F2F2"/>
              <w:left w:val="nil"/>
              <w:bottom w:val="single" w:sz="8" w:space="0" w:color="F2F2F2"/>
              <w:right w:val="nil"/>
            </w:tcBorders>
            <w:shd w:val="clear" w:color="auto" w:fill="F2F2F2"/>
          </w:tcPr>
          <w:p w:rsidR="00ED7CFD" w:rsidRDefault="00DE5273">
            <w:pPr>
              <w:spacing w:after="0" w:line="259" w:lineRule="auto"/>
              <w:ind w:left="0" w:right="0" w:firstLine="0"/>
              <w:jc w:val="left"/>
            </w:pPr>
            <w:r>
              <w:rPr>
                <w:b/>
                <w:sz w:val="22"/>
              </w:rPr>
              <w:t xml:space="preserve">4 </w:t>
            </w:r>
          </w:p>
        </w:tc>
      </w:tr>
    </w:tbl>
    <w:p w:rsidR="00ED7CFD" w:rsidRDefault="00DE5273">
      <w:pPr>
        <w:spacing w:after="0" w:line="259" w:lineRule="auto"/>
        <w:ind w:left="0" w:right="0" w:firstLine="0"/>
      </w:pPr>
      <w:r>
        <w:rPr>
          <w:color w:val="D60093"/>
          <w:sz w:val="12"/>
        </w:rPr>
        <w:t xml:space="preserve"> </w:t>
      </w:r>
      <w:r>
        <w:rPr>
          <w:color w:val="D60093"/>
          <w:sz w:val="12"/>
        </w:rPr>
        <w:tab/>
      </w:r>
      <w:r>
        <w:rPr>
          <w:sz w:val="12"/>
        </w:rPr>
        <w:t xml:space="preserve"> </w:t>
      </w:r>
      <w:r>
        <w:rPr>
          <w:sz w:val="12"/>
        </w:rPr>
        <w:tab/>
        <w:t xml:space="preserve"> </w:t>
      </w:r>
      <w:r>
        <w:rPr>
          <w:sz w:val="12"/>
        </w:rPr>
        <w:tab/>
        <w:t xml:space="preserve"> </w:t>
      </w:r>
    </w:p>
    <w:tbl>
      <w:tblPr>
        <w:tblStyle w:val="TableGrid"/>
        <w:tblW w:w="9780" w:type="dxa"/>
        <w:tblInd w:w="-104" w:type="dxa"/>
        <w:tblCellMar>
          <w:top w:w="87" w:type="dxa"/>
          <w:bottom w:w="3" w:type="dxa"/>
          <w:right w:w="115" w:type="dxa"/>
        </w:tblCellMar>
        <w:tblLook w:val="04A0" w:firstRow="1" w:lastRow="0" w:firstColumn="1" w:lastColumn="0" w:noHBand="0" w:noVBand="1"/>
      </w:tblPr>
      <w:tblGrid>
        <w:gridCol w:w="279"/>
        <w:gridCol w:w="8947"/>
        <w:gridCol w:w="554"/>
      </w:tblGrid>
      <w:tr w:rsidR="00ED7CFD">
        <w:trPr>
          <w:trHeight w:val="452"/>
        </w:trPr>
        <w:tc>
          <w:tcPr>
            <w:tcW w:w="9226" w:type="dxa"/>
            <w:gridSpan w:val="2"/>
            <w:tcBorders>
              <w:top w:val="single" w:sz="23" w:space="0" w:color="F2F2F2"/>
              <w:left w:val="single" w:sz="17" w:space="0" w:color="D60093"/>
              <w:bottom w:val="nil"/>
              <w:right w:val="nil"/>
            </w:tcBorders>
            <w:shd w:val="clear" w:color="auto" w:fill="F2F2F2"/>
          </w:tcPr>
          <w:p w:rsidR="00ED7CFD" w:rsidRDefault="00DE5273">
            <w:pPr>
              <w:tabs>
                <w:tab w:val="center" w:pos="8576"/>
              </w:tabs>
              <w:spacing w:after="0" w:line="259" w:lineRule="auto"/>
              <w:ind w:left="0" w:right="0" w:firstLine="0"/>
              <w:jc w:val="left"/>
            </w:pPr>
            <w:r>
              <w:rPr>
                <w:b/>
                <w:sz w:val="24"/>
              </w:rPr>
              <w:t>2) Rôle des évaluations passées en cours de formation</w:t>
            </w:r>
            <w:r>
              <w:rPr>
                <w:b/>
                <w:sz w:val="22"/>
              </w:rPr>
              <w:t xml:space="preserve"> </w:t>
            </w:r>
            <w:r>
              <w:rPr>
                <w:b/>
                <w:sz w:val="22"/>
              </w:rPr>
              <w:tab/>
            </w:r>
            <w:r>
              <w:rPr>
                <w:b/>
                <w:sz w:val="24"/>
              </w:rPr>
              <w:t>p.</w:t>
            </w:r>
            <w:r>
              <w:rPr>
                <w:sz w:val="22"/>
              </w:rPr>
              <w:t xml:space="preserve"> </w:t>
            </w:r>
          </w:p>
        </w:tc>
        <w:tc>
          <w:tcPr>
            <w:tcW w:w="554" w:type="dxa"/>
            <w:tcBorders>
              <w:top w:val="single" w:sz="23" w:space="0" w:color="F2F2F2"/>
              <w:left w:val="nil"/>
              <w:bottom w:val="nil"/>
              <w:right w:val="nil"/>
            </w:tcBorders>
            <w:shd w:val="clear" w:color="auto" w:fill="F2F2F2"/>
          </w:tcPr>
          <w:p w:rsidR="00ED7CFD" w:rsidRDefault="00DE5273">
            <w:pPr>
              <w:spacing w:after="0" w:line="259" w:lineRule="auto"/>
              <w:ind w:left="0" w:right="0" w:firstLine="0"/>
              <w:jc w:val="left"/>
            </w:pPr>
            <w:r>
              <w:rPr>
                <w:b/>
                <w:color w:val="000000"/>
                <w:sz w:val="22"/>
              </w:rPr>
              <w:t xml:space="preserve">4 </w:t>
            </w:r>
          </w:p>
        </w:tc>
      </w:tr>
      <w:tr w:rsidR="00ED7CFD">
        <w:trPr>
          <w:trHeight w:val="462"/>
        </w:trPr>
        <w:tc>
          <w:tcPr>
            <w:tcW w:w="279" w:type="dxa"/>
            <w:vMerge w:val="restart"/>
            <w:tcBorders>
              <w:top w:val="nil"/>
              <w:left w:val="nil"/>
              <w:bottom w:val="nil"/>
              <w:right w:val="single" w:sz="8" w:space="0" w:color="F2F2F2"/>
            </w:tcBorders>
            <w:vAlign w:val="bottom"/>
          </w:tcPr>
          <w:p w:rsidR="00ED7CFD" w:rsidRDefault="00DE5273">
            <w:pPr>
              <w:spacing w:after="175" w:line="259" w:lineRule="auto"/>
              <w:ind w:left="94" w:right="0" w:firstLine="0"/>
              <w:jc w:val="center"/>
            </w:pPr>
            <w:r>
              <w:rPr>
                <w:sz w:val="22"/>
              </w:rPr>
              <w:t xml:space="preserve"> </w:t>
            </w:r>
          </w:p>
          <w:p w:rsidR="00ED7CFD" w:rsidRDefault="00DE5273">
            <w:pPr>
              <w:spacing w:after="0" w:line="259" w:lineRule="auto"/>
              <w:ind w:left="94" w:right="0" w:firstLine="0"/>
              <w:jc w:val="center"/>
            </w:pPr>
            <w:r>
              <w:rPr>
                <w:sz w:val="22"/>
              </w:rPr>
              <w:t xml:space="preserve"> </w:t>
            </w:r>
          </w:p>
        </w:tc>
        <w:tc>
          <w:tcPr>
            <w:tcW w:w="8947" w:type="dxa"/>
            <w:vMerge w:val="restart"/>
            <w:tcBorders>
              <w:top w:val="nil"/>
              <w:left w:val="single" w:sz="8" w:space="0" w:color="F2F2F2"/>
              <w:bottom w:val="nil"/>
              <w:right w:val="nil"/>
            </w:tcBorders>
            <w:vAlign w:val="bottom"/>
          </w:tcPr>
          <w:p w:rsidR="00ED7CFD" w:rsidRDefault="00DE5273">
            <w:pPr>
              <w:spacing w:after="0" w:line="259" w:lineRule="auto"/>
              <w:ind w:left="108" w:right="315" w:firstLine="0"/>
              <w:jc w:val="left"/>
            </w:pPr>
            <w:r>
              <w:rPr>
                <w:rFonts w:ascii="Wingdings 3" w:eastAsia="Wingdings 3" w:hAnsi="Wingdings 3" w:cs="Wingdings 3"/>
                <w:color w:val="D60093"/>
                <w:sz w:val="12"/>
              </w:rPr>
              <w:t></w:t>
            </w:r>
            <w:r>
              <w:rPr>
                <w:sz w:val="22"/>
              </w:rPr>
              <w:t xml:space="preserve"> Finalités ................................................................................................................................ p. </w:t>
            </w:r>
            <w:r>
              <w:rPr>
                <w:rFonts w:ascii="Wingdings 3" w:eastAsia="Wingdings 3" w:hAnsi="Wingdings 3" w:cs="Wingdings 3"/>
                <w:color w:val="D60093"/>
                <w:sz w:val="12"/>
              </w:rPr>
              <w:t></w:t>
            </w:r>
            <w:r>
              <w:rPr>
                <w:sz w:val="22"/>
              </w:rPr>
              <w:t xml:space="preserve"> Principes ............................................................................................................................... p. </w:t>
            </w:r>
          </w:p>
        </w:tc>
        <w:tc>
          <w:tcPr>
            <w:tcW w:w="554" w:type="dxa"/>
            <w:tcBorders>
              <w:top w:val="nil"/>
              <w:left w:val="nil"/>
              <w:bottom w:val="single" w:sz="8" w:space="0" w:color="F2F2F2"/>
              <w:right w:val="nil"/>
            </w:tcBorders>
            <w:vAlign w:val="bottom"/>
          </w:tcPr>
          <w:p w:rsidR="00ED7CFD" w:rsidRDefault="00DE5273">
            <w:pPr>
              <w:spacing w:after="0" w:line="259" w:lineRule="auto"/>
              <w:ind w:left="0" w:right="0" w:firstLine="0"/>
              <w:jc w:val="left"/>
            </w:pPr>
            <w:r>
              <w:rPr>
                <w:color w:val="000000"/>
                <w:sz w:val="22"/>
              </w:rPr>
              <w:t>4</w:t>
            </w:r>
            <w:r>
              <w:rPr>
                <w:sz w:val="22"/>
              </w:rPr>
              <w:t xml:space="preserve"> </w:t>
            </w:r>
          </w:p>
        </w:tc>
      </w:tr>
      <w:tr w:rsidR="00ED7CFD">
        <w:trPr>
          <w:trHeight w:val="456"/>
        </w:trPr>
        <w:tc>
          <w:tcPr>
            <w:tcW w:w="0" w:type="auto"/>
            <w:vMerge/>
            <w:tcBorders>
              <w:top w:val="nil"/>
              <w:left w:val="nil"/>
              <w:bottom w:val="nil"/>
              <w:right w:val="single" w:sz="8" w:space="0" w:color="F2F2F2"/>
            </w:tcBorders>
          </w:tcPr>
          <w:p w:rsidR="00ED7CFD" w:rsidRDefault="00ED7CFD">
            <w:pPr>
              <w:spacing w:after="160" w:line="259" w:lineRule="auto"/>
              <w:ind w:left="0" w:right="0" w:firstLine="0"/>
              <w:jc w:val="left"/>
            </w:pPr>
          </w:p>
        </w:tc>
        <w:tc>
          <w:tcPr>
            <w:tcW w:w="0" w:type="auto"/>
            <w:vMerge/>
            <w:tcBorders>
              <w:top w:val="nil"/>
              <w:left w:val="single" w:sz="8" w:space="0" w:color="F2F2F2"/>
              <w:bottom w:val="nil"/>
              <w:right w:val="nil"/>
            </w:tcBorders>
          </w:tcPr>
          <w:p w:rsidR="00ED7CFD" w:rsidRDefault="00ED7CFD">
            <w:pPr>
              <w:spacing w:after="160" w:line="259" w:lineRule="auto"/>
              <w:ind w:left="0" w:right="0" w:firstLine="0"/>
              <w:jc w:val="left"/>
            </w:pPr>
          </w:p>
        </w:tc>
        <w:tc>
          <w:tcPr>
            <w:tcW w:w="554" w:type="dxa"/>
            <w:tcBorders>
              <w:top w:val="single" w:sz="8" w:space="0" w:color="F2F2F2"/>
              <w:left w:val="nil"/>
              <w:bottom w:val="nil"/>
              <w:right w:val="nil"/>
            </w:tcBorders>
            <w:vAlign w:val="bottom"/>
          </w:tcPr>
          <w:p w:rsidR="00ED7CFD" w:rsidRDefault="00DE5273">
            <w:pPr>
              <w:spacing w:after="0" w:line="259" w:lineRule="auto"/>
              <w:ind w:left="0" w:right="0" w:firstLine="0"/>
              <w:jc w:val="left"/>
            </w:pPr>
            <w:r>
              <w:rPr>
                <w:color w:val="000000"/>
                <w:sz w:val="22"/>
              </w:rPr>
              <w:t>4</w:t>
            </w:r>
            <w:r>
              <w:rPr>
                <w:sz w:val="22"/>
              </w:rPr>
              <w:t xml:space="preserve"> </w:t>
            </w:r>
          </w:p>
        </w:tc>
      </w:tr>
    </w:tbl>
    <w:p w:rsidR="00ED7CFD" w:rsidRDefault="00DE5273">
      <w:pPr>
        <w:spacing w:after="83" w:line="259" w:lineRule="auto"/>
        <w:ind w:left="8683" w:right="-106" w:firstLine="0"/>
        <w:jc w:val="left"/>
      </w:pPr>
      <w:r>
        <w:rPr>
          <w:noProof/>
          <w:color w:val="000000"/>
          <w:sz w:val="22"/>
        </w:rPr>
        <mc:AlternateContent>
          <mc:Choice Requires="wpg">
            <w:drawing>
              <wp:inline distT="0" distB="0" distL="0" distR="0">
                <wp:extent cx="629412" cy="12192"/>
                <wp:effectExtent l="0" t="0" r="0" b="0"/>
                <wp:docPr id="16234" name="Group 16234"/>
                <wp:cNvGraphicFramePr/>
                <a:graphic xmlns:a="http://schemas.openxmlformats.org/drawingml/2006/main">
                  <a:graphicData uri="http://schemas.microsoft.com/office/word/2010/wordprocessingGroup">
                    <wpg:wgp>
                      <wpg:cNvGrpSpPr/>
                      <wpg:grpSpPr>
                        <a:xfrm>
                          <a:off x="0" y="0"/>
                          <a:ext cx="629412" cy="12192"/>
                          <a:chOff x="0" y="0"/>
                          <a:chExt cx="629412" cy="12192"/>
                        </a:xfrm>
                      </wpg:grpSpPr>
                      <wps:wsp>
                        <wps:cNvPr id="19406" name="Shape 19406"/>
                        <wps:cNvSpPr/>
                        <wps:spPr>
                          <a:xfrm>
                            <a:off x="0" y="0"/>
                            <a:ext cx="629412" cy="12192"/>
                          </a:xfrm>
                          <a:custGeom>
                            <a:avLst/>
                            <a:gdLst/>
                            <a:ahLst/>
                            <a:cxnLst/>
                            <a:rect l="0" t="0" r="0" b="0"/>
                            <a:pathLst>
                              <a:path w="629412" h="12192">
                                <a:moveTo>
                                  <a:pt x="0" y="0"/>
                                </a:moveTo>
                                <a:lnTo>
                                  <a:pt x="629412" y="0"/>
                                </a:lnTo>
                                <a:lnTo>
                                  <a:pt x="629412" y="12192"/>
                                </a:lnTo>
                                <a:lnTo>
                                  <a:pt x="0" y="12192"/>
                                </a:lnTo>
                                <a:lnTo>
                                  <a:pt x="0" y="0"/>
                                </a:lnTo>
                              </a:path>
                            </a:pathLst>
                          </a:custGeom>
                          <a:ln w="0" cap="flat">
                            <a:round/>
                          </a:ln>
                        </wps:spPr>
                        <wps:style>
                          <a:lnRef idx="0">
                            <a:srgbClr val="000000">
                              <a:alpha val="0"/>
                            </a:srgbClr>
                          </a:lnRef>
                          <a:fillRef idx="1">
                            <a:srgbClr val="F2F2F2"/>
                          </a:fillRef>
                          <a:effectRef idx="0">
                            <a:scrgbClr r="0" g="0" b="0"/>
                          </a:effectRef>
                          <a:fontRef idx="none"/>
                        </wps:style>
                        <wps:bodyPr/>
                      </wps:wsp>
                    </wpg:wgp>
                  </a:graphicData>
                </a:graphic>
              </wp:inline>
            </w:drawing>
          </mc:Choice>
          <mc:Fallback>
            <w:pict>
              <v:group w14:anchorId="39A0AF88" id="Group 16234" o:spid="_x0000_s1026" style="width:49.55pt;height:.95pt;mso-position-horizontal-relative:char;mso-position-vertical-relative:line" coordsize="629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">
                <v:shape id="Shape 19406" o:spid="_x0000_s1027" style="position:absolute;width:6294;height:121;visibility:visible;mso-wrap-style:square;v-text-anchor:top" coordsize="62941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aSlsUA&#10;AADeAAAADwAAAGRycy9kb3ducmV2LnhtbERPTUsDMRC9C/6HMAVvNmnRUtemRQWx0IO4Wnqdbqa7&#10;wc1kSdLt+u+bgtDbPN7nLFaDa0VPIVrPGiZjBYK48sZyreHn+/1+DiImZIOtZ9LwRxFWy9ubBRbG&#10;n/iL+jLVIodwLFBDk1JXSBmrhhzGse+IM3fwwWHKMNTSBDzlcNfKqVIz6dBybmiwo7eGqt/y6DRs&#10;P/tQ2vXR7vYfj9P5Qe035nWj9d1oeHkGkWhIV/G/e23y/KcHNYPLO/kGuT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pKWxQAAAN4AAAAPAAAAAAAAAAAAAAAAAJgCAABkcnMv&#10;ZG93bnJldi54bWxQSwUGAAAAAAQABAD1AAAAigMAAAAA&#10;" path="m,l629412,r,12192l,12192,,e" fillcolor="#f2f2f2" stroked="f" strokeweight="0">
                  <v:path arrowok="t" textboxrect="0,0,629412,12192"/>
                </v:shape>
                <w10:anchorlock/>
              </v:group>
            </w:pict>
          </mc:Fallback>
        </mc:AlternateContent>
      </w:r>
    </w:p>
    <w:p w:rsidR="00ED7CFD" w:rsidRDefault="00DE5273">
      <w:pPr>
        <w:spacing w:after="0" w:line="259" w:lineRule="auto"/>
        <w:ind w:left="0" w:right="0" w:firstLine="0"/>
      </w:pPr>
      <w:r>
        <w:rPr>
          <w:sz w:val="12"/>
        </w:rPr>
        <w:t xml:space="preserve"> </w:t>
      </w:r>
      <w:r>
        <w:rPr>
          <w:sz w:val="12"/>
        </w:rPr>
        <w:tab/>
        <w:t xml:space="preserve"> </w:t>
      </w:r>
      <w:r>
        <w:rPr>
          <w:sz w:val="12"/>
        </w:rPr>
        <w:tab/>
        <w:t xml:space="preserve"> </w:t>
      </w:r>
      <w:r>
        <w:rPr>
          <w:sz w:val="12"/>
        </w:rPr>
        <w:tab/>
        <w:t xml:space="preserve"> </w:t>
      </w:r>
    </w:p>
    <w:tbl>
      <w:tblPr>
        <w:tblStyle w:val="TableGrid"/>
        <w:tblW w:w="9780" w:type="dxa"/>
        <w:tblInd w:w="-104" w:type="dxa"/>
        <w:tblCellMar>
          <w:top w:w="83" w:type="dxa"/>
          <w:bottom w:w="13" w:type="dxa"/>
          <w:right w:w="115" w:type="dxa"/>
        </w:tblCellMar>
        <w:tblLook w:val="04A0" w:firstRow="1" w:lastRow="0" w:firstColumn="1" w:lastColumn="0" w:noHBand="0" w:noVBand="1"/>
      </w:tblPr>
      <w:tblGrid>
        <w:gridCol w:w="279"/>
        <w:gridCol w:w="8947"/>
        <w:gridCol w:w="554"/>
      </w:tblGrid>
      <w:tr w:rsidR="00ED7CFD">
        <w:trPr>
          <w:trHeight w:val="449"/>
        </w:trPr>
        <w:tc>
          <w:tcPr>
            <w:tcW w:w="9226" w:type="dxa"/>
            <w:gridSpan w:val="2"/>
            <w:tcBorders>
              <w:top w:val="single" w:sz="23" w:space="0" w:color="F2F2F2"/>
              <w:left w:val="single" w:sz="17" w:space="0" w:color="D60093"/>
              <w:bottom w:val="nil"/>
              <w:right w:val="nil"/>
            </w:tcBorders>
            <w:shd w:val="clear" w:color="auto" w:fill="F2F2F2"/>
          </w:tcPr>
          <w:p w:rsidR="00ED7CFD" w:rsidRDefault="00DE5273">
            <w:pPr>
              <w:tabs>
                <w:tab w:val="center" w:pos="8576"/>
              </w:tabs>
              <w:spacing w:after="0" w:line="259" w:lineRule="auto"/>
              <w:ind w:left="0" w:right="0" w:firstLine="0"/>
              <w:jc w:val="left"/>
            </w:pPr>
            <w:r>
              <w:rPr>
                <w:b/>
                <w:sz w:val="24"/>
              </w:rPr>
              <w:t>3) Caractéristiques</w:t>
            </w:r>
            <w:r>
              <w:rPr>
                <w:b/>
                <w:sz w:val="22"/>
              </w:rPr>
              <w:t xml:space="preserve"> </w:t>
            </w:r>
            <w:r>
              <w:rPr>
                <w:b/>
                <w:sz w:val="22"/>
              </w:rPr>
              <w:tab/>
            </w:r>
            <w:r>
              <w:rPr>
                <w:b/>
                <w:sz w:val="24"/>
              </w:rPr>
              <w:t>p.</w:t>
            </w:r>
            <w:r>
              <w:rPr>
                <w:sz w:val="22"/>
              </w:rPr>
              <w:t xml:space="preserve"> </w:t>
            </w:r>
          </w:p>
        </w:tc>
        <w:tc>
          <w:tcPr>
            <w:tcW w:w="554" w:type="dxa"/>
            <w:tcBorders>
              <w:top w:val="single" w:sz="23" w:space="0" w:color="F2F2F2"/>
              <w:left w:val="nil"/>
              <w:bottom w:val="nil"/>
              <w:right w:val="nil"/>
            </w:tcBorders>
            <w:shd w:val="clear" w:color="auto" w:fill="F2F2F2"/>
          </w:tcPr>
          <w:p w:rsidR="00ED7CFD" w:rsidRDefault="00DE5273">
            <w:pPr>
              <w:spacing w:after="0" w:line="259" w:lineRule="auto"/>
              <w:ind w:left="0" w:right="0" w:firstLine="0"/>
              <w:jc w:val="left"/>
            </w:pPr>
            <w:r>
              <w:rPr>
                <w:b/>
                <w:color w:val="000000"/>
                <w:sz w:val="22"/>
              </w:rPr>
              <w:t>4</w:t>
            </w:r>
            <w:r>
              <w:rPr>
                <w:b/>
                <w:sz w:val="22"/>
              </w:rPr>
              <w:t xml:space="preserve"> </w:t>
            </w:r>
          </w:p>
        </w:tc>
      </w:tr>
      <w:tr w:rsidR="00ED7CFD">
        <w:trPr>
          <w:trHeight w:val="456"/>
        </w:trPr>
        <w:tc>
          <w:tcPr>
            <w:tcW w:w="279" w:type="dxa"/>
            <w:tcBorders>
              <w:top w:val="nil"/>
              <w:left w:val="nil"/>
              <w:bottom w:val="nil"/>
              <w:right w:val="single" w:sz="8" w:space="0" w:color="F2F2F2"/>
            </w:tcBorders>
          </w:tcPr>
          <w:p w:rsidR="00ED7CFD" w:rsidRDefault="00DE5273">
            <w:pPr>
              <w:spacing w:after="0" w:line="259" w:lineRule="auto"/>
              <w:ind w:left="104" w:right="0" w:firstLine="0"/>
              <w:jc w:val="left"/>
            </w:pPr>
            <w:r>
              <w:rPr>
                <w:sz w:val="12"/>
              </w:rPr>
              <w:t xml:space="preserve"> </w:t>
            </w:r>
          </w:p>
        </w:tc>
        <w:tc>
          <w:tcPr>
            <w:tcW w:w="8947" w:type="dxa"/>
            <w:tcBorders>
              <w:top w:val="nil"/>
              <w:left w:val="single" w:sz="8" w:space="0" w:color="F2F2F2"/>
              <w:bottom w:val="nil"/>
              <w:right w:val="nil"/>
            </w:tcBorders>
            <w:vAlign w:val="bottom"/>
          </w:tcPr>
          <w:p w:rsidR="00ED7CFD" w:rsidRDefault="00DE5273">
            <w:pPr>
              <w:spacing w:after="0" w:line="259" w:lineRule="auto"/>
              <w:ind w:left="108" w:right="0" w:firstLine="0"/>
              <w:jc w:val="left"/>
            </w:pPr>
            <w:r>
              <w:rPr>
                <w:rFonts w:ascii="Wingdings 3" w:eastAsia="Wingdings 3" w:hAnsi="Wingdings 3" w:cs="Wingdings 3"/>
                <w:color w:val="D60093"/>
                <w:sz w:val="12"/>
              </w:rPr>
              <w:t></w:t>
            </w:r>
            <w:r>
              <w:rPr>
                <w:sz w:val="22"/>
              </w:rPr>
              <w:t xml:space="preserve"> Les évaluations passées en cours de </w:t>
            </w:r>
            <w:r>
              <w:rPr>
                <w:color w:val="000000"/>
                <w:sz w:val="22"/>
              </w:rPr>
              <w:t>formation (ECF)</w:t>
            </w:r>
            <w:r>
              <w:rPr>
                <w:sz w:val="22"/>
              </w:rPr>
              <w:t xml:space="preserve"> ......................................................... p. </w:t>
            </w:r>
          </w:p>
        </w:tc>
        <w:tc>
          <w:tcPr>
            <w:tcW w:w="554" w:type="dxa"/>
            <w:tcBorders>
              <w:top w:val="nil"/>
              <w:left w:val="nil"/>
              <w:bottom w:val="single" w:sz="8" w:space="0" w:color="F2F2F2"/>
              <w:right w:val="nil"/>
            </w:tcBorders>
            <w:vAlign w:val="bottom"/>
          </w:tcPr>
          <w:p w:rsidR="00ED7CFD" w:rsidRDefault="00DE5273">
            <w:pPr>
              <w:spacing w:after="0" w:line="259" w:lineRule="auto"/>
              <w:ind w:left="0" w:right="0" w:firstLine="0"/>
              <w:jc w:val="left"/>
            </w:pPr>
            <w:r>
              <w:rPr>
                <w:color w:val="000000"/>
                <w:sz w:val="22"/>
              </w:rPr>
              <w:t>4</w:t>
            </w:r>
            <w:r>
              <w:rPr>
                <w:sz w:val="12"/>
              </w:rPr>
              <w:t xml:space="preserve"> </w:t>
            </w:r>
          </w:p>
        </w:tc>
      </w:tr>
    </w:tbl>
    <w:p w:rsidR="00ED7CFD" w:rsidRDefault="00DE5273">
      <w:pPr>
        <w:spacing w:after="0" w:line="259" w:lineRule="auto"/>
        <w:ind w:left="0" w:right="0" w:firstLine="0"/>
      </w:pPr>
      <w:r>
        <w:rPr>
          <w:sz w:val="12"/>
        </w:rPr>
        <w:t xml:space="preserve"> </w:t>
      </w:r>
      <w:r>
        <w:rPr>
          <w:sz w:val="12"/>
        </w:rPr>
        <w:tab/>
        <w:t xml:space="preserve"> </w:t>
      </w:r>
      <w:r>
        <w:rPr>
          <w:sz w:val="12"/>
        </w:rPr>
        <w:tab/>
        <w:t xml:space="preserve"> </w:t>
      </w:r>
      <w:r>
        <w:rPr>
          <w:sz w:val="12"/>
        </w:rPr>
        <w:tab/>
        <w:t xml:space="preserve"> </w:t>
      </w:r>
    </w:p>
    <w:tbl>
      <w:tblPr>
        <w:tblStyle w:val="TableGrid"/>
        <w:tblW w:w="9780" w:type="dxa"/>
        <w:tblInd w:w="-104" w:type="dxa"/>
        <w:tblCellMar>
          <w:top w:w="80" w:type="dxa"/>
          <w:bottom w:w="13" w:type="dxa"/>
          <w:right w:w="115" w:type="dxa"/>
        </w:tblCellMar>
        <w:tblLook w:val="04A0" w:firstRow="1" w:lastRow="0" w:firstColumn="1" w:lastColumn="0" w:noHBand="0" w:noVBand="1"/>
      </w:tblPr>
      <w:tblGrid>
        <w:gridCol w:w="279"/>
        <w:gridCol w:w="8947"/>
        <w:gridCol w:w="554"/>
      </w:tblGrid>
      <w:tr w:rsidR="00ED7CFD">
        <w:trPr>
          <w:trHeight w:val="450"/>
        </w:trPr>
        <w:tc>
          <w:tcPr>
            <w:tcW w:w="9226" w:type="dxa"/>
            <w:gridSpan w:val="2"/>
            <w:tcBorders>
              <w:top w:val="single" w:sz="23" w:space="0" w:color="F2F2F2"/>
              <w:left w:val="single" w:sz="17" w:space="0" w:color="D60093"/>
              <w:bottom w:val="nil"/>
              <w:right w:val="nil"/>
            </w:tcBorders>
            <w:shd w:val="clear" w:color="auto" w:fill="F2F2F2"/>
          </w:tcPr>
          <w:p w:rsidR="00ED7CFD" w:rsidRDefault="00DE5273">
            <w:pPr>
              <w:tabs>
                <w:tab w:val="center" w:pos="8576"/>
              </w:tabs>
              <w:spacing w:after="0" w:line="259" w:lineRule="auto"/>
              <w:ind w:left="0" w:right="0" w:firstLine="0"/>
              <w:jc w:val="left"/>
            </w:pPr>
            <w:r>
              <w:rPr>
                <w:b/>
                <w:sz w:val="24"/>
              </w:rPr>
              <w:t>4) Mise en œuvre</w:t>
            </w:r>
            <w:r>
              <w:rPr>
                <w:b/>
                <w:sz w:val="22"/>
              </w:rPr>
              <w:t xml:space="preserve"> </w:t>
            </w:r>
            <w:r>
              <w:rPr>
                <w:b/>
                <w:sz w:val="22"/>
              </w:rPr>
              <w:tab/>
            </w:r>
            <w:r>
              <w:rPr>
                <w:b/>
                <w:sz w:val="24"/>
              </w:rPr>
              <w:t>p.</w:t>
            </w:r>
            <w:r>
              <w:rPr>
                <w:sz w:val="22"/>
              </w:rPr>
              <w:t xml:space="preserve"> </w:t>
            </w:r>
          </w:p>
        </w:tc>
        <w:tc>
          <w:tcPr>
            <w:tcW w:w="554" w:type="dxa"/>
            <w:tcBorders>
              <w:top w:val="single" w:sz="23" w:space="0" w:color="F2F2F2"/>
              <w:left w:val="nil"/>
              <w:bottom w:val="nil"/>
              <w:right w:val="nil"/>
            </w:tcBorders>
            <w:shd w:val="clear" w:color="auto" w:fill="F2F2F2"/>
          </w:tcPr>
          <w:p w:rsidR="00ED7CFD" w:rsidRDefault="00DE5273">
            <w:pPr>
              <w:spacing w:after="0" w:line="259" w:lineRule="auto"/>
              <w:ind w:left="0" w:right="0" w:firstLine="0"/>
              <w:jc w:val="left"/>
            </w:pPr>
            <w:r>
              <w:rPr>
                <w:b/>
                <w:color w:val="000000"/>
                <w:sz w:val="22"/>
              </w:rPr>
              <w:t xml:space="preserve">5 </w:t>
            </w:r>
          </w:p>
        </w:tc>
      </w:tr>
      <w:tr w:rsidR="00ED7CFD">
        <w:trPr>
          <w:trHeight w:val="454"/>
        </w:trPr>
        <w:tc>
          <w:tcPr>
            <w:tcW w:w="279" w:type="dxa"/>
            <w:vMerge w:val="restart"/>
            <w:tcBorders>
              <w:top w:val="nil"/>
              <w:left w:val="nil"/>
              <w:bottom w:val="nil"/>
              <w:right w:val="single" w:sz="8" w:space="0" w:color="F2F2F2"/>
            </w:tcBorders>
          </w:tcPr>
          <w:p w:rsidR="00ED7CFD" w:rsidRDefault="00DE5273">
            <w:pPr>
              <w:spacing w:after="307" w:line="259" w:lineRule="auto"/>
              <w:ind w:left="104" w:right="0" w:firstLine="0"/>
              <w:jc w:val="left"/>
            </w:pPr>
            <w:r>
              <w:rPr>
                <w:sz w:val="12"/>
              </w:rPr>
              <w:t xml:space="preserve"> </w:t>
            </w:r>
          </w:p>
          <w:p w:rsidR="00ED7CFD" w:rsidRDefault="00DE5273">
            <w:pPr>
              <w:spacing w:after="307" w:line="259" w:lineRule="auto"/>
              <w:ind w:left="104" w:right="0" w:firstLine="0"/>
              <w:jc w:val="left"/>
            </w:pPr>
            <w:r>
              <w:rPr>
                <w:sz w:val="12"/>
              </w:rPr>
              <w:t xml:space="preserve"> </w:t>
            </w:r>
          </w:p>
          <w:p w:rsidR="00ED7CFD" w:rsidRDefault="00DE5273">
            <w:pPr>
              <w:spacing w:after="0" w:line="259" w:lineRule="auto"/>
              <w:ind w:left="104" w:right="0" w:firstLine="0"/>
              <w:jc w:val="left"/>
            </w:pPr>
            <w:r>
              <w:rPr>
                <w:sz w:val="12"/>
              </w:rPr>
              <w:t xml:space="preserve"> </w:t>
            </w:r>
          </w:p>
        </w:tc>
        <w:tc>
          <w:tcPr>
            <w:tcW w:w="8947" w:type="dxa"/>
            <w:vMerge w:val="restart"/>
            <w:tcBorders>
              <w:top w:val="nil"/>
              <w:left w:val="single" w:sz="8" w:space="0" w:color="F2F2F2"/>
              <w:bottom w:val="nil"/>
              <w:right w:val="nil"/>
            </w:tcBorders>
            <w:vAlign w:val="bottom"/>
          </w:tcPr>
          <w:p w:rsidR="00ED7CFD" w:rsidRDefault="00DE5273">
            <w:pPr>
              <w:numPr>
                <w:ilvl w:val="0"/>
                <w:numId w:val="11"/>
              </w:numPr>
              <w:spacing w:after="190" w:line="259" w:lineRule="auto"/>
              <w:ind w:right="0" w:hanging="156"/>
              <w:jc w:val="left"/>
            </w:pPr>
            <w:r>
              <w:rPr>
                <w:sz w:val="22"/>
              </w:rPr>
              <w:t xml:space="preserve">Les fiches de situations d’évaluation-types ......................................................................... p. </w:t>
            </w:r>
          </w:p>
          <w:p w:rsidR="00ED7CFD" w:rsidRDefault="00DE5273">
            <w:pPr>
              <w:numPr>
                <w:ilvl w:val="0"/>
                <w:numId w:val="11"/>
              </w:numPr>
              <w:spacing w:after="190" w:line="259" w:lineRule="auto"/>
              <w:ind w:right="0" w:hanging="156"/>
              <w:jc w:val="left"/>
            </w:pPr>
            <w:r>
              <w:rPr>
                <w:sz w:val="22"/>
              </w:rPr>
              <w:t xml:space="preserve">Le livret d’évaluations passées en cours de formation destiné au jury ............................... p. </w:t>
            </w:r>
          </w:p>
          <w:p w:rsidR="00ED7CFD" w:rsidRDefault="00DE5273">
            <w:pPr>
              <w:numPr>
                <w:ilvl w:val="0"/>
                <w:numId w:val="11"/>
              </w:numPr>
              <w:spacing w:after="0" w:line="259" w:lineRule="auto"/>
              <w:ind w:right="0" w:hanging="156"/>
              <w:jc w:val="left"/>
            </w:pPr>
            <w:r>
              <w:rPr>
                <w:sz w:val="22"/>
              </w:rPr>
              <w:t xml:space="preserve">Synoptique ........................................................................................................................... p. </w:t>
            </w:r>
          </w:p>
        </w:tc>
        <w:tc>
          <w:tcPr>
            <w:tcW w:w="554" w:type="dxa"/>
            <w:tcBorders>
              <w:top w:val="nil"/>
              <w:left w:val="nil"/>
              <w:bottom w:val="single" w:sz="8" w:space="0" w:color="F2F2F2"/>
              <w:right w:val="nil"/>
            </w:tcBorders>
            <w:vAlign w:val="bottom"/>
          </w:tcPr>
          <w:p w:rsidR="00ED7CFD" w:rsidRDefault="00DE5273">
            <w:pPr>
              <w:spacing w:after="0" w:line="259" w:lineRule="auto"/>
              <w:ind w:left="0" w:right="0" w:firstLine="0"/>
              <w:jc w:val="left"/>
            </w:pPr>
            <w:r>
              <w:rPr>
                <w:sz w:val="22"/>
              </w:rPr>
              <w:t xml:space="preserve">5 </w:t>
            </w:r>
          </w:p>
        </w:tc>
      </w:tr>
      <w:tr w:rsidR="00ED7CFD">
        <w:trPr>
          <w:trHeight w:val="466"/>
        </w:trPr>
        <w:tc>
          <w:tcPr>
            <w:tcW w:w="0" w:type="auto"/>
            <w:vMerge/>
            <w:tcBorders>
              <w:top w:val="nil"/>
              <w:left w:val="nil"/>
              <w:bottom w:val="nil"/>
              <w:right w:val="single" w:sz="8" w:space="0" w:color="F2F2F2"/>
            </w:tcBorders>
          </w:tcPr>
          <w:p w:rsidR="00ED7CFD" w:rsidRDefault="00ED7CFD">
            <w:pPr>
              <w:spacing w:after="160" w:line="259" w:lineRule="auto"/>
              <w:ind w:left="0" w:right="0" w:firstLine="0"/>
              <w:jc w:val="left"/>
            </w:pPr>
          </w:p>
        </w:tc>
        <w:tc>
          <w:tcPr>
            <w:tcW w:w="0" w:type="auto"/>
            <w:vMerge/>
            <w:tcBorders>
              <w:top w:val="nil"/>
              <w:left w:val="single" w:sz="8" w:space="0" w:color="F2F2F2"/>
              <w:bottom w:val="nil"/>
              <w:right w:val="nil"/>
            </w:tcBorders>
          </w:tcPr>
          <w:p w:rsidR="00ED7CFD" w:rsidRDefault="00ED7CFD">
            <w:pPr>
              <w:spacing w:after="160" w:line="259" w:lineRule="auto"/>
              <w:ind w:left="0" w:right="0" w:firstLine="0"/>
              <w:jc w:val="left"/>
            </w:pPr>
          </w:p>
        </w:tc>
        <w:tc>
          <w:tcPr>
            <w:tcW w:w="554" w:type="dxa"/>
            <w:tcBorders>
              <w:top w:val="single" w:sz="8" w:space="0" w:color="F2F2F2"/>
              <w:left w:val="nil"/>
              <w:bottom w:val="single" w:sz="8" w:space="0" w:color="F2F2F2"/>
              <w:right w:val="nil"/>
            </w:tcBorders>
            <w:vAlign w:val="bottom"/>
          </w:tcPr>
          <w:p w:rsidR="00ED7CFD" w:rsidRDefault="00DE5273">
            <w:pPr>
              <w:spacing w:after="0" w:line="259" w:lineRule="auto"/>
              <w:ind w:left="0" w:right="0" w:firstLine="0"/>
              <w:jc w:val="left"/>
            </w:pPr>
            <w:r>
              <w:rPr>
                <w:sz w:val="22"/>
              </w:rPr>
              <w:t xml:space="preserve">5 </w:t>
            </w:r>
          </w:p>
        </w:tc>
      </w:tr>
      <w:tr w:rsidR="00ED7CFD">
        <w:trPr>
          <w:trHeight w:val="466"/>
        </w:trPr>
        <w:tc>
          <w:tcPr>
            <w:tcW w:w="0" w:type="auto"/>
            <w:vMerge/>
            <w:tcBorders>
              <w:top w:val="nil"/>
              <w:left w:val="nil"/>
              <w:bottom w:val="nil"/>
              <w:right w:val="single" w:sz="8" w:space="0" w:color="F2F2F2"/>
            </w:tcBorders>
          </w:tcPr>
          <w:p w:rsidR="00ED7CFD" w:rsidRDefault="00ED7CFD">
            <w:pPr>
              <w:spacing w:after="160" w:line="259" w:lineRule="auto"/>
              <w:ind w:left="0" w:right="0" w:firstLine="0"/>
              <w:jc w:val="left"/>
            </w:pPr>
          </w:p>
        </w:tc>
        <w:tc>
          <w:tcPr>
            <w:tcW w:w="0" w:type="auto"/>
            <w:vMerge/>
            <w:tcBorders>
              <w:top w:val="nil"/>
              <w:left w:val="single" w:sz="8" w:space="0" w:color="F2F2F2"/>
              <w:bottom w:val="nil"/>
              <w:right w:val="nil"/>
            </w:tcBorders>
          </w:tcPr>
          <w:p w:rsidR="00ED7CFD" w:rsidRDefault="00ED7CFD">
            <w:pPr>
              <w:spacing w:after="160" w:line="259" w:lineRule="auto"/>
              <w:ind w:left="0" w:right="0" w:firstLine="0"/>
              <w:jc w:val="left"/>
            </w:pPr>
          </w:p>
        </w:tc>
        <w:tc>
          <w:tcPr>
            <w:tcW w:w="554" w:type="dxa"/>
            <w:tcBorders>
              <w:top w:val="single" w:sz="8" w:space="0" w:color="F2F2F2"/>
              <w:left w:val="nil"/>
              <w:bottom w:val="single" w:sz="8" w:space="0" w:color="F2F2F2"/>
              <w:right w:val="nil"/>
            </w:tcBorders>
            <w:vAlign w:val="bottom"/>
          </w:tcPr>
          <w:p w:rsidR="00ED7CFD" w:rsidRDefault="00DE5273">
            <w:pPr>
              <w:spacing w:after="0" w:line="259" w:lineRule="auto"/>
              <w:ind w:left="0" w:right="0" w:firstLine="0"/>
              <w:jc w:val="left"/>
            </w:pPr>
            <w:r>
              <w:rPr>
                <w:sz w:val="22"/>
              </w:rPr>
              <w:t xml:space="preserve">6 </w:t>
            </w:r>
          </w:p>
        </w:tc>
      </w:tr>
    </w:tbl>
    <w:p w:rsidR="00ED7CFD" w:rsidRDefault="00DE5273">
      <w:pPr>
        <w:spacing w:after="0" w:line="259" w:lineRule="auto"/>
        <w:ind w:left="0" w:right="0" w:firstLine="0"/>
        <w:jc w:val="left"/>
      </w:pPr>
      <w:r>
        <w:rPr>
          <w:sz w:val="12"/>
        </w:rPr>
        <w:t xml:space="preserve"> </w:t>
      </w:r>
    </w:p>
    <w:p w:rsidR="00ED7CFD" w:rsidRDefault="00DE5273">
      <w:pPr>
        <w:spacing w:after="0" w:line="259" w:lineRule="auto"/>
        <w:ind w:left="284" w:right="0" w:firstLine="0"/>
        <w:jc w:val="left"/>
      </w:pPr>
      <w:r>
        <w:rPr>
          <w:rFonts w:ascii="Wingdings 3" w:eastAsia="Wingdings 3" w:hAnsi="Wingdings 3" w:cs="Wingdings 3"/>
          <w:color w:val="D60093"/>
          <w:sz w:val="12"/>
        </w:rPr>
        <w:t></w:t>
      </w:r>
    </w:p>
    <w:p w:rsidR="00ED7CFD" w:rsidRDefault="00DE5273">
      <w:pPr>
        <w:spacing w:after="0" w:line="259" w:lineRule="auto"/>
        <w:ind w:left="0" w:right="341" w:firstLine="0"/>
        <w:jc w:val="right"/>
      </w:pPr>
      <w:r>
        <w:rPr>
          <w:sz w:val="22"/>
        </w:rPr>
        <w:t xml:space="preserve"> </w:t>
      </w:r>
      <w:r>
        <w:rPr>
          <w:sz w:val="22"/>
        </w:rPr>
        <w:tab/>
        <w:t xml:space="preserve"> </w:t>
      </w:r>
    </w:p>
    <w:p w:rsidR="00ED7CFD" w:rsidRDefault="00DE5273">
      <w:pPr>
        <w:spacing w:after="0" w:line="259" w:lineRule="auto"/>
        <w:ind w:left="0" w:right="0" w:firstLine="0"/>
      </w:pPr>
      <w:r>
        <w:rPr>
          <w:sz w:val="12"/>
        </w:rPr>
        <w:t xml:space="preserve"> </w:t>
      </w:r>
      <w:r>
        <w:rPr>
          <w:sz w:val="12"/>
        </w:rPr>
        <w:tab/>
        <w:t xml:space="preserve"> </w:t>
      </w:r>
      <w:r>
        <w:rPr>
          <w:sz w:val="12"/>
        </w:rPr>
        <w:tab/>
        <w:t xml:space="preserve"> </w:t>
      </w:r>
      <w:r>
        <w:rPr>
          <w:sz w:val="12"/>
        </w:rPr>
        <w:tab/>
        <w:t xml:space="preserve"> </w:t>
      </w:r>
    </w:p>
    <w:tbl>
      <w:tblPr>
        <w:tblStyle w:val="TableGrid"/>
        <w:tblW w:w="9780" w:type="dxa"/>
        <w:tblInd w:w="-104" w:type="dxa"/>
        <w:tblCellMar>
          <w:top w:w="88" w:type="dxa"/>
          <w:bottom w:w="3" w:type="dxa"/>
          <w:right w:w="115" w:type="dxa"/>
        </w:tblCellMar>
        <w:tblLook w:val="04A0" w:firstRow="1" w:lastRow="0" w:firstColumn="1" w:lastColumn="0" w:noHBand="0" w:noVBand="1"/>
      </w:tblPr>
      <w:tblGrid>
        <w:gridCol w:w="279"/>
        <w:gridCol w:w="8947"/>
        <w:gridCol w:w="554"/>
      </w:tblGrid>
      <w:tr w:rsidR="00ED7CFD">
        <w:trPr>
          <w:trHeight w:val="456"/>
        </w:trPr>
        <w:tc>
          <w:tcPr>
            <w:tcW w:w="9226" w:type="dxa"/>
            <w:gridSpan w:val="2"/>
            <w:tcBorders>
              <w:top w:val="single" w:sz="23" w:space="0" w:color="F2F2F2"/>
              <w:left w:val="single" w:sz="17" w:space="0" w:color="D60093"/>
              <w:bottom w:val="nil"/>
              <w:right w:val="nil"/>
            </w:tcBorders>
            <w:shd w:val="clear" w:color="auto" w:fill="F2F2F2"/>
          </w:tcPr>
          <w:p w:rsidR="00ED7CFD" w:rsidRDefault="00DE5273">
            <w:pPr>
              <w:tabs>
                <w:tab w:val="center" w:pos="8575"/>
              </w:tabs>
              <w:spacing w:after="0" w:line="259" w:lineRule="auto"/>
              <w:ind w:left="0" w:right="0" w:firstLine="0"/>
              <w:jc w:val="left"/>
            </w:pPr>
            <w:r>
              <w:rPr>
                <w:b/>
                <w:sz w:val="24"/>
              </w:rPr>
              <w:t>ANNEXE</w:t>
            </w:r>
            <w:r>
              <w:rPr>
                <w:sz w:val="24"/>
              </w:rPr>
              <w:t xml:space="preserve"> </w:t>
            </w:r>
            <w:r>
              <w:rPr>
                <w:sz w:val="24"/>
              </w:rPr>
              <w:tab/>
            </w:r>
            <w:r>
              <w:rPr>
                <w:sz w:val="22"/>
              </w:rPr>
              <w:t xml:space="preserve"> </w:t>
            </w:r>
          </w:p>
        </w:tc>
        <w:tc>
          <w:tcPr>
            <w:tcW w:w="554" w:type="dxa"/>
            <w:tcBorders>
              <w:top w:val="single" w:sz="23" w:space="0" w:color="F2F2F2"/>
              <w:left w:val="nil"/>
              <w:bottom w:val="single" w:sz="8" w:space="0" w:color="F2F2F2"/>
              <w:right w:val="nil"/>
            </w:tcBorders>
            <w:shd w:val="clear" w:color="auto" w:fill="F2F2F2"/>
          </w:tcPr>
          <w:p w:rsidR="00ED7CFD" w:rsidRDefault="00DE5273">
            <w:pPr>
              <w:spacing w:after="0" w:line="259" w:lineRule="auto"/>
              <w:ind w:left="55" w:right="0" w:firstLine="0"/>
              <w:jc w:val="left"/>
            </w:pPr>
            <w:r>
              <w:rPr>
                <w:b/>
                <w:sz w:val="22"/>
              </w:rPr>
              <w:t xml:space="preserve"> </w:t>
            </w:r>
          </w:p>
        </w:tc>
      </w:tr>
      <w:tr w:rsidR="00ED7CFD">
        <w:trPr>
          <w:trHeight w:val="458"/>
        </w:trPr>
        <w:tc>
          <w:tcPr>
            <w:tcW w:w="279" w:type="dxa"/>
            <w:tcBorders>
              <w:top w:val="nil"/>
              <w:left w:val="nil"/>
              <w:bottom w:val="nil"/>
              <w:right w:val="single" w:sz="8" w:space="0" w:color="F2F2F2"/>
            </w:tcBorders>
          </w:tcPr>
          <w:p w:rsidR="00ED7CFD" w:rsidRDefault="00DE5273">
            <w:pPr>
              <w:spacing w:after="0" w:line="259" w:lineRule="auto"/>
              <w:ind w:left="104" w:right="0" w:firstLine="0"/>
              <w:jc w:val="left"/>
            </w:pPr>
            <w:r>
              <w:rPr>
                <w:sz w:val="12"/>
              </w:rPr>
              <w:lastRenderedPageBreak/>
              <w:t xml:space="preserve"> </w:t>
            </w:r>
          </w:p>
        </w:tc>
        <w:tc>
          <w:tcPr>
            <w:tcW w:w="8947" w:type="dxa"/>
            <w:tcBorders>
              <w:top w:val="nil"/>
              <w:left w:val="single" w:sz="8" w:space="0" w:color="F2F2F2"/>
              <w:bottom w:val="nil"/>
              <w:right w:val="nil"/>
            </w:tcBorders>
            <w:vAlign w:val="bottom"/>
          </w:tcPr>
          <w:p w:rsidR="00ED7CFD" w:rsidRDefault="00DE5273">
            <w:pPr>
              <w:spacing w:after="0" w:line="259" w:lineRule="auto"/>
              <w:ind w:left="108" w:right="0" w:firstLine="0"/>
              <w:jc w:val="left"/>
            </w:pPr>
            <w:r>
              <w:rPr>
                <w:rFonts w:ascii="Wingdings 3" w:eastAsia="Wingdings 3" w:hAnsi="Wingdings 3" w:cs="Wingdings 3"/>
                <w:color w:val="D60093"/>
                <w:sz w:val="12"/>
              </w:rPr>
              <w:t></w:t>
            </w:r>
            <w:r>
              <w:rPr>
                <w:sz w:val="22"/>
              </w:rPr>
              <w:t xml:space="preserve"> Guide d’utilisation du livret d’évaluations passées en cours de formation ......................... </w:t>
            </w:r>
            <w:r>
              <w:rPr>
                <w:b/>
                <w:sz w:val="24"/>
              </w:rPr>
              <w:t>p.</w:t>
            </w:r>
            <w:r>
              <w:rPr>
                <w:sz w:val="22"/>
              </w:rPr>
              <w:t xml:space="preserve"> </w:t>
            </w:r>
          </w:p>
        </w:tc>
        <w:tc>
          <w:tcPr>
            <w:tcW w:w="554" w:type="dxa"/>
            <w:tcBorders>
              <w:top w:val="single" w:sz="8" w:space="0" w:color="F2F2F2"/>
              <w:left w:val="nil"/>
              <w:bottom w:val="nil"/>
              <w:right w:val="nil"/>
            </w:tcBorders>
            <w:vAlign w:val="bottom"/>
          </w:tcPr>
          <w:p w:rsidR="00ED7CFD" w:rsidRDefault="00DE5273">
            <w:pPr>
              <w:spacing w:after="0" w:line="259" w:lineRule="auto"/>
              <w:ind w:left="0" w:right="0" w:firstLine="0"/>
              <w:jc w:val="left"/>
            </w:pPr>
            <w:r>
              <w:rPr>
                <w:b/>
                <w:color w:val="000000"/>
                <w:sz w:val="22"/>
              </w:rPr>
              <w:t>7</w:t>
            </w:r>
            <w:r>
              <w:rPr>
                <w:sz w:val="22"/>
              </w:rPr>
              <w:t xml:space="preserve"> </w:t>
            </w:r>
          </w:p>
        </w:tc>
      </w:tr>
    </w:tbl>
    <w:p w:rsidR="00ED7CFD" w:rsidRDefault="00DE5273">
      <w:pPr>
        <w:spacing w:after="232" w:line="259" w:lineRule="auto"/>
        <w:ind w:left="317" w:right="0" w:firstLine="0"/>
        <w:jc w:val="left"/>
      </w:pPr>
      <w:r>
        <w:rPr>
          <w:sz w:val="22"/>
        </w:rPr>
        <w:t xml:space="preserve"> </w:t>
      </w:r>
    </w:p>
    <w:p w:rsidR="00ED7CFD" w:rsidRDefault="00DE5273">
      <w:pPr>
        <w:spacing w:after="0" w:line="259" w:lineRule="auto"/>
        <w:ind w:left="317" w:right="0" w:firstLine="0"/>
        <w:jc w:val="left"/>
      </w:pPr>
      <w:r>
        <w:rPr>
          <w:sz w:val="22"/>
        </w:rPr>
        <w:t xml:space="preserve"> </w:t>
      </w:r>
      <w:r>
        <w:rPr>
          <w:sz w:val="22"/>
        </w:rPr>
        <w:tab/>
        <w:t xml:space="preserve"> </w:t>
      </w:r>
    </w:p>
    <w:p w:rsidR="00ED7CFD" w:rsidRDefault="00ED7CFD">
      <w:pPr>
        <w:sectPr w:rsidR="00ED7CFD">
          <w:headerReference w:type="even" r:id="rId16"/>
          <w:headerReference w:type="default" r:id="rId17"/>
          <w:footerReference w:type="even" r:id="rId18"/>
          <w:footerReference w:type="default" r:id="rId19"/>
          <w:headerReference w:type="first" r:id="rId20"/>
          <w:footerReference w:type="first" r:id="rId21"/>
          <w:footnotePr>
            <w:numRestart w:val="eachPage"/>
          </w:footnotePr>
          <w:pgSz w:w="11906" w:h="16838"/>
          <w:pgMar w:top="567" w:right="1239" w:bottom="2909" w:left="1099" w:header="720" w:footer="512" w:gutter="0"/>
          <w:cols w:space="720"/>
          <w:titlePg/>
        </w:sectPr>
      </w:pPr>
    </w:p>
    <w:p w:rsidR="00ED7CFD" w:rsidRDefault="00DE5273">
      <w:pPr>
        <w:pStyle w:val="Titre2"/>
        <w:ind w:left="353"/>
      </w:pPr>
      <w:r>
        <w:rPr>
          <w:i/>
        </w:rPr>
        <w:lastRenderedPageBreak/>
        <w:t>1)</w:t>
      </w:r>
      <w:r>
        <w:rPr>
          <w:rFonts w:ascii="Arial" w:eastAsia="Arial" w:hAnsi="Arial" w:cs="Arial"/>
          <w:i/>
        </w:rPr>
        <w:t xml:space="preserve"> </w:t>
      </w:r>
      <w:r>
        <w:t xml:space="preserve">Contexte réglementaire  </w:t>
      </w:r>
    </w:p>
    <w:p w:rsidR="00ED7CFD" w:rsidRDefault="00DE5273">
      <w:pPr>
        <w:ind w:right="158"/>
      </w:pPr>
      <w:r>
        <w:t xml:space="preserve">Le Ministère chargé de l’Emploi a décidé de formaliser les évaluations passées en cours de formation à partir d’un cadre et d’une méthodologie partagée par l’ensemble des opérateurs, permettant ainsi de contribuer à la qualité du système d’évaluation au titre professionnel.  </w:t>
      </w:r>
    </w:p>
    <w:p w:rsidR="00ED7CFD" w:rsidRDefault="00DE5273">
      <w:pPr>
        <w:ind w:right="158"/>
      </w:pPr>
      <w:r>
        <w:t xml:space="preserve">Cette évolution vise une plus grande transparence des évaluations passées en cours de formation, un soutien à l’activité du jury et une implication accrue de l’adulte en situation de formation. </w:t>
      </w:r>
    </w:p>
    <w:p w:rsidR="00ED7CFD" w:rsidRDefault="00DE5273">
      <w:pPr>
        <w:spacing w:after="169"/>
        <w:ind w:right="158"/>
      </w:pPr>
      <w:r>
        <w:t xml:space="preserve">Les articles 8 et 9 de l’arrêté du 22 décembre 2015 relatifs aux conditions de délivrance du titre professionnel du ministère chargé de l’emploi, liste les éléments dont dispose le jury pour se prononcer sur l’octroi du titre à un candidat. Les résultats des évaluations passées en cours de formation sont requis pour le candidat inscrit à une session d’examen titre, CCP ou CCS de la formation continue et visé à l’article 4. </w:t>
      </w:r>
    </w:p>
    <w:p w:rsidR="00ED7CFD" w:rsidRDefault="00DE5273">
      <w:pPr>
        <w:spacing w:after="280" w:line="259" w:lineRule="auto"/>
        <w:ind w:left="228" w:right="0" w:firstLine="0"/>
        <w:jc w:val="left"/>
      </w:pPr>
      <w:r>
        <w:t xml:space="preserve"> </w:t>
      </w:r>
    </w:p>
    <w:p w:rsidR="00ED7CFD" w:rsidRDefault="00DE5273">
      <w:pPr>
        <w:pStyle w:val="Titre2"/>
        <w:spacing w:after="64"/>
        <w:ind w:left="353"/>
      </w:pPr>
      <w:r>
        <w:rPr>
          <w:i/>
        </w:rPr>
        <w:t>2)</w:t>
      </w:r>
      <w:r>
        <w:rPr>
          <w:rFonts w:ascii="Arial" w:eastAsia="Arial" w:hAnsi="Arial" w:cs="Arial"/>
          <w:i/>
        </w:rPr>
        <w:t xml:space="preserve"> </w:t>
      </w:r>
      <w:r>
        <w:t xml:space="preserve">Rôle des évaluations passées en cours de formation  </w:t>
      </w:r>
    </w:p>
    <w:p w:rsidR="00ED7CFD" w:rsidRDefault="00DE5273">
      <w:pPr>
        <w:pStyle w:val="Titre3"/>
        <w:ind w:left="223"/>
      </w:pPr>
      <w:r>
        <w:t xml:space="preserve">Finalités </w:t>
      </w:r>
    </w:p>
    <w:p w:rsidR="00ED7CFD" w:rsidRDefault="00DE5273">
      <w:pPr>
        <w:ind w:right="158"/>
      </w:pPr>
      <w:r>
        <w:t xml:space="preserve">La description et les résultats des évaluations passées en cours de formation apportent des informations aux membres des jurys, sur : </w:t>
      </w:r>
    </w:p>
    <w:p w:rsidR="00ED7CFD" w:rsidRDefault="00DE5273">
      <w:pPr>
        <w:numPr>
          <w:ilvl w:val="0"/>
          <w:numId w:val="1"/>
        </w:numPr>
        <w:ind w:right="158" w:hanging="358"/>
      </w:pPr>
      <w:r>
        <w:t xml:space="preserve">La maîtrise par le candidat des compétences professionnelles acquises au cours de la formation. </w:t>
      </w:r>
    </w:p>
    <w:p w:rsidR="00ED7CFD" w:rsidRDefault="00DE5273">
      <w:pPr>
        <w:numPr>
          <w:ilvl w:val="0"/>
          <w:numId w:val="1"/>
        </w:numPr>
        <w:ind w:right="158" w:hanging="358"/>
      </w:pPr>
      <w:r>
        <w:t xml:space="preserve">Les modalités d’évaluation mises en œuvre par l’organisme agréé. </w:t>
      </w:r>
    </w:p>
    <w:p w:rsidR="00ED7CFD" w:rsidRDefault="00DE5273">
      <w:pPr>
        <w:spacing w:after="328"/>
        <w:ind w:right="158"/>
      </w:pPr>
      <w:r>
        <w:t xml:space="preserve">La formalisation des évaluations passées en cours de formation permet au stagiaire et au formateur d’avoir tout au long du parcours, un positionnement précis sur les acquis en formation. </w:t>
      </w:r>
    </w:p>
    <w:p w:rsidR="00ED7CFD" w:rsidRDefault="00DE5273">
      <w:pPr>
        <w:pStyle w:val="Titre3"/>
        <w:ind w:left="223"/>
      </w:pPr>
      <w:r>
        <w:rPr>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624840</wp:posOffset>
                </wp:positionH>
                <wp:positionV relativeFrom="page">
                  <wp:posOffset>1224025</wp:posOffset>
                </wp:positionV>
                <wp:extent cx="6096" cy="8489645"/>
                <wp:effectExtent l="0" t="0" r="0" b="0"/>
                <wp:wrapSquare wrapText="bothSides"/>
                <wp:docPr id="14896" name="Group 14896"/>
                <wp:cNvGraphicFramePr/>
                <a:graphic xmlns:a="http://schemas.openxmlformats.org/drawingml/2006/main">
                  <a:graphicData uri="http://schemas.microsoft.com/office/word/2010/wordprocessingGroup">
                    <wpg:wgp>
                      <wpg:cNvGrpSpPr/>
                      <wpg:grpSpPr>
                        <a:xfrm>
                          <a:off x="0" y="0"/>
                          <a:ext cx="6096" cy="8489645"/>
                          <a:chOff x="0" y="0"/>
                          <a:chExt cx="6096" cy="8489645"/>
                        </a:xfrm>
                      </wpg:grpSpPr>
                      <wps:wsp>
                        <wps:cNvPr id="19407" name="Shape 19407"/>
                        <wps:cNvSpPr/>
                        <wps:spPr>
                          <a:xfrm>
                            <a:off x="0" y="0"/>
                            <a:ext cx="9144" cy="1915668"/>
                          </a:xfrm>
                          <a:custGeom>
                            <a:avLst/>
                            <a:gdLst/>
                            <a:ahLst/>
                            <a:cxnLst/>
                            <a:rect l="0" t="0" r="0" b="0"/>
                            <a:pathLst>
                              <a:path w="9144" h="1915668">
                                <a:moveTo>
                                  <a:pt x="0" y="0"/>
                                </a:moveTo>
                                <a:lnTo>
                                  <a:pt x="9144" y="0"/>
                                </a:lnTo>
                                <a:lnTo>
                                  <a:pt x="9144" y="1915668"/>
                                </a:lnTo>
                                <a:lnTo>
                                  <a:pt x="0" y="1915668"/>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08" name="Shape 19408"/>
                        <wps:cNvSpPr/>
                        <wps:spPr>
                          <a:xfrm>
                            <a:off x="0" y="1915668"/>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09" name="Shape 19409"/>
                        <wps:cNvSpPr/>
                        <wps:spPr>
                          <a:xfrm>
                            <a:off x="0" y="1952244"/>
                            <a:ext cx="9144" cy="231648"/>
                          </a:xfrm>
                          <a:custGeom>
                            <a:avLst/>
                            <a:gdLst/>
                            <a:ahLst/>
                            <a:cxnLst/>
                            <a:rect l="0" t="0" r="0" b="0"/>
                            <a:pathLst>
                              <a:path w="9144" h="231648">
                                <a:moveTo>
                                  <a:pt x="0" y="0"/>
                                </a:moveTo>
                                <a:lnTo>
                                  <a:pt x="9144" y="0"/>
                                </a:lnTo>
                                <a:lnTo>
                                  <a:pt x="9144" y="231648"/>
                                </a:lnTo>
                                <a:lnTo>
                                  <a:pt x="0" y="231648"/>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10" name="Shape 19410"/>
                        <wps:cNvSpPr/>
                        <wps:spPr>
                          <a:xfrm>
                            <a:off x="0" y="2183892"/>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11" name="Shape 19411"/>
                        <wps:cNvSpPr/>
                        <wps:spPr>
                          <a:xfrm>
                            <a:off x="0" y="2220596"/>
                            <a:ext cx="9144" cy="1789430"/>
                          </a:xfrm>
                          <a:custGeom>
                            <a:avLst/>
                            <a:gdLst/>
                            <a:ahLst/>
                            <a:cxnLst/>
                            <a:rect l="0" t="0" r="0" b="0"/>
                            <a:pathLst>
                              <a:path w="9144" h="1789430">
                                <a:moveTo>
                                  <a:pt x="0" y="0"/>
                                </a:moveTo>
                                <a:lnTo>
                                  <a:pt x="9144" y="0"/>
                                </a:lnTo>
                                <a:lnTo>
                                  <a:pt x="9144" y="1789430"/>
                                </a:lnTo>
                                <a:lnTo>
                                  <a:pt x="0" y="1789430"/>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12" name="Shape 19412"/>
                        <wps:cNvSpPr/>
                        <wps:spPr>
                          <a:xfrm>
                            <a:off x="0" y="4010026"/>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13" name="Shape 19413"/>
                        <wps:cNvSpPr/>
                        <wps:spPr>
                          <a:xfrm>
                            <a:off x="0" y="4046602"/>
                            <a:ext cx="9144" cy="1652270"/>
                          </a:xfrm>
                          <a:custGeom>
                            <a:avLst/>
                            <a:gdLst/>
                            <a:ahLst/>
                            <a:cxnLst/>
                            <a:rect l="0" t="0" r="0" b="0"/>
                            <a:pathLst>
                              <a:path w="9144" h="1652270">
                                <a:moveTo>
                                  <a:pt x="0" y="0"/>
                                </a:moveTo>
                                <a:lnTo>
                                  <a:pt x="9144" y="0"/>
                                </a:lnTo>
                                <a:lnTo>
                                  <a:pt x="9144" y="1652270"/>
                                </a:lnTo>
                                <a:lnTo>
                                  <a:pt x="0" y="1652270"/>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14" name="Shape 19414"/>
                        <wps:cNvSpPr/>
                        <wps:spPr>
                          <a:xfrm>
                            <a:off x="0" y="5698872"/>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15" name="Shape 19415"/>
                        <wps:cNvSpPr/>
                        <wps:spPr>
                          <a:xfrm>
                            <a:off x="0" y="5735448"/>
                            <a:ext cx="9144" cy="231648"/>
                          </a:xfrm>
                          <a:custGeom>
                            <a:avLst/>
                            <a:gdLst/>
                            <a:ahLst/>
                            <a:cxnLst/>
                            <a:rect l="0" t="0" r="0" b="0"/>
                            <a:pathLst>
                              <a:path w="9144" h="231648">
                                <a:moveTo>
                                  <a:pt x="0" y="0"/>
                                </a:moveTo>
                                <a:lnTo>
                                  <a:pt x="9144" y="0"/>
                                </a:lnTo>
                                <a:lnTo>
                                  <a:pt x="9144" y="231648"/>
                                </a:lnTo>
                                <a:lnTo>
                                  <a:pt x="0" y="231648"/>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16" name="Shape 19416"/>
                        <wps:cNvSpPr/>
                        <wps:spPr>
                          <a:xfrm>
                            <a:off x="0" y="5967096"/>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17" name="Shape 19417"/>
                        <wps:cNvSpPr/>
                        <wps:spPr>
                          <a:xfrm>
                            <a:off x="0" y="6003748"/>
                            <a:ext cx="9144" cy="2485898"/>
                          </a:xfrm>
                          <a:custGeom>
                            <a:avLst/>
                            <a:gdLst/>
                            <a:ahLst/>
                            <a:cxnLst/>
                            <a:rect l="0" t="0" r="0" b="0"/>
                            <a:pathLst>
                              <a:path w="9144" h="2485898">
                                <a:moveTo>
                                  <a:pt x="0" y="0"/>
                                </a:moveTo>
                                <a:lnTo>
                                  <a:pt x="9144" y="0"/>
                                </a:lnTo>
                                <a:lnTo>
                                  <a:pt x="9144" y="2485898"/>
                                </a:lnTo>
                                <a:lnTo>
                                  <a:pt x="0" y="2485898"/>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4CF437D" id="Group 14896" o:spid="_x0000_s1026" style="position:absolute;margin-left:49.2pt;margin-top:96.4pt;width:.5pt;height:668.5pt;z-index:251658240;mso-position-horizontal-relative:page;mso-position-vertical-relative:page" coordsize="60,8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">
                <v:shape id="Shape 19407" o:spid="_x0000_s1027" style="position:absolute;width:91;height:19156;visibility:visible;mso-wrap-style:square;v-text-anchor:top" coordsize="9144,1915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i2aMQA&#10;AADeAAAADwAAAGRycy9kb3ducmV2LnhtbERPTWsCMRC9F/wPYQRvNamI2q1RpCD0IrgqiLdhM+6u&#10;3UzCJur23zeC4G0e73Pmy8424kZtqB1r+BgqEMSFMzWXGg779fsMRIjIBhvHpOGPAiwXvbc5Zsbd&#10;OafbLpYihXDIUEMVo8+kDEVFFsPQeeLEnV1rMSbYltK0eE/htpEjpSbSYs2poUJP3xUVv7ur1ZBP&#10;DqfTOD+O/Oric7VZb8O12Wo96HerLxCRuvgSP90/Js3/HKspPN5JN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YtmjEAAAA3gAAAA8AAAAAAAAAAAAAAAAAmAIAAGRycy9k&#10;b3ducmV2LnhtbFBLBQYAAAAABAAEAPUAAACJAwAAAAA=&#10;" path="m,l9144,r,1915668l,1915668,,e" fillcolor="#d9d9d9" stroked="f" strokeweight="0">
                  <v:path arrowok="t" textboxrect="0,0,9144,1915668"/>
                </v:shape>
                <v:shape id="Shape 19408" o:spid="_x0000_s1028" style="position:absolute;top:19156;width:91;height:366;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2ZN8YA&#10;AADeAAAADwAAAGRycy9kb3ducmV2LnhtbESPQWvDMAyF74P9B6PCbqvTMcaS1S1lo9BjmxXKbiJW&#10;45BYDrGbpv3102Gwm8R7eu/Tcj35To00xCawgcU8A0VcBdtwbeD4vX1+BxUTssUuMBm4UYT16vFh&#10;iYUNVz7QWKZaSQjHAg24lPpC61g58hjnoScW7RwGj0nWodZ2wKuE+06/ZNmb9tiwNDjs6dNR1ZYX&#10;b+AwNqe6KzH/Ou1dftz+tPt7aI15mk2bD1CJpvRv/rveWcHPXzPhlXdkBr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2ZN8YAAADeAAAADwAAAAAAAAAAAAAAAACYAgAAZHJz&#10;L2Rvd25yZXYueG1sUEsFBgAAAAAEAAQA9QAAAIsDAAAAAA==&#10;" path="m,l9144,r,36576l,36576,,e" fillcolor="#d9d9d9" stroked="f" strokeweight="0">
                  <v:path arrowok="t" textboxrect="0,0,9144,36576"/>
                </v:shape>
                <v:shape id="Shape 19409" o:spid="_x0000_s1029" style="position:absolute;top:19522;width:91;height:2316;visibility:visible;mso-wrap-style:square;v-text-anchor:top" coordsize="9144,231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4KU8QA&#10;AADeAAAADwAAAGRycy9kb3ducmV2LnhtbERPTWsCMRC9C/6HMEJvmmiruKtRpKVFvJSq4HXYjJtt&#10;N5NlE3X775uC4G0e73OW687V4kptqDxrGI8UCOLCm4pLDcfD+3AOIkRkg7Vn0vBLAdarfm+JufE3&#10;/qLrPpYihXDIUYONscmlDIUlh2HkG+LEnX3rMCbYltK0eEvhrpYTpWbSYcWpwWJDr5aKn/3FaTjN&#10;3cdlN91tP7/tW6mmm5PJDs9aPw26zQJEpC4+xHf31qT52YvK4P+ddIN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ClPEAAAA3gAAAA8AAAAAAAAAAAAAAAAAmAIAAGRycy9k&#10;b3ducmV2LnhtbFBLBQYAAAAABAAEAPUAAACJAwAAAAA=&#10;" path="m,l9144,r,231648l,231648,,e" fillcolor="#d9d9d9" stroked="f" strokeweight="0">
                  <v:path arrowok="t" textboxrect="0,0,9144,231648"/>
                </v:shape>
                <v:shape id="Shape 19410" o:spid="_x0000_s1030" style="position:absolute;top:21838;width:91;height:366;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D7MYA&#10;AADeAAAADwAAAGRycy9kb3ducmV2LnhtbESPQWvDMAyF74P+B6PCbqvTMcaS1i2lo7BjmxVKbyJW&#10;45BYDrGXZvv102Gwm4Se3nvfejv5To00xCawgeUiA0VcBdtwbeD8eXh6AxUTssUuMBn4pgjbzexh&#10;jYUNdz7RWKZaiQnHAg24lPpC61g58hgXoSeW2y0MHpOsQ63tgHcx951+zrJX7bFhSXDY095R1ZZf&#10;3sBpbC51V2L+fjm6/Hy4tsef0BrzOJ92K1CJpvQv/vv+sFI/f1kKgODID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ID7MYAAADeAAAADwAAAAAAAAAAAAAAAACYAgAAZHJz&#10;L2Rvd25yZXYueG1sUEsFBgAAAAAEAAQA9QAAAIsDAAAAAA==&#10;" path="m,l9144,r,36576l,36576,,e" fillcolor="#d9d9d9" stroked="f" strokeweight="0">
                  <v:path arrowok="t" textboxrect="0,0,9144,36576"/>
                </v:shape>
                <v:shape id="Shape 19411" o:spid="_x0000_s1031" style="position:absolute;top:22205;width:91;height:17895;visibility:visible;mso-wrap-style:square;v-text-anchor:top" coordsize="9144,178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0FFMUA&#10;AADeAAAADwAAAGRycy9kb3ducmV2LnhtbERPS2vCQBC+C/0PyxR6KbpJCT6iq0ih4NHaIvE2ZsdN&#10;bHY2ZLcm/ffdQsHbfHzPWW0G24gbdb52rCCdJCCIS6drNgo+P97GcxA+IGtsHJOCH/KwWT+MVphr&#10;1/M73Q7BiBjCPkcFVQhtLqUvK7LoJ64ljtzFdRZDhJ2RusM+httGviTJVFqsOTZU2NJrReXX4dsq&#10;KPhkpueieHZ2T2Y7u86y9HhW6ulx2C5BBBrCXfzv3uk4f5GlKfy9E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QUUxQAAAN4AAAAPAAAAAAAAAAAAAAAAAJgCAABkcnMv&#10;ZG93bnJldi54bWxQSwUGAAAAAAQABAD1AAAAigMAAAAA&#10;" path="m,l9144,r,1789430l,1789430,,e" fillcolor="#d9d9d9" stroked="f" strokeweight="0">
                  <v:path arrowok="t" textboxrect="0,0,9144,1789430"/>
                </v:shape>
                <v:shape id="Shape 19412" o:spid="_x0000_s1032" style="position:absolute;top:40100;width:91;height:366;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4AMMA&#10;AADeAAAADwAAAGRycy9kb3ducmV2LnhtbERPTYvCMBC9L/gfwgje1lSRZVuNIi6CR+0K4m1oxqa0&#10;mZQmW6u/3iws7G0e73NWm8E2oqfOV44VzKYJCOLC6YpLBefv/fsnCB+QNTaOScGDPGzWo7cVZtrd&#10;+UR9HkoRQ9hnqMCE0GZS+sKQRT91LXHkbq6zGCLsSqk7vMdw28h5knxIixXHBoMt7QwVdf5jFZz6&#10;6lI2OaZfl6NJz/trfXy6WqnJeNguQQQawr/4z33QcX66mM3h9514g1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w4AMMAAADeAAAADwAAAAAAAAAAAAAAAACYAgAAZHJzL2Rv&#10;d25yZXYueG1sUEsFBgAAAAAEAAQA9QAAAIgDAAAAAA==&#10;" path="m,l9144,r,36576l,36576,,e" fillcolor="#d9d9d9" stroked="f" strokeweight="0">
                  <v:path arrowok="t" textboxrect="0,0,9144,36576"/>
                </v:shape>
                <v:shape id="Shape 19413" o:spid="_x0000_s1033" style="position:absolute;top:40466;width:91;height:16522;visibility:visible;mso-wrap-style:square;v-text-anchor:top" coordsize="9144,1652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Z/qscA&#10;AADeAAAADwAAAGRycy9kb3ducmV2LnhtbERP30sCQRB+F/oflgl60z0r5TpdpYQyRKgsyt6G2/H2&#10;6nb22F31/O/bIOhtPr6fM513thEH8qF2rGA4yEAQl07XXCl4e73v5yBCRNbYOCYFJwown531plho&#10;d+QXOmxiJVIIhwIVmBjbQspQGrIYBq4lTtzOeYsxQV9J7fGYwm0jL7NsLC3WnBoMtrQwVH5v9lbB&#10;84dZPuUPu/3Xyryv/fZulI+Wn0pdnHe3ExCRuvgv/nM/6jT/5np4Bb/vpBvk7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Gf6rHAAAA3gAAAA8AAAAAAAAAAAAAAAAAmAIAAGRy&#10;cy9kb3ducmV2LnhtbFBLBQYAAAAABAAEAPUAAACMAwAAAAA=&#10;" path="m,l9144,r,1652270l,1652270,,e" fillcolor="#d9d9d9" stroked="f" strokeweight="0">
                  <v:path arrowok="t" textboxrect="0,0,9144,1652270"/>
                </v:shape>
                <v:shape id="Shape 19414" o:spid="_x0000_s1034" style="position:absolute;top:56988;width:91;height:366;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kF78MA&#10;AADeAAAADwAAAGRycy9kb3ducmV2LnhtbERPTYvCMBC9L/gfwix4W1MXkW01yuIieNSuIN6GZmxK&#10;m0lpYq376zeC4G0e73OW68E2oqfOV44VTCcJCOLC6YpLBcff7ccXCB+QNTaOScGdPKxXo7clZtrd&#10;+EB9HkoRQ9hnqMCE0GZS+sKQRT9xLXHkLq6zGCLsSqk7vMVw28jPJJlLixXHBoMtbQwVdX61Cg59&#10;dSqbHNOf096kx+253v+5Wqnx+/C9ABFoCC/x073TcX46m87g8U6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kF78MAAADeAAAADwAAAAAAAAAAAAAAAACYAgAAZHJzL2Rv&#10;d25yZXYueG1sUEsFBgAAAAAEAAQA9QAAAIgDAAAAAA==&#10;" path="m,l9144,r,36576l,36576,,e" fillcolor="#d9d9d9" stroked="f" strokeweight="0">
                  <v:path arrowok="t" textboxrect="0,0,9144,36576"/>
                </v:shape>
                <v:shape id="Shape 19415" o:spid="_x0000_s1035" style="position:absolute;top:57354;width:91;height:2316;visibility:visible;mso-wrap-style:square;v-text-anchor:top" coordsize="9144,231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qWi8QA&#10;AADeAAAADwAAAGRycy9kb3ducmV2LnhtbERPS4vCMBC+L+x/CLPgTVNXK1qNIrvsIl7EB3gdmrGp&#10;20xKE7X+eyMIe5uP7zmzRWsrcaXGl44V9HsJCOLc6ZILBYf9T3cMwgdkjZVjUnAnD4v5+9sMM+1u&#10;vKXrLhQihrDPUIEJoc6k9Lkhi77nauLInVxjMUTYFFI3eIvhtpKfSTKSFkuODQZr+jKU/+0uVsFx&#10;bH8v63S92pzNd5Gky6Oe7AdKdT7a5RREoDb8i1/ulY7zJ8N+Cs934g1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qlovEAAAA3gAAAA8AAAAAAAAAAAAAAAAAmAIAAGRycy9k&#10;b3ducmV2LnhtbFBLBQYAAAAABAAEAPUAAACJAwAAAAA=&#10;" path="m,l9144,r,231648l,231648,,e" fillcolor="#d9d9d9" stroked="f" strokeweight="0">
                  <v:path arrowok="t" textboxrect="0,0,9144,231648"/>
                </v:shape>
                <v:shape id="Shape 19416" o:spid="_x0000_s1036" style="position:absolute;top:59670;width:91;height:366;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A8MA&#10;AADeAAAADwAAAGRycy9kb3ducmV2LnhtbERPTWvCQBC9C/0PyxS86cYiYqKrlBahR40B8TZkx2xI&#10;djZktzHtr3eFQm/zeJ+z3Y+2FQP1vnasYDFPQBCXTtdcKSjOh9kahA/IGlvHpOCHPOx3L5MtZtrd&#10;+URDHioRQ9hnqMCE0GVS+tKQRT93HXHkbq63GCLsK6l7vMdw28q3JFlJizXHBoMdfRgqm/zbKjgN&#10;9aVqc0w/L0eTFodrc/x1jVLT1/F9AyLQGP7Ff+4vHeeny8UKnu/EG+Tu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c+A8MAAADeAAAADwAAAAAAAAAAAAAAAACYAgAAZHJzL2Rv&#10;d25yZXYueG1sUEsFBgAAAAAEAAQA9QAAAIgDAAAAAA==&#10;" path="m,l9144,r,36576l,36576,,e" fillcolor="#d9d9d9" stroked="f" strokeweight="0">
                  <v:path arrowok="t" textboxrect="0,0,9144,36576"/>
                </v:shape>
                <v:shape id="Shape 19417" o:spid="_x0000_s1037" style="position:absolute;top:60037;width:91;height:24859;visibility:visible;mso-wrap-style:square;v-text-anchor:top" coordsize="9144,2485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I65cUA&#10;AADeAAAADwAAAGRycy9kb3ducmV2LnhtbERPTWsCMRC9F/wPYQreNKuWtm6NIoLWQynUSqG3YTPu&#10;Lt3MrEnU9d83BaG3ebzPmS0616gz+VALGxgNM1DEhdiaSwP7z/XgGVSIyBYbYTJwpQCLee9uhrmV&#10;C3/QeRdLlUI45GigirHNtQ5FRQ7DUFrixB3EO4wJ+lJbj5cU7ho9zrJH7bDm1FBhS6uKip/dyRnY&#10;yNd+/X18LQ7vJ8lk6tm96Ykx/ftu+QIqUhf/xTf31qb504fRE/y9k27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AjrlxQAAAN4AAAAPAAAAAAAAAAAAAAAAAJgCAABkcnMv&#10;ZG93bnJldi54bWxQSwUGAAAAAAQABAD1AAAAigMAAAAA&#10;" path="m,l9144,r,2485898l,2485898,,e" fillcolor="#d9d9d9" stroked="f" strokeweight="0">
                  <v:path arrowok="t" textboxrect="0,0,9144,2485898"/>
                </v:shape>
                <w10:wrap type="square" anchorx="page" anchory="page"/>
              </v:group>
            </w:pict>
          </mc:Fallback>
        </mc:AlternateContent>
      </w:r>
      <w:r>
        <w:rPr>
          <w:noProof/>
          <w:color w:val="000000"/>
          <w:sz w:val="22"/>
        </w:rPr>
        <mc:AlternateContent>
          <mc:Choice Requires="wpg">
            <w:drawing>
              <wp:anchor distT="0" distB="0" distL="114300" distR="114300" simplePos="0" relativeHeight="251659264" behindDoc="0" locked="0" layoutInCell="1" allowOverlap="1">
                <wp:simplePos x="0" y="0"/>
                <wp:positionH relativeFrom="page">
                  <wp:posOffset>6837934</wp:posOffset>
                </wp:positionH>
                <wp:positionV relativeFrom="page">
                  <wp:posOffset>1224025</wp:posOffset>
                </wp:positionV>
                <wp:extent cx="6096" cy="8489645"/>
                <wp:effectExtent l="0" t="0" r="0" b="0"/>
                <wp:wrapSquare wrapText="bothSides"/>
                <wp:docPr id="14897" name="Group 14897"/>
                <wp:cNvGraphicFramePr/>
                <a:graphic xmlns:a="http://schemas.openxmlformats.org/drawingml/2006/main">
                  <a:graphicData uri="http://schemas.microsoft.com/office/word/2010/wordprocessingGroup">
                    <wpg:wgp>
                      <wpg:cNvGrpSpPr/>
                      <wpg:grpSpPr>
                        <a:xfrm>
                          <a:off x="0" y="0"/>
                          <a:ext cx="6096" cy="8489645"/>
                          <a:chOff x="0" y="0"/>
                          <a:chExt cx="6096" cy="8489645"/>
                        </a:xfrm>
                      </wpg:grpSpPr>
                      <wps:wsp>
                        <wps:cNvPr id="19418" name="Shape 19418"/>
                        <wps:cNvSpPr/>
                        <wps:spPr>
                          <a:xfrm>
                            <a:off x="0" y="0"/>
                            <a:ext cx="9144" cy="1915668"/>
                          </a:xfrm>
                          <a:custGeom>
                            <a:avLst/>
                            <a:gdLst/>
                            <a:ahLst/>
                            <a:cxnLst/>
                            <a:rect l="0" t="0" r="0" b="0"/>
                            <a:pathLst>
                              <a:path w="9144" h="1915668">
                                <a:moveTo>
                                  <a:pt x="0" y="0"/>
                                </a:moveTo>
                                <a:lnTo>
                                  <a:pt x="9144" y="0"/>
                                </a:lnTo>
                                <a:lnTo>
                                  <a:pt x="9144" y="1915668"/>
                                </a:lnTo>
                                <a:lnTo>
                                  <a:pt x="0" y="1915668"/>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19" name="Shape 19419"/>
                        <wps:cNvSpPr/>
                        <wps:spPr>
                          <a:xfrm>
                            <a:off x="0" y="1915668"/>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20" name="Shape 19420"/>
                        <wps:cNvSpPr/>
                        <wps:spPr>
                          <a:xfrm>
                            <a:off x="0" y="1952244"/>
                            <a:ext cx="9144" cy="231648"/>
                          </a:xfrm>
                          <a:custGeom>
                            <a:avLst/>
                            <a:gdLst/>
                            <a:ahLst/>
                            <a:cxnLst/>
                            <a:rect l="0" t="0" r="0" b="0"/>
                            <a:pathLst>
                              <a:path w="9144" h="231648">
                                <a:moveTo>
                                  <a:pt x="0" y="0"/>
                                </a:moveTo>
                                <a:lnTo>
                                  <a:pt x="9144" y="0"/>
                                </a:lnTo>
                                <a:lnTo>
                                  <a:pt x="9144" y="231648"/>
                                </a:lnTo>
                                <a:lnTo>
                                  <a:pt x="0" y="231648"/>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21" name="Shape 19421"/>
                        <wps:cNvSpPr/>
                        <wps:spPr>
                          <a:xfrm>
                            <a:off x="0" y="2183892"/>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22" name="Shape 19422"/>
                        <wps:cNvSpPr/>
                        <wps:spPr>
                          <a:xfrm>
                            <a:off x="0" y="2220596"/>
                            <a:ext cx="9144" cy="1789430"/>
                          </a:xfrm>
                          <a:custGeom>
                            <a:avLst/>
                            <a:gdLst/>
                            <a:ahLst/>
                            <a:cxnLst/>
                            <a:rect l="0" t="0" r="0" b="0"/>
                            <a:pathLst>
                              <a:path w="9144" h="1789430">
                                <a:moveTo>
                                  <a:pt x="0" y="0"/>
                                </a:moveTo>
                                <a:lnTo>
                                  <a:pt x="9144" y="0"/>
                                </a:lnTo>
                                <a:lnTo>
                                  <a:pt x="9144" y="1789430"/>
                                </a:lnTo>
                                <a:lnTo>
                                  <a:pt x="0" y="1789430"/>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23" name="Shape 19423"/>
                        <wps:cNvSpPr/>
                        <wps:spPr>
                          <a:xfrm>
                            <a:off x="0" y="4010026"/>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24" name="Shape 19424"/>
                        <wps:cNvSpPr/>
                        <wps:spPr>
                          <a:xfrm>
                            <a:off x="0" y="4046602"/>
                            <a:ext cx="9144" cy="1652270"/>
                          </a:xfrm>
                          <a:custGeom>
                            <a:avLst/>
                            <a:gdLst/>
                            <a:ahLst/>
                            <a:cxnLst/>
                            <a:rect l="0" t="0" r="0" b="0"/>
                            <a:pathLst>
                              <a:path w="9144" h="1652270">
                                <a:moveTo>
                                  <a:pt x="0" y="0"/>
                                </a:moveTo>
                                <a:lnTo>
                                  <a:pt x="9144" y="0"/>
                                </a:lnTo>
                                <a:lnTo>
                                  <a:pt x="9144" y="1652270"/>
                                </a:lnTo>
                                <a:lnTo>
                                  <a:pt x="0" y="1652270"/>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25" name="Shape 19425"/>
                        <wps:cNvSpPr/>
                        <wps:spPr>
                          <a:xfrm>
                            <a:off x="0" y="5698872"/>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26" name="Shape 19426"/>
                        <wps:cNvSpPr/>
                        <wps:spPr>
                          <a:xfrm>
                            <a:off x="0" y="5735448"/>
                            <a:ext cx="9144" cy="231648"/>
                          </a:xfrm>
                          <a:custGeom>
                            <a:avLst/>
                            <a:gdLst/>
                            <a:ahLst/>
                            <a:cxnLst/>
                            <a:rect l="0" t="0" r="0" b="0"/>
                            <a:pathLst>
                              <a:path w="9144" h="231648">
                                <a:moveTo>
                                  <a:pt x="0" y="0"/>
                                </a:moveTo>
                                <a:lnTo>
                                  <a:pt x="9144" y="0"/>
                                </a:lnTo>
                                <a:lnTo>
                                  <a:pt x="9144" y="231648"/>
                                </a:lnTo>
                                <a:lnTo>
                                  <a:pt x="0" y="231648"/>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27" name="Shape 19427"/>
                        <wps:cNvSpPr/>
                        <wps:spPr>
                          <a:xfrm>
                            <a:off x="0" y="5967096"/>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28" name="Shape 19428"/>
                        <wps:cNvSpPr/>
                        <wps:spPr>
                          <a:xfrm>
                            <a:off x="0" y="6003748"/>
                            <a:ext cx="9144" cy="2485898"/>
                          </a:xfrm>
                          <a:custGeom>
                            <a:avLst/>
                            <a:gdLst/>
                            <a:ahLst/>
                            <a:cxnLst/>
                            <a:rect l="0" t="0" r="0" b="0"/>
                            <a:pathLst>
                              <a:path w="9144" h="2485898">
                                <a:moveTo>
                                  <a:pt x="0" y="0"/>
                                </a:moveTo>
                                <a:lnTo>
                                  <a:pt x="9144" y="0"/>
                                </a:lnTo>
                                <a:lnTo>
                                  <a:pt x="9144" y="2485898"/>
                                </a:lnTo>
                                <a:lnTo>
                                  <a:pt x="0" y="2485898"/>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0262B99" id="Group 14897" o:spid="_x0000_s1026" style="position:absolute;margin-left:538.4pt;margin-top:96.4pt;width:.5pt;height:668.5pt;z-index:251659264;mso-position-horizontal-relative:page;mso-position-vertical-relative:page" coordsize="60,8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">
                <v:shape id="Shape 19418" o:spid="_x0000_s1027" style="position:absolute;width:91;height:19156;visibility:visible;mso-wrap-style:square;v-text-anchor:top" coordsize="9144,1915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60x8YA&#10;AADeAAAADwAAAGRycy9kb3ducmV2LnhtbESPQWvCQBCF7wX/wzJCb3WjiNjUVUQQvBSMCsXbkJ0m&#10;0ezskl01/nvnUOhthvfmvW8Wq9616k5dbDwbGI8yUMSltw1XBk7H7cccVEzIFlvPZOBJEVbLwdsC&#10;c+sfXND9kColIRxzNFCnFHKtY1mTwzjygVi0X985TLJ2lbYdPiTctXqSZTPtsGFpqDHQpqbyerg5&#10;A8XsdD5Pi59JWF9CkX1v9/HW7o15H/brL1CJ+vRv/rveWcH/nI6FV96RGfT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60x8YAAADeAAAADwAAAAAAAAAAAAAAAACYAgAAZHJz&#10;L2Rvd25yZXYueG1sUEsFBgAAAAAEAAQA9QAAAIsDAAAAAA==&#10;" path="m,l9144,r,1915668l,1915668,,e" fillcolor="#d9d9d9" stroked="f" strokeweight="0">
                  <v:path arrowok="t" textboxrect="0,0,9144,1915668"/>
                </v:shape>
                <v:shape id="Shape 19419" o:spid="_x0000_s1028" style="position:absolute;top:19156;width:91;height:366;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qccMA&#10;AADeAAAADwAAAGRycy9kb3ducmV2LnhtbERPTYvCMBC9L/gfwgje1lSRZds1iiiCR+0KsrehGZvS&#10;ZlKaWOv++s2C4G0e73OW68E2oqfOV44VzKYJCOLC6YpLBefv/fsnCB+QNTaOScGDPKxXo7clZtrd&#10;+UR9HkoRQ9hnqMCE0GZS+sKQRT91LXHkrq6zGCLsSqk7vMdw28h5knxIixXHBoMtbQ0VdX6zCk59&#10;dSmbHNPd5WjS8/6nPv66WqnJeNh8gQg0hJf46T7oOD9dzFL4fyf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iqccMAAADeAAAADwAAAAAAAAAAAAAAAACYAgAAZHJzL2Rv&#10;d25yZXYueG1sUEsFBgAAAAAEAAQA9QAAAIgDAAAAAA==&#10;" path="m,l9144,r,36576l,36576,,e" fillcolor="#d9d9d9" stroked="f" strokeweight="0">
                  <v:path arrowok="t" textboxrect="0,0,9144,36576"/>
                </v:shape>
                <v:shape id="Shape 19420" o:spid="_x0000_s1029" style="position:absolute;top:19522;width:91;height:2316;visibility:visible;mso-wrap-style:square;v-text-anchor:top" coordsize="9144,231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H/rscA&#10;AADeAAAADwAAAGRycy9kb3ducmV2LnhtbESPQWsCQQyF74X+hyEFb3W2VouujiItingp1YLXsBN3&#10;Vncyy86o6783h0JvCXl5732zRedrdaU2VoENvPUzUMRFsBWXBn73q9cxqJiQLdaBycCdIizmz08z&#10;zG248Q9dd6lUYsIxRwMupSbXOhaOPMZ+aIjldgytxyRrW2rb4k3Mfa0HWfahPVYsCQ4b+nRUnHcX&#10;b+Aw9uvLdrTdfJ/cV5mNlgc72b8b03vpllNQibr0L/773lipPxkOBEBwZAY9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x/67HAAAA3gAAAA8AAAAAAAAAAAAAAAAAmAIAAGRy&#10;cy9kb3ducmV2LnhtbFBLBQYAAAAABAAEAPUAAACMAwAAAAA=&#10;" path="m,l9144,r,231648l,231648,,e" fillcolor="#d9d9d9" stroked="f" strokeweight="0">
                  <v:path arrowok="t" textboxrect="0,0,9144,231648"/>
                </v:shape>
                <v:shape id="Shape 19421" o:spid="_x0000_s1030" style="position:absolute;top:21838;width:91;height:366;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sysMA&#10;AADeAAAADwAAAGRycy9kb3ducmV2LnhtbERPTYvCMBC9L/gfwgje1lSRZVuNIi6CR+0K4m1oxqa0&#10;mZQmW6u/3iws7G0e73NWm8E2oqfOV44VzKYJCOLC6YpLBefv/fsnCB+QNTaOScGDPGzWo7cVZtrd&#10;+UR9HkoRQ9hnqMCE0GZS+sKQRT91LXHkbq6zGCLsSqk7vMdw28h5knxIixXHBoMt7QwVdf5jFZz6&#10;6lI2OaZfl6NJz/trfXy6WqnJeNguQQQawr/4z33QcX66mM/g9514g1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JsysMAAADeAAAADwAAAAAAAAAAAAAAAACYAgAAZHJzL2Rv&#10;d25yZXYueG1sUEsFBgAAAAAEAAQA9QAAAIgDAAAAAA==&#10;" path="m,l9144,r,36576l,36576,,e" fillcolor="#d9d9d9" stroked="f" strokeweight="0">
                  <v:path arrowok="t" textboxrect="0,0,9144,36576"/>
                </v:shape>
                <v:shape id="Shape 19422" o:spid="_x0000_s1031" style="position:absolute;top:22205;width:91;height:17895;visibility:visible;mso-wrap-style:square;v-text-anchor:top" coordsize="9144,178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NR3sQA&#10;AADeAAAADwAAAGRycy9kb3ducmV2LnhtbERPS2vCQBC+F/oflil4KboxiI/oKiIIHq2KxNuYHTdp&#10;s7Mhu2r677uFQm/z8T1nsepsLR7U+sqxguEgAUFcOF2xUXA6bvtTED4ga6wdk4Jv8rBavr4sMNPu&#10;yR/0OAQjYgj7DBWUITSZlL4oyaIfuIY4cjfXWgwRtkbqFp8x3NYyTZKxtFhxbCixoU1JxdfhbhXk&#10;fDHja56/O7sns558TkbD81Wp3lu3noMI1IV/8Z97p+P82ShN4fedeIN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DUd7EAAAA3gAAAA8AAAAAAAAAAAAAAAAAmAIAAGRycy9k&#10;b3ducmV2LnhtbFBLBQYAAAAABAAEAPUAAACJAwAAAAA=&#10;" path="m,l9144,r,1789430l,1789430,,e" fillcolor="#d9d9d9" stroked="f" strokeweight="0">
                  <v:path arrowok="t" textboxrect="0,0,9144,1789430"/>
                </v:shape>
                <v:shape id="Shape 19423" o:spid="_x0000_s1032" style="position:absolute;top:40100;width:91;height:366;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XJsQA&#10;AADeAAAADwAAAGRycy9kb3ducmV2LnhtbERPTWvCQBC9C/0PyxR6M5tqKSbNKkURetQoiLchO82G&#10;ZGdDdo1pf323UOhtHu9zis1kOzHS4BvHCp6TFARx5XTDtYLzaT9fgfABWWPnmBR8kYfN+mFWYK7d&#10;nY80lqEWMYR9jgpMCH0upa8MWfSJ64kj9+kGiyHCoZZ6wHsMt51cpOmrtNhwbDDY09ZQ1ZY3q+A4&#10;Npe6KzHbXQ4mO++v7eHbtUo9PU7vbyACTeFf/Of+0HF+9rJYwu878Qa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sVybEAAAA3gAAAA8AAAAAAAAAAAAAAAAAmAIAAGRycy9k&#10;b3ducmV2LnhtbFBLBQYAAAAABAAEAPUAAACJAwAAAAA=&#10;" path="m,l9144,r,36576l,36576,,e" fillcolor="#d9d9d9" stroked="f" strokeweight="0">
                  <v:path arrowok="t" textboxrect="0,0,9144,36576"/>
                </v:shape>
                <v:shape id="Shape 19424" o:spid="_x0000_s1033" style="position:absolute;top:40466;width:91;height:16522;visibility:visible;mso-wrap-style:square;v-text-anchor:top" coordsize="9144,1652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MtY8gA&#10;AADeAAAADwAAAGRycy9kb3ducmV2LnhtbERP22oCMRB9L/QfwhR8q9mKynZrlFawFhHa2tLL27AZ&#10;N9tuJksSdf37RhD6Nodzncmss43Ykw+1YwU3/QwEcel0zZWC97fFdQ4iRGSNjWNScKQAs+nlxQQL&#10;7Q78SvtNrEQK4VCgAhNjW0gZSkMWQ9+1xInbOm8xJugrqT0eUrht5CDLxtJizanBYEtzQ+XvZmcV&#10;vHya5XP+uN39rMzH2n89jPLR8lup3lV3fwciUhf/xWf3k07zb4eDIZzeSTfI6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Qy1jyAAAAN4AAAAPAAAAAAAAAAAAAAAAAJgCAABk&#10;cnMvZG93bnJldi54bWxQSwUGAAAAAAQABAD1AAAAjQMAAAAA&#10;" path="m,l9144,r,1652270l,1652270,,e" fillcolor="#d9d9d9" stroked="f" strokeweight="0">
                  <v:path arrowok="t" textboxrect="0,0,9144,1652270"/>
                </v:shape>
                <v:shape id="Shape 19425" o:spid="_x0000_s1034" style="position:absolute;top:56988;width:91;height:366;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lqycQA&#10;AADeAAAADwAAAGRycy9kb3ducmV2LnhtbERPTWvCQBC9C/0PyxR6M5uKLSbNKkURetQoiLchO82G&#10;ZGdDdo1pf323UOhtHu9zis1kOzHS4BvHCp6TFARx5XTDtYLzaT9fgfABWWPnmBR8kYfN+mFWYK7d&#10;nY80lqEWMYR9jgpMCH0upa8MWfSJ64kj9+kGiyHCoZZ6wHsMt51cpOmrtNhwbDDY09ZQ1ZY3q+A4&#10;Npe6KzHbXQ4mO++v7eHbtUo9PU7vbyACTeFf/Of+0HF+tly8wO878Qa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JasnEAAAA3gAAAA8AAAAAAAAAAAAAAAAAmAIAAGRycy9k&#10;b3ducmV2LnhtbFBLBQYAAAAABAAEAPUAAACJAwAAAAA=&#10;" path="m,l9144,r,36576l,36576,,e" fillcolor="#d9d9d9" stroked="f" strokeweight="0">
                  <v:path arrowok="t" textboxrect="0,0,9144,36576"/>
                </v:shape>
                <v:shape id="Shape 19426" o:spid="_x0000_s1035" style="position:absolute;top:57354;width:91;height:2316;visibility:visible;mso-wrap-style:square;v-text-anchor:top" coordsize="9144,231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TCQcUA&#10;AADeAAAADwAAAGRycy9kb3ducmV2LnhtbERPS2vCQBC+C/0Pywi9mY22ikZXkZaW4KX4AK9Ddsym&#10;zc6G7Jqk/75bKPQ2H99zNrvB1qKj1leOFUyTFARx4XTFpYLL+W2yBOEDssbaMSn4Jg+77cNog5l2&#10;PR+pO4VSxBD2GSowITSZlL4wZNEnriGO3M21FkOEbSl1i30Mt7WcpelCWqw4Nhhs6MVQ8XW6WwXX&#10;pX2/H+aH/OPTvJbpfH/Vq/OTUo/jYb8GEWgI/+I/d67j/NXzbAG/78Qb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MJBxQAAAN4AAAAPAAAAAAAAAAAAAAAAAJgCAABkcnMv&#10;ZG93bnJldi54bWxQSwUGAAAAAAQABAD1AAAAigMAAAAA&#10;" path="m,l9144,r,231648l,231648,,e" fillcolor="#d9d9d9" stroked="f" strokeweight="0">
                  <v:path arrowok="t" textboxrect="0,0,9144,231648"/>
                </v:shape>
                <v:shape id="Shape 19427" o:spid="_x0000_s1036" style="position:absolute;top:59670;width:91;height:366;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dRJcQA&#10;AADeAAAADwAAAGRycy9kb3ducmV2LnhtbERPTWvCQBC9C/0PyxR6M5uKtCbNKkURetQoiLchO82G&#10;ZGdDdo1pf323UOhtHu9zis1kOzHS4BvHCp6TFARx5XTDtYLzaT9fgfABWWPnmBR8kYfN+mFWYK7d&#10;nY80lqEWMYR9jgpMCH0upa8MWfSJ64kj9+kGiyHCoZZ6wHsMt51cpOmLtNhwbDDY09ZQ1ZY3q+A4&#10;Npe6KzHbXQ4mO++v7eHbtUo9PU7vbyACTeFf/Of+0HF+tly8wu878Qa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XUSXEAAAA3gAAAA8AAAAAAAAAAAAAAAAAmAIAAGRycy9k&#10;b3ducmV2LnhtbFBLBQYAAAAABAAEAPUAAACJAwAAAAA=&#10;" path="m,l9144,r,36576l,36576,,e" fillcolor="#d9d9d9" stroked="f" strokeweight="0">
                  <v:path arrowok="t" textboxrect="0,0,9144,36576"/>
                </v:shape>
                <v:shape id="Shape 19428" o:spid="_x0000_s1037" style="position:absolute;top:60037;width:91;height:24859;visibility:visible;mso-wrap-style:square;v-text-anchor:top" coordsize="9144,2485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FkKscA&#10;AADeAAAADwAAAGRycy9kb3ducmV2LnhtbESPQUsDQQyF74L/YYjQm521FbHbTosIVQ9FsBaht7CT&#10;7i7uJOvMtF3/fXMQvCW8l/e+LFZD6MyJYmqFHdyNCzDElfiWawe7z/XtI5iUkT12wuTglxKsltdX&#10;Cyy9nPmDTttcGw3hVKKDJue+tDZVDQVMY+mJVTtIDJh1jbX1Ec8aHjo7KYoHG7BlbWiwp+eGqu/t&#10;MTh4ka/dev/zWh3ej1LILHLY2Klzo5vhaQ4m05D/zX/Xb17xZ/cT5dV3dAa7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xZCrHAAAA3gAAAA8AAAAAAAAAAAAAAAAAmAIAAGRy&#10;cy9kb3ducmV2LnhtbFBLBQYAAAAABAAEAPUAAACMAwAAAAA=&#10;" path="m,l9144,r,2485898l,2485898,,e" fillcolor="#d9d9d9" stroked="f" strokeweight="0">
                  <v:path arrowok="t" textboxrect="0,0,9144,2485898"/>
                </v:shape>
                <w10:wrap type="square" anchorx="page" anchory="page"/>
              </v:group>
            </w:pict>
          </mc:Fallback>
        </mc:AlternateContent>
      </w:r>
      <w:r>
        <w:t xml:space="preserve">Principes </w:t>
      </w:r>
    </w:p>
    <w:p w:rsidR="00ED7CFD" w:rsidRDefault="00DE5273">
      <w:pPr>
        <w:numPr>
          <w:ilvl w:val="0"/>
          <w:numId w:val="2"/>
        </w:numPr>
        <w:ind w:right="158" w:hanging="358"/>
      </w:pPr>
      <w:r>
        <w:rPr>
          <w:b/>
          <w:u w:val="single" w:color="404040"/>
        </w:rPr>
        <w:t>Responsabilité</w:t>
      </w:r>
      <w:r>
        <w:t xml:space="preserve"> ; le formateur met en place des évaluations afin de valider les acquis en cours de formation.  </w:t>
      </w:r>
    </w:p>
    <w:p w:rsidR="00ED7CFD" w:rsidRDefault="00DE5273">
      <w:pPr>
        <w:numPr>
          <w:ilvl w:val="0"/>
          <w:numId w:val="2"/>
        </w:numPr>
        <w:ind w:right="158" w:hanging="358"/>
      </w:pPr>
      <w:r>
        <w:rPr>
          <w:b/>
          <w:u w:val="single" w:color="404040"/>
        </w:rPr>
        <w:t>Flexibilité</w:t>
      </w:r>
      <w:r>
        <w:t xml:space="preserve"> ; le formateur déclenche l’évaluation au moment le plus opportun dans le parcours d’un stagiaire ou d’un groupe de stagiaires. Une évaluation complémentaire peut être proposée au candidat pour les compétences non maîtrisées. Les résultats de cette évaluation sont pris en compte dans la synthèse transmise au jury.  </w:t>
      </w:r>
    </w:p>
    <w:p w:rsidR="00ED7CFD" w:rsidRDefault="00DE5273">
      <w:pPr>
        <w:numPr>
          <w:ilvl w:val="0"/>
          <w:numId w:val="2"/>
        </w:numPr>
        <w:spacing w:after="169"/>
        <w:ind w:right="158" w:hanging="358"/>
      </w:pPr>
      <w:r>
        <w:rPr>
          <w:b/>
          <w:u w:val="single" w:color="404040"/>
        </w:rPr>
        <w:t>Traçabilité</w:t>
      </w:r>
      <w:r>
        <w:rPr>
          <w:b/>
        </w:rPr>
        <w:t xml:space="preserve"> </w:t>
      </w:r>
      <w:r>
        <w:t xml:space="preserve">; les évaluations mises en œuvre sont décrites et les résultats inscrits, dans un document standardisé (le Livret d’évaluations passées en cours de formation). </w:t>
      </w:r>
    </w:p>
    <w:p w:rsidR="00ED7CFD" w:rsidRDefault="00DE5273">
      <w:pPr>
        <w:spacing w:after="279" w:line="259" w:lineRule="auto"/>
        <w:ind w:left="228" w:right="0" w:firstLine="0"/>
        <w:jc w:val="left"/>
      </w:pPr>
      <w:r>
        <w:t xml:space="preserve"> </w:t>
      </w:r>
    </w:p>
    <w:p w:rsidR="00ED7CFD" w:rsidRDefault="00DE5273">
      <w:pPr>
        <w:pStyle w:val="Titre2"/>
        <w:spacing w:after="65"/>
        <w:ind w:left="353"/>
      </w:pPr>
      <w:r>
        <w:rPr>
          <w:i/>
        </w:rPr>
        <w:t>3)</w:t>
      </w:r>
      <w:r>
        <w:rPr>
          <w:rFonts w:ascii="Arial" w:eastAsia="Arial" w:hAnsi="Arial" w:cs="Arial"/>
          <w:i/>
        </w:rPr>
        <w:t xml:space="preserve"> </w:t>
      </w:r>
      <w:r>
        <w:t xml:space="preserve">Caractéristiques  </w:t>
      </w:r>
    </w:p>
    <w:p w:rsidR="00ED7CFD" w:rsidRDefault="00DE5273">
      <w:pPr>
        <w:pStyle w:val="Titre3"/>
        <w:ind w:left="223"/>
      </w:pPr>
      <w:r>
        <w:t xml:space="preserve">Les évaluations passées en cours de formation (ECF) </w:t>
      </w:r>
    </w:p>
    <w:p w:rsidR="00ED7CFD" w:rsidRDefault="00DE5273">
      <w:pPr>
        <w:numPr>
          <w:ilvl w:val="0"/>
          <w:numId w:val="3"/>
        </w:numPr>
        <w:ind w:right="158" w:hanging="358"/>
      </w:pPr>
      <w:r>
        <w:t xml:space="preserve">Les évaluations en cours de formation concourent à évaluer les compétences constitutives des activités.  </w:t>
      </w:r>
    </w:p>
    <w:p w:rsidR="00ED7CFD" w:rsidRDefault="00DE5273">
      <w:pPr>
        <w:numPr>
          <w:ilvl w:val="0"/>
          <w:numId w:val="3"/>
        </w:numPr>
        <w:ind w:right="158" w:hanging="358"/>
      </w:pPr>
      <w:r>
        <w:t xml:space="preserve">Elles indiquent la conformité ou la non-conformité des productions du stagiaire à un moment donné, au regard des critères issus du référentiel de certification.  </w:t>
      </w:r>
    </w:p>
    <w:p w:rsidR="00ED7CFD" w:rsidRDefault="00DE5273">
      <w:pPr>
        <w:numPr>
          <w:ilvl w:val="0"/>
          <w:numId w:val="3"/>
        </w:numPr>
        <w:ind w:right="158" w:hanging="358"/>
      </w:pPr>
      <w:r>
        <w:t xml:space="preserve">Les évaluations en cours de formation s’appuient sur des </w:t>
      </w:r>
      <w:r>
        <w:rPr>
          <w:b/>
        </w:rPr>
        <w:t>situations de formation propices</w:t>
      </w:r>
      <w:r>
        <w:t xml:space="preserve"> à l’évaluation des compétences tout au long du parcours de formation. Elles évaluent les savoirs, savoir-faire techniques, relationnels et organisationnels constitutifs d’une ou de plusieurs compétences de l’activité concernée.  </w:t>
      </w:r>
    </w:p>
    <w:p w:rsidR="00ED7CFD" w:rsidRDefault="00DE5273">
      <w:pPr>
        <w:numPr>
          <w:ilvl w:val="0"/>
          <w:numId w:val="3"/>
        </w:numPr>
        <w:ind w:right="158" w:hanging="358"/>
      </w:pPr>
      <w:r>
        <w:t xml:space="preserve">Elles ne nécessitent pas de mise en situation spécifique, ni la mise en place de moyens supplémentaires.  </w:t>
      </w:r>
    </w:p>
    <w:p w:rsidR="00ED7CFD" w:rsidRDefault="00DE5273">
      <w:pPr>
        <w:numPr>
          <w:ilvl w:val="0"/>
          <w:numId w:val="3"/>
        </w:numPr>
        <w:ind w:right="158" w:hanging="358"/>
      </w:pPr>
      <w:r>
        <w:t xml:space="preserve">Elles sont déclenchées par le formateur à des étapes-clé d’apprentissage, au fur et à mesure de l’acquisition des compétences. </w:t>
      </w:r>
    </w:p>
    <w:p w:rsidR="00ED7CFD" w:rsidRDefault="00DE5273">
      <w:pPr>
        <w:numPr>
          <w:ilvl w:val="0"/>
          <w:numId w:val="3"/>
        </w:numPr>
        <w:ind w:right="158" w:hanging="358"/>
      </w:pPr>
      <w:r>
        <w:lastRenderedPageBreak/>
        <w:t xml:space="preserve">Elles font l’objet d’une formalisation </w:t>
      </w:r>
      <w:r>
        <w:rPr>
          <w:b/>
        </w:rPr>
        <w:t>pour le stagiaire</w:t>
      </w:r>
      <w:r>
        <w:t xml:space="preserve"> (contexte, productions attendues, durée de l’évaluation). </w:t>
      </w:r>
    </w:p>
    <w:p w:rsidR="00ED7CFD" w:rsidRDefault="00DE5273">
      <w:pPr>
        <w:numPr>
          <w:ilvl w:val="0"/>
          <w:numId w:val="3"/>
        </w:numPr>
        <w:spacing w:after="169"/>
        <w:ind w:right="158" w:hanging="358"/>
      </w:pPr>
      <w:r>
        <w:t xml:space="preserve">Une (et une seule) nouvelle évaluation des compétences (dite « évaluation complémentaire ») non maîtrisées doit être proposée au stagiaire dans le cadre des ECF. </w:t>
      </w:r>
    </w:p>
    <w:p w:rsidR="00ED7CFD" w:rsidRDefault="00DE5273">
      <w:pPr>
        <w:spacing w:after="279" w:line="259" w:lineRule="auto"/>
        <w:ind w:left="228" w:right="0" w:firstLine="0"/>
        <w:jc w:val="left"/>
      </w:pPr>
      <w:r>
        <w:t xml:space="preserve"> </w:t>
      </w:r>
    </w:p>
    <w:p w:rsidR="00ED7CFD" w:rsidRDefault="00DE5273">
      <w:pPr>
        <w:pStyle w:val="Titre2"/>
        <w:ind w:left="353"/>
      </w:pPr>
      <w:r>
        <w:rPr>
          <w:i/>
        </w:rPr>
        <w:t>4)</w:t>
      </w:r>
      <w:r>
        <w:rPr>
          <w:rFonts w:ascii="Arial" w:eastAsia="Arial" w:hAnsi="Arial" w:cs="Arial"/>
          <w:i/>
        </w:rPr>
        <w:t xml:space="preserve"> </w:t>
      </w:r>
      <w:r>
        <w:t xml:space="preserve">Mise en œuvre  </w:t>
      </w:r>
    </w:p>
    <w:p w:rsidR="00ED7CFD" w:rsidRDefault="00DE5273">
      <w:pPr>
        <w:ind w:right="158"/>
      </w:pPr>
      <w:r>
        <w:t xml:space="preserve">Chaque organisme de formation est responsable de la pédagogie qu’il déploie. C’est lui qui élabore et formalise les évaluations en cours de formation. </w:t>
      </w:r>
    </w:p>
    <w:p w:rsidR="00ED7CFD" w:rsidRDefault="00DE5273">
      <w:pPr>
        <w:spacing w:after="365"/>
        <w:ind w:right="158"/>
      </w:pPr>
      <w:r>
        <w:t xml:space="preserve">Il pourra s’appuyer sur les situations d’évaluation-type qui sont conçues et mises progressivement à disposition sur le site du ministère pour chaque titre professionnel en même temps que le Livret d’évaluations passées en cours de formation. </w:t>
      </w:r>
    </w:p>
    <w:p w:rsidR="00ED7CFD" w:rsidRDefault="00DE5273">
      <w:pPr>
        <w:pStyle w:val="Titre3"/>
        <w:ind w:left="223"/>
      </w:pPr>
      <w:r>
        <w:t>Les fiches de situations d’évaluation-types</w:t>
      </w:r>
      <w:r>
        <w:rPr>
          <w:vertAlign w:val="superscript"/>
        </w:rPr>
        <w:footnoteReference w:id="1"/>
      </w:r>
      <w:r>
        <w:t xml:space="preserve"> </w:t>
      </w:r>
    </w:p>
    <w:p w:rsidR="00ED7CFD" w:rsidRDefault="00DE5273">
      <w:pPr>
        <w:ind w:right="158"/>
      </w:pPr>
      <w:r>
        <w:t xml:space="preserve">Les situations d’évaluation-types sont décrites pour chaque activité d’un titre professionnel de façon à couvrir toutes les compétences de l’activité. </w:t>
      </w:r>
    </w:p>
    <w:p w:rsidR="00ED7CFD" w:rsidRDefault="00DE5273">
      <w:pPr>
        <w:ind w:right="158"/>
      </w:pPr>
      <w:r>
        <w:t xml:space="preserve">Chaque fiche de situation d’évaluation-type comprend : </w:t>
      </w:r>
    </w:p>
    <w:p w:rsidR="00ED7CFD" w:rsidRDefault="00DE5273">
      <w:pPr>
        <w:numPr>
          <w:ilvl w:val="0"/>
          <w:numId w:val="4"/>
        </w:numPr>
        <w:ind w:right="158" w:hanging="358"/>
      </w:pPr>
      <w:r>
        <w:t xml:space="preserve">La liste des compétences visées par l’évaluation  </w:t>
      </w:r>
    </w:p>
    <w:p w:rsidR="00ED7CFD" w:rsidRDefault="00DE5273">
      <w:pPr>
        <w:numPr>
          <w:ilvl w:val="0"/>
          <w:numId w:val="4"/>
        </w:numPr>
        <w:ind w:right="158" w:hanging="358"/>
      </w:pPr>
      <w:r>
        <w:rPr>
          <w:noProof/>
          <w:color w:val="000000"/>
          <w:sz w:val="22"/>
        </w:rPr>
        <mc:AlternateContent>
          <mc:Choice Requires="wpg">
            <w:drawing>
              <wp:anchor distT="0" distB="0" distL="114300" distR="114300" simplePos="0" relativeHeight="251660288" behindDoc="0" locked="0" layoutInCell="1" allowOverlap="1">
                <wp:simplePos x="0" y="0"/>
                <wp:positionH relativeFrom="page">
                  <wp:posOffset>624840</wp:posOffset>
                </wp:positionH>
                <wp:positionV relativeFrom="page">
                  <wp:posOffset>1224025</wp:posOffset>
                </wp:positionV>
                <wp:extent cx="6096" cy="7480809"/>
                <wp:effectExtent l="0" t="0" r="0" b="0"/>
                <wp:wrapSquare wrapText="bothSides"/>
                <wp:docPr id="14346" name="Group 14346"/>
                <wp:cNvGraphicFramePr/>
                <a:graphic xmlns:a="http://schemas.openxmlformats.org/drawingml/2006/main">
                  <a:graphicData uri="http://schemas.microsoft.com/office/word/2010/wordprocessingGroup">
                    <wpg:wgp>
                      <wpg:cNvGrpSpPr/>
                      <wpg:grpSpPr>
                        <a:xfrm>
                          <a:off x="0" y="0"/>
                          <a:ext cx="6096" cy="7480809"/>
                          <a:chOff x="0" y="0"/>
                          <a:chExt cx="6096" cy="7480809"/>
                        </a:xfrm>
                      </wpg:grpSpPr>
                      <wps:wsp>
                        <wps:cNvPr id="19429" name="Shape 19429"/>
                        <wps:cNvSpPr/>
                        <wps:spPr>
                          <a:xfrm>
                            <a:off x="0" y="0"/>
                            <a:ext cx="9144" cy="771144"/>
                          </a:xfrm>
                          <a:custGeom>
                            <a:avLst/>
                            <a:gdLst/>
                            <a:ahLst/>
                            <a:cxnLst/>
                            <a:rect l="0" t="0" r="0" b="0"/>
                            <a:pathLst>
                              <a:path w="9144" h="771144">
                                <a:moveTo>
                                  <a:pt x="0" y="0"/>
                                </a:moveTo>
                                <a:lnTo>
                                  <a:pt x="9144" y="0"/>
                                </a:lnTo>
                                <a:lnTo>
                                  <a:pt x="9144" y="771144"/>
                                </a:lnTo>
                                <a:lnTo>
                                  <a:pt x="0" y="771144"/>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30" name="Shape 19430"/>
                        <wps:cNvSpPr/>
                        <wps:spPr>
                          <a:xfrm>
                            <a:off x="0" y="771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31" name="Shape 19431"/>
                        <wps:cNvSpPr/>
                        <wps:spPr>
                          <a:xfrm>
                            <a:off x="0" y="807720"/>
                            <a:ext cx="9144" cy="231648"/>
                          </a:xfrm>
                          <a:custGeom>
                            <a:avLst/>
                            <a:gdLst/>
                            <a:ahLst/>
                            <a:cxnLst/>
                            <a:rect l="0" t="0" r="0" b="0"/>
                            <a:pathLst>
                              <a:path w="9144" h="231648">
                                <a:moveTo>
                                  <a:pt x="0" y="0"/>
                                </a:moveTo>
                                <a:lnTo>
                                  <a:pt x="9144" y="0"/>
                                </a:lnTo>
                                <a:lnTo>
                                  <a:pt x="9144" y="231648"/>
                                </a:lnTo>
                                <a:lnTo>
                                  <a:pt x="0" y="231648"/>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32" name="Shape 19432"/>
                        <wps:cNvSpPr/>
                        <wps:spPr>
                          <a:xfrm>
                            <a:off x="0" y="1039368"/>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33" name="Shape 19433"/>
                        <wps:cNvSpPr/>
                        <wps:spPr>
                          <a:xfrm>
                            <a:off x="0" y="1075944"/>
                            <a:ext cx="9144" cy="1220724"/>
                          </a:xfrm>
                          <a:custGeom>
                            <a:avLst/>
                            <a:gdLst/>
                            <a:ahLst/>
                            <a:cxnLst/>
                            <a:rect l="0" t="0" r="0" b="0"/>
                            <a:pathLst>
                              <a:path w="9144" h="1220724">
                                <a:moveTo>
                                  <a:pt x="0" y="0"/>
                                </a:moveTo>
                                <a:lnTo>
                                  <a:pt x="9144" y="0"/>
                                </a:lnTo>
                                <a:lnTo>
                                  <a:pt x="9144" y="1220724"/>
                                </a:lnTo>
                                <a:lnTo>
                                  <a:pt x="0" y="1220724"/>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34" name="Shape 19434"/>
                        <wps:cNvSpPr/>
                        <wps:spPr>
                          <a:xfrm>
                            <a:off x="0" y="2296668"/>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35" name="Shape 19435"/>
                        <wps:cNvSpPr/>
                        <wps:spPr>
                          <a:xfrm>
                            <a:off x="0" y="2333372"/>
                            <a:ext cx="9144" cy="2342642"/>
                          </a:xfrm>
                          <a:custGeom>
                            <a:avLst/>
                            <a:gdLst/>
                            <a:ahLst/>
                            <a:cxnLst/>
                            <a:rect l="0" t="0" r="0" b="0"/>
                            <a:pathLst>
                              <a:path w="9144" h="2342642">
                                <a:moveTo>
                                  <a:pt x="0" y="0"/>
                                </a:moveTo>
                                <a:lnTo>
                                  <a:pt x="9144" y="0"/>
                                </a:lnTo>
                                <a:lnTo>
                                  <a:pt x="9144" y="2342642"/>
                                </a:lnTo>
                                <a:lnTo>
                                  <a:pt x="0" y="2342642"/>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36" name="Shape 19436"/>
                        <wps:cNvSpPr/>
                        <wps:spPr>
                          <a:xfrm>
                            <a:off x="0" y="467601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37" name="Shape 19437"/>
                        <wps:cNvSpPr/>
                        <wps:spPr>
                          <a:xfrm>
                            <a:off x="0" y="4712539"/>
                            <a:ext cx="9144" cy="724205"/>
                          </a:xfrm>
                          <a:custGeom>
                            <a:avLst/>
                            <a:gdLst/>
                            <a:ahLst/>
                            <a:cxnLst/>
                            <a:rect l="0" t="0" r="0" b="0"/>
                            <a:pathLst>
                              <a:path w="9144" h="724205">
                                <a:moveTo>
                                  <a:pt x="0" y="0"/>
                                </a:moveTo>
                                <a:lnTo>
                                  <a:pt x="9144" y="0"/>
                                </a:lnTo>
                                <a:lnTo>
                                  <a:pt x="9144" y="724205"/>
                                </a:lnTo>
                                <a:lnTo>
                                  <a:pt x="0" y="724205"/>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38" name="Shape 19438"/>
                        <wps:cNvSpPr/>
                        <wps:spPr>
                          <a:xfrm>
                            <a:off x="0" y="54367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39" name="Shape 19439"/>
                        <wps:cNvSpPr/>
                        <wps:spPr>
                          <a:xfrm>
                            <a:off x="0" y="5473447"/>
                            <a:ext cx="9144" cy="2007362"/>
                          </a:xfrm>
                          <a:custGeom>
                            <a:avLst/>
                            <a:gdLst/>
                            <a:ahLst/>
                            <a:cxnLst/>
                            <a:rect l="0" t="0" r="0" b="0"/>
                            <a:pathLst>
                              <a:path w="9144" h="2007362">
                                <a:moveTo>
                                  <a:pt x="0" y="0"/>
                                </a:moveTo>
                                <a:lnTo>
                                  <a:pt x="9144" y="0"/>
                                </a:lnTo>
                                <a:lnTo>
                                  <a:pt x="9144" y="2007362"/>
                                </a:lnTo>
                                <a:lnTo>
                                  <a:pt x="0" y="2007362"/>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39D242F3" id="Group 14346" o:spid="_x0000_s1026" style="position:absolute;margin-left:49.2pt;margin-top:96.4pt;width:.5pt;height:589.05pt;z-index:251660288;mso-position-horizontal-relative:page;mso-position-vertical-relative:page" coordsize="60,74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">
                <v:shape id="Shape 19429" o:spid="_x0000_s1027" style="position:absolute;width:91;height:7711;visibility:visible;mso-wrap-style:square;v-text-anchor:top" coordsize="9144,771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odMYA&#10;AADeAAAADwAAAGRycy9kb3ducmV2LnhtbERPTUsDMRC9C/6HMIIXaRNrKe62aZFCYUEP2nrocbqZ&#10;bhY3kzWJ7eqvN0LB2zze5yxWg+vEiUJsPWu4HysQxLU3LTca3neb0SOImJANdp5JwzdFWC2vrxZY&#10;Gn/mNzptUyNyCMcSNdiU+lLKWFtyGMe+J87c0QeHKcPQSBPwnMNdJydKzaTDlnODxZ7WluqP7ZfT&#10;8PBpVfVS/RS76nU/u9s3B1ThWevbm+FpDiLRkP7FF3dl8vxiOing7518g1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EodMYAAADeAAAADwAAAAAAAAAAAAAAAACYAgAAZHJz&#10;L2Rvd25yZXYueG1sUEsFBgAAAAAEAAQA9QAAAIsDAAAAAA==&#10;" path="m,l9144,r,771144l,771144,,e" fillcolor="#d9d9d9" stroked="f" strokeweight="0">
                  <v:path arrowok="t" textboxrect="0,0,9144,771144"/>
                </v:shape>
                <v:shape id="Shape 19430" o:spid="_x0000_s1028" style="position:absolute;top:7711;width:91;height:366;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dfjMcA&#10;AADeAAAADwAAAGRycy9kb3ducmV2LnhtbESPQWvDMAyF74P9B6NCb6vTdYwmq1vGRmHHNi2U3kSs&#10;xSGxHGIvzfbrp8NgNwk9vfe+zW7ynRppiE1gA8tFBoq4Crbh2sD5tH9Yg4oJ2WIXmAx8U4Td9v5u&#10;g4UNNz7SWKZaiQnHAg24lPpC61g58hgXoSeW22cYPCZZh1rbAW9i7jv9mGXP2mPDkuCwpzdHVVt+&#10;eQPHsbnUXYn5++Xg8vP+2h5+QmvMfDa9voBKNKV/8d/3h5X6+dNKAARHZt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nX4zHAAAA3gAAAA8AAAAAAAAAAAAAAAAAmAIAAGRy&#10;cy9kb3ducmV2LnhtbFBLBQYAAAAABAAEAPUAAACMAwAAAAA=&#10;" path="m,l9144,r,36576l,36576,,e" fillcolor="#d9d9d9" stroked="f" strokeweight="0">
                  <v:path arrowok="t" textboxrect="0,0,9144,36576"/>
                </v:shape>
                <v:shape id="Shape 19431" o:spid="_x0000_s1029" style="position:absolute;top:8077;width:91;height:2316;visibility:visible;mso-wrap-style:square;v-text-anchor:top" coordsize="9144,231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TM6MMA&#10;AADeAAAADwAAAGRycy9kb3ducmV2LnhtbERPS4vCMBC+L+x/CLPgTVOfaDWKKLuIF/EBXodmbKrN&#10;pDRR67/fLAh7m4/vObNFY0vxoNoXjhV0OwkI4szpgnMFp+N3ewzCB2SNpWNS8CIPi/nnxwxT7Z68&#10;p8ch5CKGsE9RgQmhSqX0mSGLvuMq4shdXG0xRFjnUtf4jOG2lL0kGUmLBccGgxWtDGW3w90qOI/t&#10;z3073G52V7POk+HyrCfHvlKtr2Y5BRGoCf/it3uj4/zJoN+Fv3fiD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TM6MMAAADeAAAADwAAAAAAAAAAAAAAAACYAgAAZHJzL2Rv&#10;d25yZXYueG1sUEsFBgAAAAAEAAQA9QAAAIgDAAAAAA==&#10;" path="m,l9144,r,231648l,231648,,e" fillcolor="#d9d9d9" stroked="f" strokeweight="0">
                  <v:path arrowok="t" textboxrect="0,0,9144,231648"/>
                </v:shape>
                <v:shape id="Shape 19432" o:spid="_x0000_s1030" style="position:absolute;top:10393;width:91;height:366;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kYMQA&#10;AADeAAAADwAAAGRycy9kb3ducmV2LnhtbERPTWvCQBC9C/0PyxR6M5tqKSbNKkURetQoiLchO82G&#10;ZGdDdo1pf323UOhtHu9zis1kOzHS4BvHCp6TFARx5XTDtYLzaT9fgfABWWPnmBR8kYfN+mFWYK7d&#10;nY80lqEWMYR9jgpMCH0upa8MWfSJ64kj9+kGiyHCoZZ6wHsMt51cpOmrtNhwbDDY09ZQ1ZY3q+A4&#10;Npe6KzHbXQ4mO++v7eHbtUo9PU7vbyACTeFf/Of+0HF+9rJcwO878Qa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5ZGDEAAAA3gAAAA8AAAAAAAAAAAAAAAAAmAIAAGRycy9k&#10;b3ducmV2LnhtbFBLBQYAAAAABAAEAPUAAACJAwAAAAA=&#10;" path="m,l9144,r,36576l,36576,,e" fillcolor="#d9d9d9" stroked="f" strokeweight="0">
                  <v:path arrowok="t" textboxrect="0,0,9144,36576"/>
                </v:shape>
                <v:shape id="Shape 19433" o:spid="_x0000_s1031" style="position:absolute;top:10759;width:91;height:12207;visibility:visible;mso-wrap-style:square;v-text-anchor:top" coordsize="9144,1220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jQ8MA&#10;AADeAAAADwAAAGRycy9kb3ducmV2LnhtbERPTYvCMBC9C/6HMMLeNNW6ru0aRRYF9yRWD3scmtm2&#10;2ExKE7X+eyMI3ubxPmex6kwtrtS6yrKC8SgCQZxbXXGh4HTcDucgnEfWWFsmBXdysFr2ewtMtb3x&#10;ga6ZL0QIYZeigtL7JpXS5SUZdCPbEAfu37YGfYBtIXWLtxBuajmJopk0WHFoKLGhn5Lyc3YxCpL5&#10;Jsum+9Phd3Zxd/9n+OsziZX6GHTrbxCeOv8Wv9w7HeYn0ziG5zvhBr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IjQ8MAAADeAAAADwAAAAAAAAAAAAAAAACYAgAAZHJzL2Rv&#10;d25yZXYueG1sUEsFBgAAAAAEAAQA9QAAAIgDAAAAAA==&#10;" path="m,l9144,r,1220724l,1220724,,e" fillcolor="#d9d9d9" stroked="f" strokeweight="0">
                  <v:path arrowok="t" textboxrect="0,0,9144,1220724"/>
                </v:shape>
                <v:shape id="Shape 19434" o:spid="_x0000_s1032" style="position:absolute;top:22966;width:91;height:366;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xZj8MA&#10;AADeAAAADwAAAGRycy9kb3ducmV2LnhtbERPTWvCQBC9C/0PywjedGMVMamrlBahR42CeBuy02xI&#10;djZktzH117uFgrd5vM/Z7AbbiJ46XzlWMJ8lIIgLpysuFZxP++kahA/IGhvHpOCXPOy2L6MNZtrd&#10;+Eh9HkoRQ9hnqMCE0GZS+sKQRT9zLXHkvl1nMUTYlVJ3eIvhtpGvSbKSFiuODQZb+jBU1PmPVXDs&#10;q0vZ5Jh+Xg4mPe+v9eHuaqUm4+H9DUSgITzF/+4vHeeny8US/t6JN8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xZj8MAAADeAAAADwAAAAAAAAAAAAAAAACYAgAAZHJzL2Rv&#10;d25yZXYueG1sUEsFBgAAAAAEAAQA9QAAAIgDAAAAAA==&#10;" path="m,l9144,r,36576l,36576,,e" fillcolor="#d9d9d9" stroked="f" strokeweight="0">
                  <v:path arrowok="t" textboxrect="0,0,9144,36576"/>
                </v:shape>
                <v:shape id="Shape 19435" o:spid="_x0000_s1033" style="position:absolute;top:23333;width:91;height:23427;visibility:visible;mso-wrap-style:square;v-text-anchor:top" coordsize="9144,2342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2/1cUA&#10;AADeAAAADwAAAGRycy9kb3ducmV2LnhtbERPS08CMRC+m/gfmiHhYqQrr8hKIaAxcGXVcB3bYXe1&#10;nW62dVn99daExNt8+Z6zXPfOio7aUHtWcDfKQBBrb2ouFby+PN/egwgR2aD1TAq+KcB6dX21xNz4&#10;Mx+oK2IpUgiHHBVUMTa5lEFX5DCMfEOcuJNvHcYE21KaFs8p3Fk5zrK5dFhzaqiwoceK9Gfx5RQc&#10;52+Tw9be7Oqn0L/bn04X5kMrNRz0mwcQkfr4L7649ybNX0wnM/h7J90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Tb/VxQAAAN4AAAAPAAAAAAAAAAAAAAAAAJgCAABkcnMv&#10;ZG93bnJldi54bWxQSwUGAAAAAAQABAD1AAAAigMAAAAA&#10;" path="m,l9144,r,2342642l,2342642,,e" fillcolor="#d9d9d9" stroked="f" strokeweight="0">
                  <v:path arrowok="t" textboxrect="0,0,9144,2342642"/>
                </v:shape>
                <v:shape id="Shape 19436" o:spid="_x0000_s1034" style="position:absolute;top:46760;width:91;height:365;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JiY8MA&#10;AADeAAAADwAAAGRycy9kb3ducmV2LnhtbERPTWvCQBC9F/wPywi91Y2tiImuIi2CR42CeBuyYzYk&#10;Oxuy2xj767tCobd5vM9ZbQbbiJ46XzlWMJ0kIIgLpysuFZxPu7cFCB+QNTaOScGDPGzWo5cVZtrd&#10;+Uh9HkoRQ9hnqMCE0GZS+sKQRT9xLXHkbq6zGCLsSqk7vMdw28j3JJlLixXHBoMtfRoq6vzbKjj2&#10;1aVscky/LgeTnnfX+vDjaqVex8N2CSLQEP7Ff+69jvPT2cccnu/EG+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JiY8MAAADeAAAADwAAAAAAAAAAAAAAAACYAgAAZHJzL2Rv&#10;d25yZXYueG1sUEsFBgAAAAAEAAQA9QAAAIgDAAAAAA==&#10;" path="m,l9144,r,36576l,36576,,e" fillcolor="#d9d9d9" stroked="f" strokeweight="0">
                  <v:path arrowok="t" textboxrect="0,0,9144,36576"/>
                </v:shape>
                <v:shape id="Shape 19437" o:spid="_x0000_s1035" style="position:absolute;top:47125;width:91;height:7242;visibility:visible;mso-wrap-style:square;v-text-anchor:top" coordsize="9144,724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V1wcUA&#10;AADeAAAADwAAAGRycy9kb3ducmV2LnhtbERP22rCQBB9L/Qflin0RXSjFS+pq2iLoIJ4x9chO02i&#10;2dmQ3Wr6992C0Lc5nOuMJrUpxI0ql1tW0G5FIIgTq3NOFRwP8+YAhPPIGgvLpOCHHEzGz08jjLW9&#10;845ue5+KEMIuRgWZ92UspUsyMuhatiQO3JetDPoAq1TqCu8h3BSyE0U9aTDn0JBhSR8ZJdf9t1Fw&#10;as83pbW4nK3XKU4X58/GantR6vWlnr6D8FT7f/HDvdBh/rD71oe/d8INcvw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FXXBxQAAAN4AAAAPAAAAAAAAAAAAAAAAAJgCAABkcnMv&#10;ZG93bnJldi54bWxQSwUGAAAAAAQABAD1AAAAigMAAAAA&#10;" path="m,l9144,r,724205l,724205,,e" fillcolor="#d9d9d9" stroked="f" strokeweight="0">
                  <v:path arrowok="t" textboxrect="0,0,9144,724205"/>
                </v:shape>
                <v:shape id="Shape 19438" o:spid="_x0000_s1036" style="position:absolute;top:54367;width:91;height:366;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FTiscA&#10;AADeAAAADwAAAGRycy9kb3ducmV2LnhtbESPQWvDMAyF74P9B6NCb6vTdYwmq1vGRmHHNi2U3kSs&#10;xSGxHGIvzfbrp8NgN4n39N6nzW7ynRppiE1gA8tFBoq4Crbh2sD5tH9Yg4oJ2WIXmAx8U4Td9v5u&#10;g4UNNz7SWKZaSQjHAg24lPpC61g58hgXoScW7TMMHpOsQ63tgDcJ951+zLJn7bFhaXDY05ujqi2/&#10;vIHj2FzqrsT8/XJw+Xl/bQ8/oTVmPpteX0AlmtK/+e/6wwp+/rQSXnlHZt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RU4rHAAAA3gAAAA8AAAAAAAAAAAAAAAAAmAIAAGRy&#10;cy9kb3ducmV2LnhtbFBLBQYAAAAABAAEAPUAAACMAwAAAAA=&#10;" path="m,l9144,r,36576l,36576,,e" fillcolor="#d9d9d9" stroked="f" strokeweight="0">
                  <v:path arrowok="t" textboxrect="0,0,9144,36576"/>
                </v:shape>
                <v:shape id="Shape 19439" o:spid="_x0000_s1037" style="position:absolute;top:54734;width:91;height:20074;visibility:visible;mso-wrap-style:square;v-text-anchor:top" coordsize="9144,2007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bzSsMA&#10;AADeAAAADwAAAGRycy9kb3ducmV2LnhtbERPzWrCQBC+F3yHZQRvuqkWa1JXEcFiL0rVBxiyY5I2&#10;Oxt31xjfvisIvc3H9zvzZWdq0ZLzlWUFr6MEBHFudcWFgtNxM5yB8AFZY22ZFNzJw3LRe5ljpu2N&#10;v6k9hELEEPYZKihDaDIpfV6SQT+yDXHkztYZDBG6QmqHtxhuajlOkqk0WHFsKLGhdUn57+FqFKBD&#10;16W+fU8mdrr7+tmvt5fPu1KDfrf6ABGoC//ip3ur4/z0bZLC4514g1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bzSsMAAADeAAAADwAAAAAAAAAAAAAAAACYAgAAZHJzL2Rv&#10;d25yZXYueG1sUEsFBgAAAAAEAAQA9QAAAIgDAAAAAA==&#10;" path="m,l9144,r,2007362l,2007362,,e" fillcolor="#d9d9d9" stroked="f" strokeweight="0">
                  <v:path arrowok="t" textboxrect="0,0,9144,2007362"/>
                </v:shape>
                <w10:wrap type="square" anchorx="page" anchory="page"/>
              </v:group>
            </w:pict>
          </mc:Fallback>
        </mc:AlternateContent>
      </w:r>
      <w:r>
        <w:rPr>
          <w:noProof/>
          <w:color w:val="000000"/>
          <w:sz w:val="22"/>
        </w:rPr>
        <mc:AlternateContent>
          <mc:Choice Requires="wpg">
            <w:drawing>
              <wp:anchor distT="0" distB="0" distL="114300" distR="114300" simplePos="0" relativeHeight="251661312" behindDoc="0" locked="0" layoutInCell="1" allowOverlap="1">
                <wp:simplePos x="0" y="0"/>
                <wp:positionH relativeFrom="page">
                  <wp:posOffset>6837934</wp:posOffset>
                </wp:positionH>
                <wp:positionV relativeFrom="page">
                  <wp:posOffset>1224025</wp:posOffset>
                </wp:positionV>
                <wp:extent cx="6096" cy="7480809"/>
                <wp:effectExtent l="0" t="0" r="0" b="0"/>
                <wp:wrapSquare wrapText="bothSides"/>
                <wp:docPr id="14347" name="Group 14347"/>
                <wp:cNvGraphicFramePr/>
                <a:graphic xmlns:a="http://schemas.openxmlformats.org/drawingml/2006/main">
                  <a:graphicData uri="http://schemas.microsoft.com/office/word/2010/wordprocessingGroup">
                    <wpg:wgp>
                      <wpg:cNvGrpSpPr/>
                      <wpg:grpSpPr>
                        <a:xfrm>
                          <a:off x="0" y="0"/>
                          <a:ext cx="6096" cy="7480809"/>
                          <a:chOff x="0" y="0"/>
                          <a:chExt cx="6096" cy="7480809"/>
                        </a:xfrm>
                      </wpg:grpSpPr>
                      <wps:wsp>
                        <wps:cNvPr id="19440" name="Shape 19440"/>
                        <wps:cNvSpPr/>
                        <wps:spPr>
                          <a:xfrm>
                            <a:off x="0" y="0"/>
                            <a:ext cx="9144" cy="771144"/>
                          </a:xfrm>
                          <a:custGeom>
                            <a:avLst/>
                            <a:gdLst/>
                            <a:ahLst/>
                            <a:cxnLst/>
                            <a:rect l="0" t="0" r="0" b="0"/>
                            <a:pathLst>
                              <a:path w="9144" h="771144">
                                <a:moveTo>
                                  <a:pt x="0" y="0"/>
                                </a:moveTo>
                                <a:lnTo>
                                  <a:pt x="9144" y="0"/>
                                </a:lnTo>
                                <a:lnTo>
                                  <a:pt x="9144" y="771144"/>
                                </a:lnTo>
                                <a:lnTo>
                                  <a:pt x="0" y="771144"/>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41" name="Shape 19441"/>
                        <wps:cNvSpPr/>
                        <wps:spPr>
                          <a:xfrm>
                            <a:off x="0" y="771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42" name="Shape 19442"/>
                        <wps:cNvSpPr/>
                        <wps:spPr>
                          <a:xfrm>
                            <a:off x="0" y="807720"/>
                            <a:ext cx="9144" cy="231648"/>
                          </a:xfrm>
                          <a:custGeom>
                            <a:avLst/>
                            <a:gdLst/>
                            <a:ahLst/>
                            <a:cxnLst/>
                            <a:rect l="0" t="0" r="0" b="0"/>
                            <a:pathLst>
                              <a:path w="9144" h="231648">
                                <a:moveTo>
                                  <a:pt x="0" y="0"/>
                                </a:moveTo>
                                <a:lnTo>
                                  <a:pt x="9144" y="0"/>
                                </a:lnTo>
                                <a:lnTo>
                                  <a:pt x="9144" y="231648"/>
                                </a:lnTo>
                                <a:lnTo>
                                  <a:pt x="0" y="231648"/>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43" name="Shape 19443"/>
                        <wps:cNvSpPr/>
                        <wps:spPr>
                          <a:xfrm>
                            <a:off x="0" y="1039368"/>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44" name="Shape 19444"/>
                        <wps:cNvSpPr/>
                        <wps:spPr>
                          <a:xfrm>
                            <a:off x="0" y="1075944"/>
                            <a:ext cx="9144" cy="1220724"/>
                          </a:xfrm>
                          <a:custGeom>
                            <a:avLst/>
                            <a:gdLst/>
                            <a:ahLst/>
                            <a:cxnLst/>
                            <a:rect l="0" t="0" r="0" b="0"/>
                            <a:pathLst>
                              <a:path w="9144" h="1220724">
                                <a:moveTo>
                                  <a:pt x="0" y="0"/>
                                </a:moveTo>
                                <a:lnTo>
                                  <a:pt x="9144" y="0"/>
                                </a:lnTo>
                                <a:lnTo>
                                  <a:pt x="9144" y="1220724"/>
                                </a:lnTo>
                                <a:lnTo>
                                  <a:pt x="0" y="1220724"/>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45" name="Shape 19445"/>
                        <wps:cNvSpPr/>
                        <wps:spPr>
                          <a:xfrm>
                            <a:off x="0" y="2296668"/>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46" name="Shape 19446"/>
                        <wps:cNvSpPr/>
                        <wps:spPr>
                          <a:xfrm>
                            <a:off x="0" y="2333372"/>
                            <a:ext cx="9144" cy="2342642"/>
                          </a:xfrm>
                          <a:custGeom>
                            <a:avLst/>
                            <a:gdLst/>
                            <a:ahLst/>
                            <a:cxnLst/>
                            <a:rect l="0" t="0" r="0" b="0"/>
                            <a:pathLst>
                              <a:path w="9144" h="2342642">
                                <a:moveTo>
                                  <a:pt x="0" y="0"/>
                                </a:moveTo>
                                <a:lnTo>
                                  <a:pt x="9144" y="0"/>
                                </a:lnTo>
                                <a:lnTo>
                                  <a:pt x="9144" y="2342642"/>
                                </a:lnTo>
                                <a:lnTo>
                                  <a:pt x="0" y="2342642"/>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47" name="Shape 19447"/>
                        <wps:cNvSpPr/>
                        <wps:spPr>
                          <a:xfrm>
                            <a:off x="0" y="467601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48" name="Shape 19448"/>
                        <wps:cNvSpPr/>
                        <wps:spPr>
                          <a:xfrm>
                            <a:off x="0" y="4712539"/>
                            <a:ext cx="9144" cy="724205"/>
                          </a:xfrm>
                          <a:custGeom>
                            <a:avLst/>
                            <a:gdLst/>
                            <a:ahLst/>
                            <a:cxnLst/>
                            <a:rect l="0" t="0" r="0" b="0"/>
                            <a:pathLst>
                              <a:path w="9144" h="724205">
                                <a:moveTo>
                                  <a:pt x="0" y="0"/>
                                </a:moveTo>
                                <a:lnTo>
                                  <a:pt x="9144" y="0"/>
                                </a:lnTo>
                                <a:lnTo>
                                  <a:pt x="9144" y="724205"/>
                                </a:lnTo>
                                <a:lnTo>
                                  <a:pt x="0" y="724205"/>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49" name="Shape 19449"/>
                        <wps:cNvSpPr/>
                        <wps:spPr>
                          <a:xfrm>
                            <a:off x="0" y="54367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50" name="Shape 19450"/>
                        <wps:cNvSpPr/>
                        <wps:spPr>
                          <a:xfrm>
                            <a:off x="0" y="5473447"/>
                            <a:ext cx="9144" cy="2007362"/>
                          </a:xfrm>
                          <a:custGeom>
                            <a:avLst/>
                            <a:gdLst/>
                            <a:ahLst/>
                            <a:cxnLst/>
                            <a:rect l="0" t="0" r="0" b="0"/>
                            <a:pathLst>
                              <a:path w="9144" h="2007362">
                                <a:moveTo>
                                  <a:pt x="0" y="0"/>
                                </a:moveTo>
                                <a:lnTo>
                                  <a:pt x="9144" y="0"/>
                                </a:lnTo>
                                <a:lnTo>
                                  <a:pt x="9144" y="2007362"/>
                                </a:lnTo>
                                <a:lnTo>
                                  <a:pt x="0" y="2007362"/>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11BD988" id="Group 14347" o:spid="_x0000_s1026" style="position:absolute;margin-left:538.4pt;margin-top:96.4pt;width:.5pt;height:589.05pt;z-index:251661312;mso-position-horizontal-relative:page;mso-position-vertical-relative:page" coordsize="60,74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">
                <v:shape id="Shape 19440" o:spid="_x0000_s1027" style="position:absolute;width:91;height:7711;visibility:visible;mso-wrap-style:square;v-text-anchor:top" coordsize="9144,771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kScgA&#10;AADeAAAADwAAAGRycy9kb3ducmV2LnhtbESPQUsDMRCF74L/IYzgRWyilmK3TYsIwoIetPXQ43Qz&#10;bhY3kzWJ7eqvdw5CbzPMm/fet1yPoVcHSrmLbOFmYkARN9F13Fp43z5d34PKBdlhH5ks/FCG9er8&#10;bImVi0d+o8OmtEpMOFdowZcyVFrnxlPAPIkDsdw+YgpYZE2tdgmPYh56fWvMTAfsWBI8DvToqfnc&#10;fAcLd1/e1C/173xbv+5mV7t2jyY9W3t5MT4sQBUay0n8/107qT+fTgVAcGQGvf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NGRJyAAAAN4AAAAPAAAAAAAAAAAAAAAAAJgCAABk&#10;cnMvZG93bnJldi54bWxQSwUGAAAAAAQABAD1AAAAjQMAAAAA&#10;" path="m,l9144,r,771144l,771144,,e" fillcolor="#d9d9d9" stroked="f" strokeweight="0">
                  <v:path arrowok="t" textboxrect="0,0,9144,771144"/>
                </v:shape>
                <v:shape id="Shape 19441" o:spid="_x0000_s1028" style="position:absolute;top:7711;width:91;height:366;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2JasMA&#10;AADeAAAADwAAAGRycy9kb3ducmV2LnhtbERPTYvCMBC9L/gfwix4W1MXkW01yuIieNSuIN6GZmxK&#10;m0lpYq376zeC4G0e73OW68E2oqfOV44VTCcJCOLC6YpLBcff7ccXCB+QNTaOScGdPKxXo7clZtrd&#10;+EB9HkoRQ9hnqMCE0GZS+sKQRT9xLXHkLq6zGCLsSqk7vMVw28jPJJlLixXHBoMtbQwVdX61Cg59&#10;dSqbHNOf096kx+253v+5Wqnx+/C9ABFoCC/x073TcX46m03h8U6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2JasMAAADeAAAADwAAAAAAAAAAAAAAAACYAgAAZHJzL2Rv&#10;d25yZXYueG1sUEsFBgAAAAAEAAQA9QAAAIgDAAAAAA==&#10;" path="m,l9144,r,36576l,36576,,e" fillcolor="#d9d9d9" stroked="f" strokeweight="0">
                  <v:path arrowok="t" textboxrect="0,0,9144,36576"/>
                </v:shape>
                <v:shape id="Shape 19442" o:spid="_x0000_s1029" style="position:absolute;top:8077;width:91;height:2316;visibility:visible;mso-wrap-style:square;v-text-anchor:top" coordsize="9144,231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h4sMA&#10;AADeAAAADwAAAGRycy9kb3ducmV2LnhtbERPS4vCMBC+L+x/CCN409QnWo0iK4p4ER/gdWjGprvN&#10;pDRR67/fLAh7m4/vOfNlY0vxoNoXjhX0ugkI4szpgnMFl/OmMwHhA7LG0jEpeJGH5eLzY46pdk8+&#10;0uMUchFD2KeowIRQpVL6zJBF33UVceRurrYYIqxzqWt8xnBbyn6SjKXFgmODwYq+DGU/p7tVcJ3Y&#10;7X0/2u8O32adJ6PVVU/PA6XarWY1AxGoCf/it3un4/zpcNiHv3fiD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Ah4sMAAADeAAAADwAAAAAAAAAAAAAAAACYAgAAZHJzL2Rv&#10;d25yZXYueG1sUEsFBgAAAAAEAAQA9QAAAIgDAAAAAA==&#10;" path="m,l9144,r,231648l,231648,,e" fillcolor="#d9d9d9" stroked="f" strokeweight="0">
                  <v:path arrowok="t" textboxrect="0,0,9144,231648"/>
                </v:shape>
                <v:shape id="Shape 19443" o:spid="_x0000_s1030" style="position:absolute;top:10393;width:91;height:366;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OyhsMA&#10;AADeAAAADwAAAGRycy9kb3ducmV2LnhtbERPTWvCQBC9C/0PywjedGMVMamrlBahR42CeBuy02xI&#10;djZktzH117uFgrd5vM/Z7AbbiJ46XzlWMJ8lIIgLpysuFZxP++kahA/IGhvHpOCXPOy2L6MNZtrd&#10;+Eh9HkoRQ9hnqMCE0GZS+sKQRT9zLXHkvl1nMUTYlVJ3eIvhtpGvSbKSFiuODQZb+jBU1PmPVXDs&#10;q0vZ5Jh+Xg4mPe+v9eHuaqUm4+H9DUSgITzF/+4vHeeny+UC/t6JN8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OyhsMAAADeAAAADwAAAAAAAAAAAAAAAACYAgAAZHJzL2Rv&#10;d25yZXYueG1sUEsFBgAAAAAEAAQA9QAAAIgDAAAAAA==&#10;" path="m,l9144,r,36576l,36576,,e" fillcolor="#d9d9d9" stroked="f" strokeweight="0">
                  <v:path arrowok="t" textboxrect="0,0,9144,36576"/>
                </v:shape>
                <v:shape id="Shape 19444" o:spid="_x0000_s1031" style="position:absolute;top:10759;width:91;height:12207;visibility:visible;mso-wrap-style:square;v-text-anchor:top" coordsize="9144,1220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3ISsQA&#10;AADeAAAADwAAAGRycy9kb3ducmV2LnhtbERPS2vCQBC+F/oflhG81Y01tSZ1DSIK7amYevA4ZMck&#10;NDsbspuH/75bKPQ2H99zttlkGjFQ52rLCpaLCARxYXXNpYLL1+lpA8J5ZI2NZVJwJwfZ7vFhi6m2&#10;I59pyH0pQgi7FBVU3replK6oyKBb2JY4cDfbGfQBdqXUHY4h3DTyOYrW0mDNoaHClg4VFd95bxQk&#10;m2Oex5+X88e6d3d/Nfz6kqyUms+m/RsIT5P/F/+533WYn8RxDL/vhBv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dyErEAAAA3gAAAA8AAAAAAAAAAAAAAAAAmAIAAGRycy9k&#10;b3ducmV2LnhtbFBLBQYAAAAABAAEAPUAAACJAwAAAAA=&#10;" path="m,l9144,r,1220724l,1220724,,e" fillcolor="#d9d9d9" stroked="f" strokeweight="0">
                  <v:path arrowok="t" textboxrect="0,0,9144,1220724"/>
                </v:shape>
                <v:shape id="Shape 19445" o:spid="_x0000_s1032" style="position:absolute;top:22966;width:91;height:366;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PacMA&#10;AADeAAAADwAAAGRycy9kb3ducmV2LnhtbERPTWvCQBC9F/wPyxS81U2LFhNdRVqEHjUK4m3IjtmQ&#10;7GzIbmPsr3cFobd5vM9ZrgfbiJ46XzlW8D5JQBAXTldcKjgetm9zED4ga2wck4IbeVivRi9LzLS7&#10;8p76PJQihrDPUIEJoc2k9IUhi37iWuLIXVxnMUTYlVJ3eI3htpEfSfIpLVYcGwy29GWoqPNfq2Df&#10;V6eyyTH9Pu1Metye692fq5Uavw6bBYhAQ/gXP90/Os5Pp9MZPN6JN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aPacMAAADeAAAADwAAAAAAAAAAAAAAAACYAgAAZHJzL2Rv&#10;d25yZXYueG1sUEsFBgAAAAAEAAQA9QAAAIgDAAAAAA==&#10;" path="m,l9144,r,36576l,36576,,e" fillcolor="#d9d9d9" stroked="f" strokeweight="0">
                  <v:path arrowok="t" textboxrect="0,0,9144,36576"/>
                </v:shape>
                <v:shape id="Shape 19446" o:spid="_x0000_s1033" style="position:absolute;top:23333;width:91;height:23427;visibility:visible;mso-wrap-style:square;v-text-anchor:top" coordsize="9144,2342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lS38UA&#10;AADeAAAADwAAAGRycy9kb3ducmV2LnhtbERP30/CMBB+N+F/aI7EFyOdQhYdFIIag68Mja9He26T&#10;9rqsdQz+emtiwtt9+X7eYjU4K3rqQuNZwd0kA0GsvWm4UvC+e719ABEiskHrmRScKMBqObpaYGH8&#10;kbfUl7ESKYRDgQrqGNtCyqBrchgmviVO3JfvHMYEu0qaDo8p3Fl5n2W5dNhwaqixpeea9KH8cQo+&#10;84/p9snebJqXMOztudel+dZKXY+H9RxEpCFexP/uN5PmP85mOfy9k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mVLfxQAAAN4AAAAPAAAAAAAAAAAAAAAAAJgCAABkcnMv&#10;ZG93bnJldi54bWxQSwUGAAAAAAQABAD1AAAAigMAAAAA&#10;" path="m,l9144,r,2342642l,2342642,,e" fillcolor="#d9d9d9" stroked="f" strokeweight="0">
                  <v:path arrowok="t" textboxrect="0,0,9144,2342642"/>
                </v:shape>
                <v:shape id="Shape 19447" o:spid="_x0000_s1034" style="position:absolute;top:46760;width:91;height:365;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i0hcMA&#10;AADeAAAADwAAAGRycy9kb3ducmV2LnhtbERPTWvCQBC9F/wPyxS81U2LWBNdRVqEHjUK4m3IjtmQ&#10;7GzIbmPsr3cFobd5vM9ZrgfbiJ46XzlW8D5JQBAXTldcKjgetm9zED4ga2wck4IbeVivRi9LzLS7&#10;8p76PJQihrDPUIEJoc2k9IUhi37iWuLIXVxnMUTYlVJ3eI3htpEfSTKTFiuODQZb+jJU1PmvVbDv&#10;q1PZ5Jh+n3YmPW7P9e7P1UqNX4fNAkSgIfyLn+4fHeen0+knPN6JN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i0hcMAAADeAAAADwAAAAAAAAAAAAAAAACYAgAAZHJzL2Rv&#10;d25yZXYueG1sUEsFBgAAAAAEAAQA9QAAAIgDAAAAAA==&#10;" path="m,l9144,r,36576l,36576,,e" fillcolor="#d9d9d9" stroked="f" strokeweight="0">
                  <v:path arrowok="t" textboxrect="0,0,9144,36576"/>
                </v:shape>
                <v:shape id="Shape 19448" o:spid="_x0000_s1035" style="position:absolute;top:47125;width:91;height:7242;visibility:visible;mso-wrap-style:square;v-text-anchor:top" coordsize="9144,724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SzskA&#10;AADeAAAADwAAAGRycy9kb3ducmV2LnhtbESPT2vCQBDF74V+h2UKvYhuLFI0dRW1CLYg/mmL1yE7&#10;JtHsbMhuNf32zkHobYb35r3fjKetq9SFmlB6NtDvJaCIM29Lzg18fy27Q1AhIlusPJOBPwownTw+&#10;jDG1/so7uuxjriSEQ4oGihjrVOuQFeQw9HxNLNrRNw6jrE2ubYNXCXeVfkmSV+2wZGkosKZFQdl5&#10;/+sM/PSXm9p7/Jiv1znOVof3zuf2ZMzzUzt7AxWpjf/m+/XKCv5oMBBeeUdm0J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oySzskAAADeAAAADwAAAAAAAAAAAAAAAACYAgAA&#10;ZHJzL2Rvd25yZXYueG1sUEsFBgAAAAAEAAQA9QAAAI4DAAAAAA==&#10;" path="m,l9144,r,724205l,724205,,e" fillcolor="#d9d9d9" stroked="f" strokeweight="0">
                  <v:path arrowok="t" textboxrect="0,0,9144,724205"/>
                </v:shape>
                <v:shape id="Shape 19449" o:spid="_x0000_s1036" style="position:absolute;top:54367;width:91;height:366;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uFbMMA&#10;AADeAAAADwAAAGRycy9kb3ducmV2LnhtbERPTYvCMBC9L/gfwgje1lQR2XaNIoqwR+0KsrehGZvS&#10;ZlKabK3+eiMs7G0e73NWm8E2oqfOV44VzKYJCOLC6YpLBefvw/sHCB+QNTaOScGdPGzWo7cVZtrd&#10;+ER9HkoRQ9hnqMCE0GZS+sKQRT91LXHkrq6zGCLsSqk7vMVw28h5kiylxYpjg8GWdoaKOv+1Ck59&#10;dSmbHNP95WjS8+GnPj5crdRkPGw/QQQawr/4z/2l4/x0sUjh9U68Qa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1uFbMMAAADeAAAADwAAAAAAAAAAAAAAAACYAgAAZHJzL2Rv&#10;d25yZXYueG1sUEsFBgAAAAAEAAQA9QAAAIgDAAAAAA==&#10;" path="m,l9144,r,36576l,36576,,e" fillcolor="#d9d9d9" stroked="f" strokeweight="0">
                  <v:path arrowok="t" textboxrect="0,0,9144,36576"/>
                </v:shape>
                <v:shape id="Shape 19450" o:spid="_x0000_s1037" style="position:absolute;top:54734;width:91;height:20074;visibility:visible;mso-wrap-style:square;v-text-anchor:top" coordsize="9144,2007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O/d8YA&#10;AADeAAAADwAAAGRycy9kb3ducmV2LnhtbESPQW/CMAyF75P4D5GRdhspGzDoCGhC2gSXTQN+gNWY&#10;tqNxuiQr5d/jw6TdbPn5vfct171rVEch1p4NjEcZKOLC25pLA8fD28McVEzIFhvPZOBKEdarwd0S&#10;c+sv/EXdPpVKTDjmaKBKqc21jkVFDuPIt8RyO/ngMMkaSm0DXsTcNfoxy2baYc2SUGFLm4qK8/7X&#10;GcCAoV/E7jl78rOP3ffnZvvzfjXmfti/voBK1Kd/8d/31kr9xWQqAIIjM+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O/d8YAAADeAAAADwAAAAAAAAAAAAAAAACYAgAAZHJz&#10;L2Rvd25yZXYueG1sUEsFBgAAAAAEAAQA9QAAAIsDAAAAAA==&#10;" path="m,l9144,r,2007362l,2007362,,e" fillcolor="#d9d9d9" stroked="f" strokeweight="0">
                  <v:path arrowok="t" textboxrect="0,0,9144,2007362"/>
                </v:shape>
                <w10:wrap type="square" anchorx="page" anchory="page"/>
              </v:group>
            </w:pict>
          </mc:Fallback>
        </mc:AlternateContent>
      </w:r>
      <w:r>
        <w:t xml:space="preserve">La description de la situation d’évaluation </w:t>
      </w:r>
    </w:p>
    <w:p w:rsidR="00ED7CFD" w:rsidRDefault="00DE5273">
      <w:pPr>
        <w:numPr>
          <w:ilvl w:val="0"/>
          <w:numId w:val="4"/>
        </w:numPr>
        <w:ind w:right="158" w:hanging="358"/>
      </w:pPr>
      <w:r>
        <w:t xml:space="preserve">Les critères d’évaluation issus du RC </w:t>
      </w:r>
    </w:p>
    <w:p w:rsidR="00ED7CFD" w:rsidRDefault="00DE5273">
      <w:pPr>
        <w:numPr>
          <w:ilvl w:val="0"/>
          <w:numId w:val="4"/>
        </w:numPr>
        <w:ind w:right="158" w:hanging="358"/>
      </w:pPr>
      <w:r>
        <w:t xml:space="preserve">Les productions attendues du stagiaire </w:t>
      </w:r>
    </w:p>
    <w:p w:rsidR="00ED7CFD" w:rsidRDefault="00DE5273">
      <w:pPr>
        <w:numPr>
          <w:ilvl w:val="0"/>
          <w:numId w:val="4"/>
        </w:numPr>
        <w:ind w:right="158" w:hanging="358"/>
      </w:pPr>
      <w:r>
        <w:t xml:space="preserve">La ou les modalités de l’évaluation </w:t>
      </w:r>
    </w:p>
    <w:p w:rsidR="00ED7CFD" w:rsidRDefault="00DE5273">
      <w:pPr>
        <w:spacing w:after="368"/>
        <w:ind w:right="158"/>
      </w:pPr>
      <w:r>
        <w:t xml:space="preserve">Les évaluations complémentaires peuvent s’appuyer sur tout ou partie des situations d’évaluation-types. </w:t>
      </w:r>
    </w:p>
    <w:p w:rsidR="00ED7CFD" w:rsidRDefault="00DE5273">
      <w:pPr>
        <w:pStyle w:val="Titre3"/>
        <w:ind w:left="223"/>
      </w:pPr>
      <w:r>
        <w:t>Le livret d’évaluations passées en cours de formation destiné au jury</w:t>
      </w:r>
      <w:r>
        <w:rPr>
          <w:vertAlign w:val="superscript"/>
        </w:rPr>
        <w:t>2</w:t>
      </w:r>
      <w:r>
        <w:t xml:space="preserve"> </w:t>
      </w:r>
    </w:p>
    <w:p w:rsidR="00ED7CFD" w:rsidRDefault="00DE5273">
      <w:pPr>
        <w:spacing w:after="172"/>
        <w:ind w:right="158"/>
      </w:pPr>
      <w:r>
        <w:t xml:space="preserve">Pour chaque candidat, et pour toutes les formations débutant à partir du mois de juin 2016, l’organisme de formation indique les résultats des évaluations en cours de formation dans ce livret destiné au jury. </w:t>
      </w:r>
    </w:p>
    <w:p w:rsidR="00ED7CFD" w:rsidRDefault="00DE5273">
      <w:pPr>
        <w:ind w:right="158"/>
      </w:pPr>
      <w:r>
        <w:t xml:space="preserve">Sur chaque fiche de résultat de l’activité, l’organisme : </w:t>
      </w:r>
    </w:p>
    <w:p w:rsidR="00ED7CFD" w:rsidRDefault="00DE5273">
      <w:pPr>
        <w:numPr>
          <w:ilvl w:val="0"/>
          <w:numId w:val="5"/>
        </w:numPr>
        <w:ind w:right="158" w:hanging="358"/>
      </w:pPr>
      <w:r>
        <w:t xml:space="preserve">décrit (succinctement) les </w:t>
      </w:r>
      <w:r>
        <w:rPr>
          <w:u w:val="single" w:color="404040"/>
        </w:rPr>
        <w:t>évaluations</w:t>
      </w:r>
      <w:r>
        <w:t xml:space="preserve"> mises en œuvre, </w:t>
      </w:r>
    </w:p>
    <w:p w:rsidR="00ED7CFD" w:rsidRDefault="00DE5273">
      <w:pPr>
        <w:numPr>
          <w:ilvl w:val="0"/>
          <w:numId w:val="5"/>
        </w:numPr>
        <w:ind w:right="158" w:hanging="358"/>
      </w:pPr>
      <w:r>
        <w:t xml:space="preserve">indique si le candidat a satisfait ou non aux critères issus du référentiel de certification et apporte les précisions utiles. </w:t>
      </w:r>
    </w:p>
    <w:p w:rsidR="00ED7CFD" w:rsidRDefault="00DE5273">
      <w:pPr>
        <w:ind w:right="158"/>
      </w:pPr>
      <w:r>
        <w:t xml:space="preserve">Les fiches sont signées par le(s) formateur(s) évaluateur(s).  </w:t>
      </w:r>
    </w:p>
    <w:p w:rsidR="00ED7CFD" w:rsidRDefault="00DE5273">
      <w:pPr>
        <w:ind w:right="158"/>
      </w:pPr>
      <w:r>
        <w:t xml:space="preserve">A la fin du livret, une fiche de synthèse récapitule les résultats obtenus par le candidat à l’issue de son parcours de formation. Cette fiche de synthèse est cosignée par le(s) formateur(s) évaluateur(s) et le représentant de l’organisme de formation. Le candidat atteste par sa signature qu’un exemplaire de son livret lui a été remis, pour information, par l’organisme de formation. </w:t>
      </w:r>
    </w:p>
    <w:p w:rsidR="00ED7CFD" w:rsidRDefault="00DE5273">
      <w:pPr>
        <w:ind w:right="158"/>
      </w:pPr>
      <w:r>
        <w:t xml:space="preserve">Le livret complet est porté au dossier candidat pour la session de validation. </w:t>
      </w:r>
    </w:p>
    <w:p w:rsidR="00ED7CFD" w:rsidRDefault="00DE5273">
      <w:pPr>
        <w:pStyle w:val="Titre3"/>
        <w:ind w:left="223"/>
      </w:pPr>
      <w:r>
        <w:lastRenderedPageBreak/>
        <w:t xml:space="preserve">Candidats en parcours aménagé </w:t>
      </w:r>
    </w:p>
    <w:p w:rsidR="00ED7CFD" w:rsidRDefault="00DE5273">
      <w:pPr>
        <w:ind w:right="158"/>
      </w:pPr>
      <w:r>
        <w:t xml:space="preserve">Des candidats issus de la formation ont pu bénéficier d’un parcours aménagé suite à un positionnement, avant l’entrée en formation, destiné à identifier leurs acquis professionnels. De fait, ils ne sont pas en mesure de présenter les résultats de toutes les ECF. </w:t>
      </w:r>
    </w:p>
    <w:p w:rsidR="00ED7CFD" w:rsidRDefault="00DE5273">
      <w:pPr>
        <w:spacing w:after="331"/>
        <w:ind w:right="158"/>
      </w:pPr>
      <w:r>
        <w:t xml:space="preserve">Il convient donc de mentionner ce positionnement et les compétences concernées dans le Livret d’évaluations passées en cours de formation, dans la rubrique « Description des évaluations mises en œuvre ». </w:t>
      </w:r>
    </w:p>
    <w:p w:rsidR="00ED7CFD" w:rsidRDefault="00DE5273">
      <w:pPr>
        <w:pStyle w:val="Titre3"/>
        <w:ind w:left="223"/>
      </w:pPr>
      <w:r>
        <w:t xml:space="preserve">Candidats en réussite partielle </w:t>
      </w:r>
    </w:p>
    <w:p w:rsidR="00ED7CFD" w:rsidRDefault="00DE5273">
      <w:pPr>
        <w:spacing w:after="169"/>
        <w:ind w:right="158"/>
      </w:pPr>
      <w:r>
        <w:t xml:space="preserve">Les candidats en réussite partielle conservent le bénéfice des ECF passées antérieurement pendant l’année suivant la date de la première session. </w:t>
      </w:r>
    </w:p>
    <w:p w:rsidR="00ED7CFD" w:rsidRDefault="00DE5273">
      <w:pPr>
        <w:spacing w:after="764" w:line="259" w:lineRule="auto"/>
        <w:ind w:left="228" w:right="0" w:firstLine="0"/>
        <w:jc w:val="left"/>
      </w:pPr>
      <w:r>
        <w:t xml:space="preserve"> </w:t>
      </w:r>
    </w:p>
    <w:p w:rsidR="00ED7CFD" w:rsidRDefault="00DE5273">
      <w:pPr>
        <w:pStyle w:val="Titre2"/>
        <w:spacing w:after="262"/>
        <w:ind w:left="353"/>
      </w:pPr>
      <w:r>
        <w:rPr>
          <w:noProof/>
          <w:color w:val="000000"/>
          <w:sz w:val="22"/>
        </w:rPr>
        <mc:AlternateContent>
          <mc:Choice Requires="wpg">
            <w:drawing>
              <wp:anchor distT="0" distB="0" distL="114300" distR="114300" simplePos="0" relativeHeight="251662336" behindDoc="0" locked="0" layoutInCell="1" allowOverlap="1">
                <wp:simplePos x="0" y="0"/>
                <wp:positionH relativeFrom="page">
                  <wp:posOffset>624840</wp:posOffset>
                </wp:positionH>
                <wp:positionV relativeFrom="page">
                  <wp:posOffset>1224026</wp:posOffset>
                </wp:positionV>
                <wp:extent cx="6096" cy="2025396"/>
                <wp:effectExtent l="0" t="0" r="0" b="0"/>
                <wp:wrapSquare wrapText="bothSides"/>
                <wp:docPr id="14474" name="Group 14474"/>
                <wp:cNvGraphicFramePr/>
                <a:graphic xmlns:a="http://schemas.openxmlformats.org/drawingml/2006/main">
                  <a:graphicData uri="http://schemas.microsoft.com/office/word/2010/wordprocessingGroup">
                    <wpg:wgp>
                      <wpg:cNvGrpSpPr/>
                      <wpg:grpSpPr>
                        <a:xfrm>
                          <a:off x="0" y="0"/>
                          <a:ext cx="6096" cy="2025396"/>
                          <a:chOff x="0" y="0"/>
                          <a:chExt cx="6096" cy="2025396"/>
                        </a:xfrm>
                      </wpg:grpSpPr>
                      <wps:wsp>
                        <wps:cNvPr id="19451" name="Shape 19451"/>
                        <wps:cNvSpPr/>
                        <wps:spPr>
                          <a:xfrm>
                            <a:off x="0" y="0"/>
                            <a:ext cx="9144" cy="1264920"/>
                          </a:xfrm>
                          <a:custGeom>
                            <a:avLst/>
                            <a:gdLst/>
                            <a:ahLst/>
                            <a:cxnLst/>
                            <a:rect l="0" t="0" r="0" b="0"/>
                            <a:pathLst>
                              <a:path w="9144" h="1264920">
                                <a:moveTo>
                                  <a:pt x="0" y="0"/>
                                </a:moveTo>
                                <a:lnTo>
                                  <a:pt x="9144" y="0"/>
                                </a:lnTo>
                                <a:lnTo>
                                  <a:pt x="9144" y="1264920"/>
                                </a:lnTo>
                                <a:lnTo>
                                  <a:pt x="0" y="1264920"/>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52" name="Shape 19452"/>
                        <wps:cNvSpPr/>
                        <wps:spPr>
                          <a:xfrm>
                            <a:off x="0" y="126492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53" name="Shape 19453"/>
                        <wps:cNvSpPr/>
                        <wps:spPr>
                          <a:xfrm>
                            <a:off x="0" y="1301496"/>
                            <a:ext cx="9144" cy="723900"/>
                          </a:xfrm>
                          <a:custGeom>
                            <a:avLst/>
                            <a:gdLst/>
                            <a:ahLst/>
                            <a:cxnLst/>
                            <a:rect l="0" t="0" r="0" b="0"/>
                            <a:pathLst>
                              <a:path w="9144" h="723900">
                                <a:moveTo>
                                  <a:pt x="0" y="0"/>
                                </a:moveTo>
                                <a:lnTo>
                                  <a:pt x="9144" y="0"/>
                                </a:lnTo>
                                <a:lnTo>
                                  <a:pt x="9144" y="723900"/>
                                </a:lnTo>
                                <a:lnTo>
                                  <a:pt x="0" y="723900"/>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3CC61CF" id="Group 14474" o:spid="_x0000_s1026" style="position:absolute;margin-left:49.2pt;margin-top:96.4pt;width:.5pt;height:159.5pt;z-index:251662336;mso-position-horizontal-relative:page;mso-position-vertical-relative:page" coordsize="60,20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">
                <v:shape id="Shape 19451" o:spid="_x0000_s1027" style="position:absolute;width:91;height:12649;visibility:visible;mso-wrap-style:square;v-text-anchor:top" coordsize="9144,1264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KUMQA&#10;AADeAAAADwAAAGRycy9kb3ducmV2LnhtbERPPW/CMBDdK/EfrEPqVhyqtIKAQVC1KkuHBAbGU3w4&#10;EfE5xAbSf4+RkNju6X3efNnbRlyo87VjBeNRAoK4dLpmo2C3/XmbgPABWWPjmBT8k4flYvAyx0y7&#10;K+d0KYIRMYR9hgqqENpMSl9WZNGPXEscuYPrLIYIOyN1h9cYbhv5niSf0mLNsaHClr4qKo/F2Sr4&#10;/nPJb74uznlqaLo9UVrvzV6p12G/moEI1Ien+OHe6Dh/mn6M4f5OvEE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HylDEAAAA3gAAAA8AAAAAAAAAAAAAAAAAmAIAAGRycy9k&#10;b3ducmV2LnhtbFBLBQYAAAAABAAEAPUAAACJAwAAAAA=&#10;" path="m,l9144,r,1264920l,1264920,,e" fillcolor="#d9d9d9" stroked="f" strokeweight="0">
                  <v:path arrowok="t" textboxrect="0,0,9144,1264920"/>
                </v:shape>
                <v:shape id="Shape 19452" o:spid="_x0000_s1028" style="position:absolute;top:12649;width:91;height:365;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BwMQA&#10;AADeAAAADwAAAGRycy9kb3ducmV2LnhtbERPTWvCQBC9C/0PyxR6M5uKLSbNKkURetQoiLchO82G&#10;ZGdDdo1pf323UOhtHu9zis1kOzHS4BvHCp6TFARx5XTDtYLzaT9fgfABWWPnmBR8kYfN+mFWYK7d&#10;nY80lqEWMYR9jgpMCH0upa8MWfSJ64kj9+kGiyHCoZZ6wHsMt51cpOmrtNhwbDDY09ZQ1ZY3q+A4&#10;Npe6KzHbXQ4mO++v7eHbtUo9PU7vbyACTeFf/Of+0HF+tnxZwO878Qa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mgcDEAAAA3gAAAA8AAAAAAAAAAAAAAAAAmAIAAGRycy9k&#10;b3ducmV2LnhtbFBLBQYAAAAABAAEAPUAAACJAwAAAAA=&#10;" path="m,l9144,r,36576l,36576,,e" fillcolor="#d9d9d9" stroked="f" strokeweight="0">
                  <v:path arrowok="t" textboxrect="0,0,9144,36576"/>
                </v:shape>
                <v:shape id="Shape 19453" o:spid="_x0000_s1029" style="position:absolute;top:13014;width:91;height:7239;visibility:visible;mso-wrap-style:square;v-text-anchor:top" coordsize="9144,72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pN8UA&#10;AADeAAAADwAAAGRycy9kb3ducmV2LnhtbERPS2vCQBC+F/wPywje6qY1vlJXKYJgLwVfB29jdrpJ&#10;zc6G7Griv+8WCr3Nx/ecxaqzlbhT40vHCl6GCQji3OmSjYLjYfM8A+EDssbKMSl4kIfVsve0wEy7&#10;lnd03wcjYgj7DBUUIdSZlD4vyKIfupo4cl+usRgibIzUDbYx3FbyNUkm0mLJsaHAmtYF5df9zSpI&#10;zflSf5jd53U0fZym1XebjtetUoN+9/4GIlAX/sV/7q2O8+fpeAS/78Qb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6k3xQAAAN4AAAAPAAAAAAAAAAAAAAAAAJgCAABkcnMv&#10;ZG93bnJldi54bWxQSwUGAAAAAAQABAD1AAAAigMAAAAA&#10;" path="m,l9144,r,723900l,723900,,e" fillcolor="#d9d9d9" stroked="f" strokeweight="0">
                  <v:path arrowok="t" textboxrect="0,0,9144,723900"/>
                </v:shape>
                <w10:wrap type="square" anchorx="page" anchory="page"/>
              </v:group>
            </w:pict>
          </mc:Fallback>
        </mc:AlternateContent>
      </w:r>
      <w:r>
        <w:rPr>
          <w:noProof/>
          <w:color w:val="000000"/>
          <w:sz w:val="22"/>
        </w:rPr>
        <mc:AlternateContent>
          <mc:Choice Requires="wpg">
            <w:drawing>
              <wp:anchor distT="0" distB="0" distL="114300" distR="114300" simplePos="0" relativeHeight="251663360" behindDoc="0" locked="0" layoutInCell="1" allowOverlap="1">
                <wp:simplePos x="0" y="0"/>
                <wp:positionH relativeFrom="page">
                  <wp:posOffset>6837934</wp:posOffset>
                </wp:positionH>
                <wp:positionV relativeFrom="page">
                  <wp:posOffset>1224026</wp:posOffset>
                </wp:positionV>
                <wp:extent cx="6096" cy="2025396"/>
                <wp:effectExtent l="0" t="0" r="0" b="0"/>
                <wp:wrapSquare wrapText="bothSides"/>
                <wp:docPr id="14475" name="Group 14475"/>
                <wp:cNvGraphicFramePr/>
                <a:graphic xmlns:a="http://schemas.openxmlformats.org/drawingml/2006/main">
                  <a:graphicData uri="http://schemas.microsoft.com/office/word/2010/wordprocessingGroup">
                    <wpg:wgp>
                      <wpg:cNvGrpSpPr/>
                      <wpg:grpSpPr>
                        <a:xfrm>
                          <a:off x="0" y="0"/>
                          <a:ext cx="6096" cy="2025396"/>
                          <a:chOff x="0" y="0"/>
                          <a:chExt cx="6096" cy="2025396"/>
                        </a:xfrm>
                      </wpg:grpSpPr>
                      <wps:wsp>
                        <wps:cNvPr id="19454" name="Shape 19454"/>
                        <wps:cNvSpPr/>
                        <wps:spPr>
                          <a:xfrm>
                            <a:off x="0" y="0"/>
                            <a:ext cx="9144" cy="1264920"/>
                          </a:xfrm>
                          <a:custGeom>
                            <a:avLst/>
                            <a:gdLst/>
                            <a:ahLst/>
                            <a:cxnLst/>
                            <a:rect l="0" t="0" r="0" b="0"/>
                            <a:pathLst>
                              <a:path w="9144" h="1264920">
                                <a:moveTo>
                                  <a:pt x="0" y="0"/>
                                </a:moveTo>
                                <a:lnTo>
                                  <a:pt x="9144" y="0"/>
                                </a:lnTo>
                                <a:lnTo>
                                  <a:pt x="9144" y="1264920"/>
                                </a:lnTo>
                                <a:lnTo>
                                  <a:pt x="0" y="1264920"/>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55" name="Shape 19455"/>
                        <wps:cNvSpPr/>
                        <wps:spPr>
                          <a:xfrm>
                            <a:off x="0" y="126492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456" name="Shape 19456"/>
                        <wps:cNvSpPr/>
                        <wps:spPr>
                          <a:xfrm>
                            <a:off x="0" y="1301496"/>
                            <a:ext cx="9144" cy="723900"/>
                          </a:xfrm>
                          <a:custGeom>
                            <a:avLst/>
                            <a:gdLst/>
                            <a:ahLst/>
                            <a:cxnLst/>
                            <a:rect l="0" t="0" r="0" b="0"/>
                            <a:pathLst>
                              <a:path w="9144" h="723900">
                                <a:moveTo>
                                  <a:pt x="0" y="0"/>
                                </a:moveTo>
                                <a:lnTo>
                                  <a:pt x="9144" y="0"/>
                                </a:lnTo>
                                <a:lnTo>
                                  <a:pt x="9144" y="723900"/>
                                </a:lnTo>
                                <a:lnTo>
                                  <a:pt x="0" y="723900"/>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ABD19C7" id="Group 14475" o:spid="_x0000_s1026" style="position:absolute;margin-left:538.4pt;margin-top:96.4pt;width:.5pt;height:159.5pt;z-index:251663360;mso-position-horizontal-relative:page;mso-position-vertical-relative:page" coordsize="60,20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">
                <v:shape id="Shape 19454" o:spid="_x0000_s1027" style="position:absolute;width:91;height:12649;visibility:visible;mso-wrap-style:square;v-text-anchor:top" coordsize="9144,1264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pyMQA&#10;AADeAAAADwAAAGRycy9kb3ducmV2LnhtbERPPW/CMBDdK/U/WFepW3FaBVRCHFSqVnRhSGBgPMWH&#10;ExGfQ2wg/fc1ElK3e3qfly9H24kLDb51rOB1koAgrp1u2SjYbb9f3kH4gKyxc0wKfsnDsnh8yDHT&#10;7solXapgRAxhn6GCJoQ+k9LXDVn0E9cTR+7gBoshwsFIPeA1httOviXJTFpsOTY02NNnQ/WxOlsF&#10;XxuXrMtVdS5TQ/PtidJ2b/ZKPT+NHwsQgcbwL767f3ScP0+nKdzeiTf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wacjEAAAA3gAAAA8AAAAAAAAAAAAAAAAAmAIAAGRycy9k&#10;b3ducmV2LnhtbFBLBQYAAAAABAAEAPUAAACJAwAAAAA=&#10;" path="m,l9144,r,1264920l,1264920,,e" fillcolor="#d9d9d9" stroked="f" strokeweight="0">
                  <v:path arrowok="t" textboxrect="0,0,9144,1264920"/>
                </v:shape>
                <v:shape id="Shape 19455" o:spid="_x0000_s1028" style="position:absolute;top:12649;width:91;height:365;visibility:visible;mso-wrap-style:square;v-text-anchor:top" coordsize="91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8ZtMMA&#10;AADeAAAADwAAAGRycy9kb3ducmV2LnhtbERPTWvCQBC9C/0PywjedGNRMamrlBahR42CeBuy02xI&#10;djZktzH117uFgrd5vM/Z7AbbiJ46XzlWMJ8lIIgLpysuFZxP++kahA/IGhvHpOCXPOy2L6MNZtrd&#10;+Eh9HkoRQ9hnqMCE0GZS+sKQRT9zLXHkvl1nMUTYlVJ3eIvhtpGvSbKSFiuODQZb+jBU1PmPVXDs&#10;q0vZ5Jh+Xg4mPe+v9eHuaqUm4+H9DUSgITzF/+4vHeeni+US/t6JN8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8ZtMMAAADeAAAADwAAAAAAAAAAAAAAAACYAgAAZHJzL2Rv&#10;d25yZXYueG1sUEsFBgAAAAAEAAQA9QAAAIgDAAAAAA==&#10;" path="m,l9144,r,36576l,36576,,e" fillcolor="#d9d9d9" stroked="f" strokeweight="0">
                  <v:path arrowok="t" textboxrect="0,0,9144,36576"/>
                </v:shape>
                <v:shape id="Shape 19456" o:spid="_x0000_s1029" style="position:absolute;top:13014;width:91;height:7239;visibility:visible;mso-wrap-style:square;v-text-anchor:top" coordsize="9144,72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Kr8YA&#10;AADeAAAADwAAAGRycy9kb3ducmV2LnhtbERPTWvCQBC9C/0Pywi96cYatUZXEaHQXgRtPXibZsdN&#10;NDsbslsT/71bKPQ2j/c5y3VnK3GjxpeOFYyGCQji3OmSjYKvz7fBKwgfkDVWjknBnTysV0+9JWba&#10;tbyn2yEYEUPYZ6igCKHOpPR5QRb90NXEkTu7xmKIsDFSN9jGcFvJlySZSoslx4YCa9oWlF8PP1ZB&#10;ak7f9YfZ767j2f04qy5tOtm2Sj33u80CRKAu/Iv/3O86zp+nkyn8vhNv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Kr8YAAADeAAAADwAAAAAAAAAAAAAAAACYAgAAZHJz&#10;L2Rvd25yZXYueG1sUEsFBgAAAAAEAAQA9QAAAIsDAAAAAA==&#10;" path="m,l9144,r,723900l,723900,,e" fillcolor="#d9d9d9" stroked="f" strokeweight="0">
                  <v:path arrowok="t" textboxrect="0,0,9144,723900"/>
                </v:shape>
                <w10:wrap type="square" anchorx="page" anchory="page"/>
              </v:group>
            </w:pict>
          </mc:Fallback>
        </mc:AlternateContent>
      </w:r>
      <w:r>
        <w:rPr>
          <w:i/>
        </w:rPr>
        <w:t>5)</w:t>
      </w:r>
      <w:r>
        <w:rPr>
          <w:rFonts w:ascii="Arial" w:eastAsia="Arial" w:hAnsi="Arial" w:cs="Arial"/>
          <w:i/>
        </w:rPr>
        <w:t xml:space="preserve"> </w:t>
      </w:r>
      <w:r>
        <w:t xml:space="preserve">Synoptique </w:t>
      </w:r>
    </w:p>
    <w:p w:rsidR="00ED7CFD" w:rsidRDefault="00DE5273">
      <w:pPr>
        <w:spacing w:after="105" w:line="259" w:lineRule="auto"/>
        <w:ind w:left="0" w:right="0" w:firstLine="0"/>
        <w:jc w:val="right"/>
      </w:pPr>
      <w:r>
        <w:rPr>
          <w:noProof/>
        </w:rPr>
        <w:drawing>
          <wp:inline distT="0" distB="0" distL="0" distR="0">
            <wp:extent cx="6073775" cy="2933700"/>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22"/>
                    <a:stretch>
                      <a:fillRect/>
                    </a:stretch>
                  </pic:blipFill>
                  <pic:spPr>
                    <a:xfrm>
                      <a:off x="0" y="0"/>
                      <a:ext cx="6073775" cy="2933700"/>
                    </a:xfrm>
                    <a:prstGeom prst="rect">
                      <a:avLst/>
                    </a:prstGeom>
                  </pic:spPr>
                </pic:pic>
              </a:graphicData>
            </a:graphic>
          </wp:inline>
        </w:drawing>
      </w:r>
      <w:r>
        <w:t xml:space="preserve"> </w:t>
      </w:r>
    </w:p>
    <w:p w:rsidR="00ED7CFD" w:rsidRDefault="00DE5273">
      <w:pPr>
        <w:spacing w:after="102" w:line="259" w:lineRule="auto"/>
        <w:ind w:left="0" w:right="0" w:firstLine="0"/>
        <w:jc w:val="left"/>
      </w:pPr>
      <w:r>
        <w:t xml:space="preserve"> </w:t>
      </w:r>
    </w:p>
    <w:p w:rsidR="00ED7CFD" w:rsidRDefault="00DE5273">
      <w:pPr>
        <w:spacing w:after="124" w:line="259" w:lineRule="auto"/>
        <w:ind w:left="317" w:right="0" w:firstLine="0"/>
        <w:jc w:val="left"/>
      </w:pPr>
      <w:r>
        <w:t xml:space="preserve"> </w:t>
      </w:r>
    </w:p>
    <w:p w:rsidR="00ED7CFD" w:rsidRDefault="00DE5273">
      <w:pPr>
        <w:spacing w:after="0" w:line="259" w:lineRule="auto"/>
        <w:ind w:left="317" w:right="0" w:firstLine="0"/>
        <w:jc w:val="left"/>
      </w:pPr>
      <w:r>
        <w:rPr>
          <w:color w:val="000000"/>
          <w:sz w:val="22"/>
        </w:rPr>
        <w:t xml:space="preserve"> </w:t>
      </w:r>
      <w:r>
        <w:rPr>
          <w:color w:val="000000"/>
          <w:sz w:val="22"/>
        </w:rPr>
        <w:tab/>
      </w:r>
      <w:r>
        <w:t xml:space="preserve"> </w:t>
      </w:r>
    </w:p>
    <w:p w:rsidR="00ED7CFD" w:rsidRDefault="00ED7CFD">
      <w:pPr>
        <w:sectPr w:rsidR="00ED7CFD">
          <w:headerReference w:type="even" r:id="rId23"/>
          <w:headerReference w:type="default" r:id="rId24"/>
          <w:footerReference w:type="even" r:id="rId25"/>
          <w:footerReference w:type="default" r:id="rId26"/>
          <w:headerReference w:type="first" r:id="rId27"/>
          <w:footerReference w:type="first" r:id="rId28"/>
          <w:footnotePr>
            <w:numRestart w:val="eachPage"/>
          </w:footnotePr>
          <w:pgSz w:w="11906" w:h="16838"/>
          <w:pgMar w:top="1966" w:right="1191" w:bottom="1416" w:left="1099" w:header="737" w:footer="512" w:gutter="0"/>
          <w:cols w:space="720"/>
        </w:sectPr>
      </w:pPr>
    </w:p>
    <w:p w:rsidR="00ED7CFD" w:rsidRDefault="00DE5273">
      <w:pPr>
        <w:pStyle w:val="Titre1"/>
        <w:ind w:left="-5"/>
      </w:pPr>
      <w:r>
        <w:lastRenderedPageBreak/>
        <w:t xml:space="preserve">ANNEXE </w:t>
      </w:r>
    </w:p>
    <w:p w:rsidR="00ED7CFD" w:rsidRDefault="00DE5273">
      <w:pPr>
        <w:spacing w:after="164" w:line="259" w:lineRule="auto"/>
        <w:ind w:left="-110" w:right="-206" w:firstLine="0"/>
        <w:jc w:val="left"/>
      </w:pPr>
      <w:r>
        <w:rPr>
          <w:noProof/>
          <w:color w:val="000000"/>
          <w:sz w:val="22"/>
        </w:rPr>
        <mc:AlternateContent>
          <mc:Choice Requires="wpg">
            <w:drawing>
              <wp:inline distT="0" distB="0" distL="0" distR="0">
                <wp:extent cx="6213094" cy="27432"/>
                <wp:effectExtent l="0" t="0" r="0" b="0"/>
                <wp:docPr id="15426" name="Group 15426"/>
                <wp:cNvGraphicFramePr/>
                <a:graphic xmlns:a="http://schemas.openxmlformats.org/drawingml/2006/main">
                  <a:graphicData uri="http://schemas.microsoft.com/office/word/2010/wordprocessingGroup">
                    <wpg:wgp>
                      <wpg:cNvGrpSpPr/>
                      <wpg:grpSpPr>
                        <a:xfrm>
                          <a:off x="0" y="0"/>
                          <a:ext cx="6213094" cy="27432"/>
                          <a:chOff x="0" y="0"/>
                          <a:chExt cx="6213094" cy="27432"/>
                        </a:xfrm>
                      </wpg:grpSpPr>
                      <wps:wsp>
                        <wps:cNvPr id="19457" name="Shape 19457"/>
                        <wps:cNvSpPr/>
                        <wps:spPr>
                          <a:xfrm>
                            <a:off x="0" y="0"/>
                            <a:ext cx="6213094" cy="27432"/>
                          </a:xfrm>
                          <a:custGeom>
                            <a:avLst/>
                            <a:gdLst/>
                            <a:ahLst/>
                            <a:cxnLst/>
                            <a:rect l="0" t="0" r="0" b="0"/>
                            <a:pathLst>
                              <a:path w="6213094" h="27432">
                                <a:moveTo>
                                  <a:pt x="0" y="0"/>
                                </a:moveTo>
                                <a:lnTo>
                                  <a:pt x="6213094" y="0"/>
                                </a:lnTo>
                                <a:lnTo>
                                  <a:pt x="6213094" y="27432"/>
                                </a:lnTo>
                                <a:lnTo>
                                  <a:pt x="0" y="27432"/>
                                </a:lnTo>
                                <a:lnTo>
                                  <a:pt x="0" y="0"/>
                                </a:lnTo>
                              </a:path>
                            </a:pathLst>
                          </a:custGeom>
                          <a:ln w="0" cap="flat">
                            <a:round/>
                          </a:ln>
                        </wps:spPr>
                        <wps:style>
                          <a:lnRef idx="0">
                            <a:srgbClr val="000000">
                              <a:alpha val="0"/>
                            </a:srgbClr>
                          </a:lnRef>
                          <a:fillRef idx="1">
                            <a:srgbClr val="D60093"/>
                          </a:fillRef>
                          <a:effectRef idx="0">
                            <a:scrgbClr r="0" g="0" b="0"/>
                          </a:effectRef>
                          <a:fontRef idx="none"/>
                        </wps:style>
                        <wps:bodyPr/>
                      </wps:wsp>
                    </wpg:wgp>
                  </a:graphicData>
                </a:graphic>
              </wp:inline>
            </w:drawing>
          </mc:Choice>
          <mc:Fallback>
            <w:pict>
              <v:group w14:anchorId="54F35029" id="Group 15426" o:spid="_x0000_s1026" style="width:489.2pt;height:2.15pt;mso-position-horizontal-relative:char;mso-position-vertical-relative:line" coordsize="62130,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">
                <v:shape id="Shape 19457" o:spid="_x0000_s1027" style="position:absolute;width:62130;height:274;visibility:visible;mso-wrap-style:square;v-text-anchor:top" coordsize="621309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Spr8QA&#10;AADeAAAADwAAAGRycy9kb3ducmV2LnhtbERPTWsCMRC9F/wPYQrealZr1W6NYhWhIj3Ube/DZrq7&#10;uJksSdT4702h4G0e73Pmy2hacSbnG8sKhoMMBHFpdcOVgu9i+zQD4QOyxtYyKbiSh+Wi9zDHXNsL&#10;f9H5ECqRQtjnqKAOocul9GVNBv3AdsSJ+7XOYEjQVVI7vKRw08pRlk2kwYZTQ40drWsqj4eTUaBH&#10;z/tj+IxFVkX9s9+54n0zLJTqP8bVG4hAMdzF/+4Pnea/jl+m8PdOukE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Uqa/EAAAA3gAAAA8AAAAAAAAAAAAAAAAAmAIAAGRycy9k&#10;b3ducmV2LnhtbFBLBQYAAAAABAAEAPUAAACJAwAAAAA=&#10;" path="m,l6213094,r,27432l,27432,,e" fillcolor="#d60093" stroked="f" strokeweight="0">
                  <v:path arrowok="t" textboxrect="0,0,6213094,27432"/>
                </v:shape>
                <w10:anchorlock/>
              </v:group>
            </w:pict>
          </mc:Fallback>
        </mc:AlternateContent>
      </w:r>
    </w:p>
    <w:p w:rsidR="00ED7CFD" w:rsidRDefault="00DE5273">
      <w:pPr>
        <w:spacing w:after="209" w:line="259" w:lineRule="auto"/>
        <w:ind w:left="96" w:right="0" w:firstLine="0"/>
        <w:jc w:val="left"/>
      </w:pPr>
      <w:r>
        <w:rPr>
          <w:b/>
          <w:color w:val="595959"/>
          <w:sz w:val="32"/>
        </w:rPr>
        <w:t>G</w:t>
      </w:r>
      <w:r>
        <w:rPr>
          <w:b/>
          <w:color w:val="595959"/>
          <w:sz w:val="26"/>
        </w:rPr>
        <w:t>UIDE D</w:t>
      </w:r>
      <w:r>
        <w:rPr>
          <w:b/>
          <w:color w:val="595959"/>
          <w:sz w:val="32"/>
        </w:rPr>
        <w:t>’</w:t>
      </w:r>
      <w:r>
        <w:rPr>
          <w:b/>
          <w:color w:val="595959"/>
          <w:sz w:val="26"/>
        </w:rPr>
        <w:t>UTILISATION DU LIVRET D</w:t>
      </w:r>
      <w:r>
        <w:rPr>
          <w:b/>
          <w:color w:val="595959"/>
          <w:sz w:val="32"/>
        </w:rPr>
        <w:t>’</w:t>
      </w:r>
      <w:r>
        <w:rPr>
          <w:b/>
          <w:color w:val="595959"/>
          <w:sz w:val="26"/>
        </w:rPr>
        <w:t>EVALUATIONS PASSEES EN COURS DE FORMATION</w:t>
      </w:r>
      <w:r>
        <w:rPr>
          <w:b/>
          <w:color w:val="595959"/>
          <w:sz w:val="32"/>
        </w:rPr>
        <w:t xml:space="preserve"> </w:t>
      </w:r>
    </w:p>
    <w:p w:rsidR="00ED7CFD" w:rsidRDefault="00DE5273">
      <w:pPr>
        <w:pStyle w:val="Titre2"/>
        <w:spacing w:after="58" w:line="259" w:lineRule="auto"/>
        <w:ind w:left="223"/>
      </w:pPr>
      <w:r>
        <w:rPr>
          <w:sz w:val="24"/>
        </w:rPr>
        <w:t xml:space="preserve">Rappels </w:t>
      </w:r>
    </w:p>
    <w:p w:rsidR="00ED7CFD" w:rsidRDefault="00DE5273">
      <w:pPr>
        <w:numPr>
          <w:ilvl w:val="0"/>
          <w:numId w:val="6"/>
        </w:numPr>
        <w:ind w:right="14" w:hanging="358"/>
      </w:pPr>
      <w:r>
        <w:t xml:space="preserve">Les articles 8 et 9 de l’arrêté du 22 décembre 2015 relatifs aux conditions de délivrance du titre professionnel du ministère chargé de l’emploi) indiquent que la communication des résultats obtenus par le candidat aux ECF lors d’une session d’examen pour le titre professionnel, pour un CCP ou pour un CCS, est nécessaire pour l’examen d’une candidature. </w:t>
      </w:r>
    </w:p>
    <w:p w:rsidR="00ED7CFD" w:rsidRDefault="00DE5273">
      <w:pPr>
        <w:ind w:left="822" w:right="0"/>
      </w:pPr>
      <w:r>
        <w:t xml:space="preserve">A partir du mois de juin 2016, ces résultats sont consignés dans un document standard : le Livret d’évaluations passées en cours de formation, à destination des membres du jury. </w:t>
      </w:r>
    </w:p>
    <w:p w:rsidR="00ED7CFD" w:rsidRDefault="00DE5273">
      <w:pPr>
        <w:numPr>
          <w:ilvl w:val="0"/>
          <w:numId w:val="6"/>
        </w:numPr>
        <w:ind w:right="14" w:hanging="358"/>
      </w:pPr>
      <w:r>
        <w:t xml:space="preserve">Ce livret recense la description des évaluations des compétences (évaluations passées en cours de formation), mises en œuvre par le centre agréé pour chaque activité. Il organise une traçabilité de ces évaluations : signatures du formateur évaluateur, signature du responsable de l’organisme, signature du candidat (pour information). </w:t>
      </w:r>
    </w:p>
    <w:p w:rsidR="00ED7CFD" w:rsidRDefault="00DE5273">
      <w:pPr>
        <w:spacing w:after="755" w:line="259" w:lineRule="auto"/>
        <w:ind w:left="317" w:right="0" w:firstLine="0"/>
        <w:jc w:val="left"/>
      </w:pPr>
      <w:r>
        <w:t xml:space="preserve"> </w:t>
      </w:r>
    </w:p>
    <w:p w:rsidR="00ED7CFD" w:rsidRDefault="00DE5273">
      <w:pPr>
        <w:pStyle w:val="Titre2"/>
        <w:spacing w:after="0" w:line="259" w:lineRule="auto"/>
        <w:ind w:left="0" w:firstLine="0"/>
      </w:pPr>
      <w:r>
        <w:rPr>
          <w:color w:val="D60093"/>
          <w:sz w:val="44"/>
        </w:rPr>
        <w:t>Sommaire</w:t>
      </w:r>
      <w:r>
        <w:rPr>
          <w:sz w:val="44"/>
        </w:rPr>
        <w:t xml:space="preserve"> </w:t>
      </w:r>
    </w:p>
    <w:p w:rsidR="00ED7CFD" w:rsidRDefault="00DE5273">
      <w:pPr>
        <w:spacing w:after="0" w:line="259" w:lineRule="auto"/>
        <w:ind w:left="0" w:right="0" w:firstLine="0"/>
        <w:jc w:val="left"/>
      </w:pPr>
      <w:r>
        <w:rPr>
          <w:b/>
          <w:sz w:val="28"/>
        </w:rPr>
        <w:t xml:space="preserve"> </w:t>
      </w:r>
    </w:p>
    <w:tbl>
      <w:tblPr>
        <w:tblStyle w:val="TableGrid"/>
        <w:tblW w:w="9919" w:type="dxa"/>
        <w:tblInd w:w="-104" w:type="dxa"/>
        <w:tblCellMar>
          <w:top w:w="77" w:type="dxa"/>
          <w:bottom w:w="2" w:type="dxa"/>
          <w:right w:w="115" w:type="dxa"/>
        </w:tblCellMar>
        <w:tblLook w:val="04A0" w:firstRow="1" w:lastRow="0" w:firstColumn="1" w:lastColumn="0" w:noHBand="0" w:noVBand="1"/>
      </w:tblPr>
      <w:tblGrid>
        <w:gridCol w:w="279"/>
        <w:gridCol w:w="8365"/>
        <w:gridCol w:w="773"/>
        <w:gridCol w:w="502"/>
      </w:tblGrid>
      <w:tr w:rsidR="00ED7CFD">
        <w:trPr>
          <w:trHeight w:val="476"/>
        </w:trPr>
        <w:tc>
          <w:tcPr>
            <w:tcW w:w="8645" w:type="dxa"/>
            <w:gridSpan w:val="2"/>
            <w:tcBorders>
              <w:top w:val="single" w:sz="23" w:space="0" w:color="F2F2F2"/>
              <w:left w:val="single" w:sz="17" w:space="0" w:color="D60093"/>
              <w:bottom w:val="single" w:sz="24" w:space="0" w:color="F2F2F2"/>
              <w:right w:val="nil"/>
            </w:tcBorders>
            <w:shd w:val="clear" w:color="auto" w:fill="F2F2F2"/>
          </w:tcPr>
          <w:p w:rsidR="00ED7CFD" w:rsidRDefault="00DE5273">
            <w:pPr>
              <w:spacing w:after="0" w:line="259" w:lineRule="auto"/>
              <w:ind w:left="104" w:right="0" w:firstLine="0"/>
              <w:jc w:val="left"/>
            </w:pPr>
            <w:r>
              <w:rPr>
                <w:b/>
                <w:sz w:val="22"/>
              </w:rPr>
              <w:t xml:space="preserve">1) La page de garde </w:t>
            </w:r>
          </w:p>
        </w:tc>
        <w:tc>
          <w:tcPr>
            <w:tcW w:w="773" w:type="dxa"/>
            <w:tcBorders>
              <w:top w:val="single" w:sz="23" w:space="0" w:color="F2F2F2"/>
              <w:left w:val="nil"/>
              <w:bottom w:val="single" w:sz="24" w:space="0" w:color="F2F2F2"/>
              <w:right w:val="nil"/>
            </w:tcBorders>
            <w:shd w:val="clear" w:color="auto" w:fill="F2F2F2"/>
            <w:vAlign w:val="center"/>
          </w:tcPr>
          <w:p w:rsidR="00ED7CFD" w:rsidRDefault="00DE5273">
            <w:pPr>
              <w:spacing w:after="0" w:line="259" w:lineRule="auto"/>
              <w:ind w:left="297" w:right="0" w:firstLine="0"/>
              <w:jc w:val="center"/>
            </w:pPr>
            <w:r>
              <w:rPr>
                <w:b/>
                <w:sz w:val="22"/>
              </w:rPr>
              <w:t>p.</w:t>
            </w:r>
            <w:r>
              <w:rPr>
                <w:sz w:val="22"/>
              </w:rPr>
              <w:t xml:space="preserve"> </w:t>
            </w:r>
          </w:p>
        </w:tc>
        <w:tc>
          <w:tcPr>
            <w:tcW w:w="502" w:type="dxa"/>
            <w:tcBorders>
              <w:top w:val="single" w:sz="23" w:space="0" w:color="F2F2F2"/>
              <w:left w:val="nil"/>
              <w:bottom w:val="single" w:sz="24" w:space="0" w:color="F2F2F2"/>
              <w:right w:val="nil"/>
            </w:tcBorders>
            <w:shd w:val="clear" w:color="auto" w:fill="F2F2F2"/>
            <w:vAlign w:val="center"/>
          </w:tcPr>
          <w:p w:rsidR="00ED7CFD" w:rsidRDefault="00DE5273">
            <w:pPr>
              <w:spacing w:after="0" w:line="259" w:lineRule="auto"/>
              <w:ind w:left="113" w:right="0" w:firstLine="0"/>
              <w:jc w:val="left"/>
            </w:pPr>
            <w:r>
              <w:rPr>
                <w:b/>
                <w:sz w:val="22"/>
              </w:rPr>
              <w:t>8</w:t>
            </w:r>
            <w:r>
              <w:rPr>
                <w:sz w:val="22"/>
              </w:rPr>
              <w:t xml:space="preserve"> </w:t>
            </w:r>
          </w:p>
        </w:tc>
      </w:tr>
      <w:tr w:rsidR="00ED7CFD">
        <w:trPr>
          <w:trHeight w:val="490"/>
        </w:trPr>
        <w:tc>
          <w:tcPr>
            <w:tcW w:w="8645" w:type="dxa"/>
            <w:gridSpan w:val="2"/>
            <w:tcBorders>
              <w:top w:val="single" w:sz="24" w:space="0" w:color="F2F2F2"/>
              <w:left w:val="single" w:sz="17" w:space="0" w:color="D60093"/>
              <w:bottom w:val="single" w:sz="24" w:space="0" w:color="F2F2F2"/>
              <w:right w:val="nil"/>
            </w:tcBorders>
            <w:shd w:val="clear" w:color="auto" w:fill="F2F2F2"/>
          </w:tcPr>
          <w:p w:rsidR="00ED7CFD" w:rsidRDefault="00DE5273">
            <w:pPr>
              <w:spacing w:after="0" w:line="259" w:lineRule="auto"/>
              <w:ind w:left="104" w:right="0" w:firstLine="0"/>
              <w:jc w:val="left"/>
            </w:pPr>
            <w:r>
              <w:rPr>
                <w:b/>
                <w:sz w:val="22"/>
              </w:rPr>
              <w:t xml:space="preserve">2) Fiche de résultats des évaluations pour l’activité </w:t>
            </w:r>
          </w:p>
        </w:tc>
        <w:tc>
          <w:tcPr>
            <w:tcW w:w="773" w:type="dxa"/>
            <w:tcBorders>
              <w:top w:val="single" w:sz="24" w:space="0" w:color="F2F2F2"/>
              <w:left w:val="nil"/>
              <w:bottom w:val="single" w:sz="24" w:space="0" w:color="F2F2F2"/>
              <w:right w:val="nil"/>
            </w:tcBorders>
            <w:shd w:val="clear" w:color="auto" w:fill="F2F2F2"/>
            <w:vAlign w:val="center"/>
          </w:tcPr>
          <w:p w:rsidR="00ED7CFD" w:rsidRDefault="00DE5273">
            <w:pPr>
              <w:spacing w:after="0" w:line="259" w:lineRule="auto"/>
              <w:ind w:left="297" w:right="0" w:firstLine="0"/>
              <w:jc w:val="center"/>
            </w:pPr>
            <w:r>
              <w:rPr>
                <w:b/>
                <w:sz w:val="22"/>
              </w:rPr>
              <w:t>p.</w:t>
            </w:r>
            <w:r>
              <w:rPr>
                <w:sz w:val="22"/>
              </w:rPr>
              <w:t xml:space="preserve"> </w:t>
            </w:r>
          </w:p>
        </w:tc>
        <w:tc>
          <w:tcPr>
            <w:tcW w:w="502" w:type="dxa"/>
            <w:tcBorders>
              <w:top w:val="single" w:sz="24" w:space="0" w:color="F2F2F2"/>
              <w:left w:val="nil"/>
              <w:bottom w:val="single" w:sz="24" w:space="0" w:color="F2F2F2"/>
              <w:right w:val="nil"/>
            </w:tcBorders>
            <w:shd w:val="clear" w:color="auto" w:fill="F2F2F2"/>
            <w:vAlign w:val="center"/>
          </w:tcPr>
          <w:p w:rsidR="00ED7CFD" w:rsidRDefault="00DE5273">
            <w:pPr>
              <w:spacing w:after="0" w:line="259" w:lineRule="auto"/>
              <w:ind w:left="113" w:right="0" w:firstLine="0"/>
              <w:jc w:val="left"/>
            </w:pPr>
            <w:r>
              <w:rPr>
                <w:b/>
                <w:sz w:val="22"/>
              </w:rPr>
              <w:t xml:space="preserve">9 </w:t>
            </w:r>
          </w:p>
        </w:tc>
      </w:tr>
      <w:tr w:rsidR="00ED7CFD">
        <w:trPr>
          <w:trHeight w:val="491"/>
        </w:trPr>
        <w:tc>
          <w:tcPr>
            <w:tcW w:w="8645" w:type="dxa"/>
            <w:gridSpan w:val="2"/>
            <w:tcBorders>
              <w:top w:val="single" w:sz="24" w:space="0" w:color="F2F2F2"/>
              <w:left w:val="single" w:sz="17" w:space="0" w:color="D60093"/>
              <w:bottom w:val="single" w:sz="24" w:space="0" w:color="F2F2F2"/>
              <w:right w:val="nil"/>
            </w:tcBorders>
            <w:shd w:val="clear" w:color="auto" w:fill="F2F2F2"/>
          </w:tcPr>
          <w:p w:rsidR="00ED7CFD" w:rsidRDefault="00DE5273">
            <w:pPr>
              <w:spacing w:after="0" w:line="259" w:lineRule="auto"/>
              <w:ind w:left="104" w:right="0" w:firstLine="0"/>
              <w:jc w:val="left"/>
            </w:pPr>
            <w:r>
              <w:rPr>
                <w:b/>
                <w:sz w:val="22"/>
              </w:rPr>
              <w:t xml:space="preserve">3) Fiche de résultats des évaluations complémentaires pour l’activité </w:t>
            </w:r>
          </w:p>
        </w:tc>
        <w:tc>
          <w:tcPr>
            <w:tcW w:w="773" w:type="dxa"/>
            <w:tcBorders>
              <w:top w:val="single" w:sz="24" w:space="0" w:color="F2F2F2"/>
              <w:left w:val="nil"/>
              <w:bottom w:val="single" w:sz="24" w:space="0" w:color="F2F2F2"/>
              <w:right w:val="nil"/>
            </w:tcBorders>
            <w:shd w:val="clear" w:color="auto" w:fill="F2F2F2"/>
            <w:vAlign w:val="center"/>
          </w:tcPr>
          <w:p w:rsidR="00ED7CFD" w:rsidRDefault="00DE5273">
            <w:pPr>
              <w:spacing w:after="0" w:line="259" w:lineRule="auto"/>
              <w:ind w:left="297" w:right="0" w:firstLine="0"/>
              <w:jc w:val="center"/>
            </w:pPr>
            <w:r>
              <w:rPr>
                <w:b/>
                <w:sz w:val="22"/>
              </w:rPr>
              <w:t>p.</w:t>
            </w:r>
            <w:r>
              <w:rPr>
                <w:sz w:val="22"/>
              </w:rPr>
              <w:t xml:space="preserve"> </w:t>
            </w:r>
          </w:p>
        </w:tc>
        <w:tc>
          <w:tcPr>
            <w:tcW w:w="502" w:type="dxa"/>
            <w:tcBorders>
              <w:top w:val="single" w:sz="24" w:space="0" w:color="F2F2F2"/>
              <w:left w:val="nil"/>
              <w:bottom w:val="single" w:sz="24" w:space="0" w:color="F2F2F2"/>
              <w:right w:val="nil"/>
            </w:tcBorders>
            <w:shd w:val="clear" w:color="auto" w:fill="F2F2F2"/>
            <w:vAlign w:val="center"/>
          </w:tcPr>
          <w:p w:rsidR="00ED7CFD" w:rsidRDefault="00DE5273">
            <w:pPr>
              <w:spacing w:after="0" w:line="259" w:lineRule="auto"/>
              <w:ind w:left="0" w:right="0" w:firstLine="0"/>
              <w:jc w:val="left"/>
            </w:pPr>
            <w:r>
              <w:rPr>
                <w:b/>
                <w:sz w:val="22"/>
              </w:rPr>
              <w:t xml:space="preserve">11 </w:t>
            </w:r>
          </w:p>
        </w:tc>
      </w:tr>
      <w:tr w:rsidR="00ED7CFD">
        <w:trPr>
          <w:trHeight w:val="491"/>
        </w:trPr>
        <w:tc>
          <w:tcPr>
            <w:tcW w:w="8645" w:type="dxa"/>
            <w:gridSpan w:val="2"/>
            <w:tcBorders>
              <w:top w:val="single" w:sz="24" w:space="0" w:color="F2F2F2"/>
              <w:left w:val="single" w:sz="17" w:space="0" w:color="D60093"/>
              <w:bottom w:val="single" w:sz="24" w:space="0" w:color="F2F2F2"/>
              <w:right w:val="nil"/>
            </w:tcBorders>
            <w:shd w:val="clear" w:color="auto" w:fill="F2F2F2"/>
          </w:tcPr>
          <w:p w:rsidR="00ED7CFD" w:rsidRDefault="00DE5273">
            <w:pPr>
              <w:spacing w:after="0" w:line="259" w:lineRule="auto"/>
              <w:ind w:left="104" w:right="0" w:firstLine="0"/>
              <w:jc w:val="left"/>
            </w:pPr>
            <w:r>
              <w:rPr>
                <w:b/>
                <w:sz w:val="22"/>
              </w:rPr>
              <w:t xml:space="preserve">4) Synthèse des résultats obtenus par le candidat à l’issue du parcours de formation </w:t>
            </w:r>
          </w:p>
        </w:tc>
        <w:tc>
          <w:tcPr>
            <w:tcW w:w="773" w:type="dxa"/>
            <w:tcBorders>
              <w:top w:val="single" w:sz="24" w:space="0" w:color="F2F2F2"/>
              <w:left w:val="nil"/>
              <w:bottom w:val="single" w:sz="24" w:space="0" w:color="F2F2F2"/>
              <w:right w:val="nil"/>
            </w:tcBorders>
            <w:shd w:val="clear" w:color="auto" w:fill="F2F2F2"/>
            <w:vAlign w:val="center"/>
          </w:tcPr>
          <w:p w:rsidR="00ED7CFD" w:rsidRDefault="00DE5273">
            <w:pPr>
              <w:spacing w:after="0" w:line="259" w:lineRule="auto"/>
              <w:ind w:left="297" w:right="0" w:firstLine="0"/>
              <w:jc w:val="center"/>
            </w:pPr>
            <w:r>
              <w:rPr>
                <w:b/>
                <w:sz w:val="22"/>
              </w:rPr>
              <w:t>p.</w:t>
            </w:r>
            <w:r>
              <w:rPr>
                <w:sz w:val="22"/>
              </w:rPr>
              <w:t xml:space="preserve"> </w:t>
            </w:r>
          </w:p>
        </w:tc>
        <w:tc>
          <w:tcPr>
            <w:tcW w:w="502" w:type="dxa"/>
            <w:tcBorders>
              <w:top w:val="single" w:sz="24" w:space="0" w:color="F2F2F2"/>
              <w:left w:val="nil"/>
              <w:bottom w:val="single" w:sz="24" w:space="0" w:color="F2F2F2"/>
              <w:right w:val="nil"/>
            </w:tcBorders>
            <w:shd w:val="clear" w:color="auto" w:fill="F2F2F2"/>
            <w:vAlign w:val="center"/>
          </w:tcPr>
          <w:p w:rsidR="00ED7CFD" w:rsidRDefault="00DE5273">
            <w:pPr>
              <w:spacing w:after="0" w:line="259" w:lineRule="auto"/>
              <w:ind w:left="0" w:right="0" w:firstLine="0"/>
              <w:jc w:val="left"/>
            </w:pPr>
            <w:r>
              <w:rPr>
                <w:b/>
                <w:sz w:val="22"/>
              </w:rPr>
              <w:t xml:space="preserve">12 </w:t>
            </w:r>
          </w:p>
        </w:tc>
      </w:tr>
      <w:tr w:rsidR="00ED7CFD">
        <w:trPr>
          <w:trHeight w:val="444"/>
        </w:trPr>
        <w:tc>
          <w:tcPr>
            <w:tcW w:w="8645" w:type="dxa"/>
            <w:gridSpan w:val="2"/>
            <w:tcBorders>
              <w:top w:val="single" w:sz="24" w:space="0" w:color="F2F2F2"/>
              <w:left w:val="single" w:sz="17" w:space="0" w:color="D60093"/>
              <w:bottom w:val="nil"/>
              <w:right w:val="nil"/>
            </w:tcBorders>
            <w:shd w:val="clear" w:color="auto" w:fill="F2F2F2"/>
          </w:tcPr>
          <w:p w:rsidR="00ED7CFD" w:rsidRDefault="00DE5273">
            <w:pPr>
              <w:spacing w:after="0" w:line="259" w:lineRule="auto"/>
              <w:ind w:left="104" w:right="0" w:firstLine="0"/>
              <w:jc w:val="left"/>
            </w:pPr>
            <w:r>
              <w:rPr>
                <w:b/>
                <w:sz w:val="22"/>
              </w:rPr>
              <w:t xml:space="preserve">5) Exemples de description des évaluations mises en œuvre </w:t>
            </w:r>
          </w:p>
        </w:tc>
        <w:tc>
          <w:tcPr>
            <w:tcW w:w="773" w:type="dxa"/>
            <w:tcBorders>
              <w:top w:val="single" w:sz="24" w:space="0" w:color="F2F2F2"/>
              <w:left w:val="nil"/>
              <w:bottom w:val="nil"/>
              <w:right w:val="nil"/>
            </w:tcBorders>
            <w:shd w:val="clear" w:color="auto" w:fill="F2F2F2"/>
          </w:tcPr>
          <w:p w:rsidR="00ED7CFD" w:rsidRDefault="00DE5273">
            <w:pPr>
              <w:spacing w:after="0" w:line="259" w:lineRule="auto"/>
              <w:ind w:left="297" w:right="0" w:firstLine="0"/>
              <w:jc w:val="center"/>
            </w:pPr>
            <w:r>
              <w:rPr>
                <w:b/>
                <w:sz w:val="22"/>
              </w:rPr>
              <w:t>p.</w:t>
            </w:r>
            <w:r>
              <w:rPr>
                <w:sz w:val="22"/>
              </w:rPr>
              <w:t xml:space="preserve"> </w:t>
            </w:r>
          </w:p>
        </w:tc>
        <w:tc>
          <w:tcPr>
            <w:tcW w:w="502" w:type="dxa"/>
            <w:tcBorders>
              <w:top w:val="single" w:sz="24" w:space="0" w:color="F2F2F2"/>
              <w:left w:val="nil"/>
              <w:bottom w:val="nil"/>
              <w:right w:val="nil"/>
            </w:tcBorders>
            <w:shd w:val="clear" w:color="auto" w:fill="F2F2F2"/>
          </w:tcPr>
          <w:p w:rsidR="00ED7CFD" w:rsidRDefault="00DE5273">
            <w:pPr>
              <w:spacing w:after="0" w:line="259" w:lineRule="auto"/>
              <w:ind w:left="0" w:right="0" w:firstLine="0"/>
              <w:jc w:val="left"/>
            </w:pPr>
            <w:r>
              <w:rPr>
                <w:b/>
                <w:sz w:val="22"/>
              </w:rPr>
              <w:t xml:space="preserve">14 </w:t>
            </w:r>
          </w:p>
        </w:tc>
      </w:tr>
      <w:tr w:rsidR="00ED7CFD">
        <w:trPr>
          <w:trHeight w:val="436"/>
        </w:trPr>
        <w:tc>
          <w:tcPr>
            <w:tcW w:w="279" w:type="dxa"/>
            <w:vMerge w:val="restart"/>
            <w:tcBorders>
              <w:top w:val="single" w:sz="4" w:space="0" w:color="FFFFFF"/>
              <w:left w:val="nil"/>
              <w:bottom w:val="nil"/>
              <w:right w:val="single" w:sz="8" w:space="0" w:color="F2F2F2"/>
            </w:tcBorders>
            <w:vAlign w:val="bottom"/>
          </w:tcPr>
          <w:p w:rsidR="00ED7CFD" w:rsidRDefault="00DE5273">
            <w:pPr>
              <w:spacing w:after="177" w:line="259" w:lineRule="auto"/>
              <w:ind w:left="89" w:right="0" w:firstLine="0"/>
              <w:jc w:val="center"/>
            </w:pPr>
            <w:r>
              <w:t xml:space="preserve"> </w:t>
            </w:r>
          </w:p>
          <w:p w:rsidR="00ED7CFD" w:rsidRDefault="00DE5273">
            <w:pPr>
              <w:spacing w:after="179" w:line="259" w:lineRule="auto"/>
              <w:ind w:left="89" w:right="0" w:firstLine="0"/>
              <w:jc w:val="center"/>
            </w:pPr>
            <w:r>
              <w:t xml:space="preserve"> </w:t>
            </w:r>
          </w:p>
          <w:p w:rsidR="00ED7CFD" w:rsidRDefault="00DE5273">
            <w:pPr>
              <w:spacing w:after="0" w:line="259" w:lineRule="auto"/>
              <w:ind w:left="89" w:right="0" w:firstLine="0"/>
              <w:jc w:val="center"/>
            </w:pPr>
            <w:r>
              <w:t xml:space="preserve"> </w:t>
            </w:r>
          </w:p>
        </w:tc>
        <w:tc>
          <w:tcPr>
            <w:tcW w:w="8366" w:type="dxa"/>
            <w:vMerge w:val="restart"/>
            <w:tcBorders>
              <w:top w:val="nil"/>
              <w:left w:val="single" w:sz="8" w:space="0" w:color="F2F2F2"/>
              <w:bottom w:val="nil"/>
              <w:right w:val="nil"/>
            </w:tcBorders>
            <w:vAlign w:val="bottom"/>
          </w:tcPr>
          <w:p w:rsidR="00ED7CFD" w:rsidRDefault="00DE5273">
            <w:pPr>
              <w:numPr>
                <w:ilvl w:val="0"/>
                <w:numId w:val="12"/>
              </w:numPr>
              <w:spacing w:after="180" w:line="259" w:lineRule="auto"/>
              <w:ind w:left="570" w:right="0" w:hanging="358"/>
              <w:jc w:val="left"/>
            </w:pPr>
            <w:r>
              <w:t xml:space="preserve">a. Exemple secteur BTP : Niveau IV </w:t>
            </w:r>
          </w:p>
          <w:p w:rsidR="00ED7CFD" w:rsidRDefault="00DE5273">
            <w:pPr>
              <w:numPr>
                <w:ilvl w:val="0"/>
                <w:numId w:val="12"/>
              </w:numPr>
              <w:spacing w:after="182" w:line="259" w:lineRule="auto"/>
              <w:ind w:left="570" w:right="0" w:hanging="358"/>
              <w:jc w:val="left"/>
            </w:pPr>
            <w:r>
              <w:t xml:space="preserve">b. Exemple secteur de l’Industrie : Niveau V </w:t>
            </w:r>
          </w:p>
          <w:p w:rsidR="00ED7CFD" w:rsidRDefault="00DE5273">
            <w:pPr>
              <w:numPr>
                <w:ilvl w:val="0"/>
                <w:numId w:val="12"/>
              </w:numPr>
              <w:spacing w:after="0" w:line="259" w:lineRule="auto"/>
              <w:ind w:left="570" w:right="0" w:hanging="358"/>
              <w:jc w:val="left"/>
            </w:pPr>
            <w:r>
              <w:t xml:space="preserve">c. Exemple secteur Tertiaire – Services : Niveau III </w:t>
            </w:r>
          </w:p>
        </w:tc>
        <w:tc>
          <w:tcPr>
            <w:tcW w:w="773" w:type="dxa"/>
            <w:vMerge w:val="restart"/>
            <w:tcBorders>
              <w:top w:val="nil"/>
              <w:left w:val="nil"/>
              <w:bottom w:val="nil"/>
              <w:right w:val="nil"/>
            </w:tcBorders>
            <w:vAlign w:val="bottom"/>
          </w:tcPr>
          <w:p w:rsidR="00ED7CFD" w:rsidRDefault="00DE5273">
            <w:pPr>
              <w:spacing w:after="177" w:line="259" w:lineRule="auto"/>
              <w:ind w:left="319" w:right="0" w:firstLine="0"/>
              <w:jc w:val="center"/>
            </w:pPr>
            <w:r>
              <w:t xml:space="preserve">p. </w:t>
            </w:r>
          </w:p>
          <w:p w:rsidR="00ED7CFD" w:rsidRDefault="00DE5273">
            <w:pPr>
              <w:spacing w:after="179" w:line="259" w:lineRule="auto"/>
              <w:ind w:left="319" w:right="0" w:firstLine="0"/>
              <w:jc w:val="center"/>
            </w:pPr>
            <w:r>
              <w:t xml:space="preserve">p. </w:t>
            </w:r>
          </w:p>
          <w:p w:rsidR="00ED7CFD" w:rsidRDefault="00DE5273">
            <w:pPr>
              <w:spacing w:after="0" w:line="259" w:lineRule="auto"/>
              <w:ind w:left="319" w:right="0" w:firstLine="0"/>
              <w:jc w:val="center"/>
            </w:pPr>
            <w:r>
              <w:t xml:space="preserve">p. </w:t>
            </w:r>
          </w:p>
        </w:tc>
        <w:tc>
          <w:tcPr>
            <w:tcW w:w="502" w:type="dxa"/>
            <w:tcBorders>
              <w:top w:val="nil"/>
              <w:left w:val="nil"/>
              <w:bottom w:val="single" w:sz="8" w:space="0" w:color="F2F2F2"/>
              <w:right w:val="nil"/>
            </w:tcBorders>
            <w:vAlign w:val="bottom"/>
          </w:tcPr>
          <w:p w:rsidR="00ED7CFD" w:rsidRDefault="00DE5273">
            <w:pPr>
              <w:spacing w:after="0" w:line="259" w:lineRule="auto"/>
              <w:ind w:left="22" w:right="0" w:firstLine="0"/>
              <w:jc w:val="left"/>
            </w:pPr>
            <w:r>
              <w:t xml:space="preserve">14 </w:t>
            </w:r>
          </w:p>
        </w:tc>
      </w:tr>
      <w:tr w:rsidR="00ED7CFD">
        <w:trPr>
          <w:trHeight w:val="442"/>
        </w:trPr>
        <w:tc>
          <w:tcPr>
            <w:tcW w:w="0" w:type="auto"/>
            <w:vMerge/>
            <w:tcBorders>
              <w:top w:val="nil"/>
              <w:left w:val="nil"/>
              <w:bottom w:val="nil"/>
              <w:right w:val="single" w:sz="8" w:space="0" w:color="F2F2F2"/>
            </w:tcBorders>
          </w:tcPr>
          <w:p w:rsidR="00ED7CFD" w:rsidRDefault="00ED7CFD">
            <w:pPr>
              <w:spacing w:after="160" w:line="259" w:lineRule="auto"/>
              <w:ind w:left="0" w:right="0" w:firstLine="0"/>
              <w:jc w:val="left"/>
            </w:pPr>
          </w:p>
        </w:tc>
        <w:tc>
          <w:tcPr>
            <w:tcW w:w="0" w:type="auto"/>
            <w:vMerge/>
            <w:tcBorders>
              <w:top w:val="nil"/>
              <w:left w:val="single" w:sz="8" w:space="0" w:color="F2F2F2"/>
              <w:bottom w:val="nil"/>
              <w:right w:val="nil"/>
            </w:tcBorders>
          </w:tcPr>
          <w:p w:rsidR="00ED7CFD" w:rsidRDefault="00ED7CFD">
            <w:pPr>
              <w:spacing w:after="160" w:line="259" w:lineRule="auto"/>
              <w:ind w:left="0" w:right="0" w:firstLine="0"/>
              <w:jc w:val="left"/>
            </w:pPr>
          </w:p>
        </w:tc>
        <w:tc>
          <w:tcPr>
            <w:tcW w:w="0" w:type="auto"/>
            <w:vMerge/>
            <w:tcBorders>
              <w:top w:val="nil"/>
              <w:left w:val="nil"/>
              <w:bottom w:val="nil"/>
              <w:right w:val="nil"/>
            </w:tcBorders>
          </w:tcPr>
          <w:p w:rsidR="00ED7CFD" w:rsidRDefault="00ED7CFD">
            <w:pPr>
              <w:spacing w:after="160" w:line="259" w:lineRule="auto"/>
              <w:ind w:left="0" w:right="0" w:firstLine="0"/>
              <w:jc w:val="left"/>
            </w:pPr>
          </w:p>
        </w:tc>
        <w:tc>
          <w:tcPr>
            <w:tcW w:w="502" w:type="dxa"/>
            <w:tcBorders>
              <w:top w:val="single" w:sz="8" w:space="0" w:color="F2F2F2"/>
              <w:left w:val="nil"/>
              <w:bottom w:val="single" w:sz="8" w:space="0" w:color="F2F2F2"/>
              <w:right w:val="nil"/>
            </w:tcBorders>
            <w:vAlign w:val="bottom"/>
          </w:tcPr>
          <w:p w:rsidR="00ED7CFD" w:rsidRDefault="00DE5273">
            <w:pPr>
              <w:spacing w:after="0" w:line="259" w:lineRule="auto"/>
              <w:ind w:left="22" w:right="0" w:firstLine="0"/>
              <w:jc w:val="left"/>
            </w:pPr>
            <w:r>
              <w:t xml:space="preserve">15 </w:t>
            </w:r>
          </w:p>
        </w:tc>
      </w:tr>
      <w:tr w:rsidR="00ED7CFD">
        <w:trPr>
          <w:trHeight w:val="432"/>
        </w:trPr>
        <w:tc>
          <w:tcPr>
            <w:tcW w:w="0" w:type="auto"/>
            <w:vMerge/>
            <w:tcBorders>
              <w:top w:val="nil"/>
              <w:left w:val="nil"/>
              <w:bottom w:val="nil"/>
              <w:right w:val="single" w:sz="8" w:space="0" w:color="F2F2F2"/>
            </w:tcBorders>
          </w:tcPr>
          <w:p w:rsidR="00ED7CFD" w:rsidRDefault="00ED7CFD">
            <w:pPr>
              <w:spacing w:after="160" w:line="259" w:lineRule="auto"/>
              <w:ind w:left="0" w:right="0" w:firstLine="0"/>
              <w:jc w:val="left"/>
            </w:pPr>
          </w:p>
        </w:tc>
        <w:tc>
          <w:tcPr>
            <w:tcW w:w="0" w:type="auto"/>
            <w:vMerge/>
            <w:tcBorders>
              <w:top w:val="nil"/>
              <w:left w:val="single" w:sz="8" w:space="0" w:color="F2F2F2"/>
              <w:bottom w:val="nil"/>
              <w:right w:val="nil"/>
            </w:tcBorders>
          </w:tcPr>
          <w:p w:rsidR="00ED7CFD" w:rsidRDefault="00ED7CFD">
            <w:pPr>
              <w:spacing w:after="160" w:line="259" w:lineRule="auto"/>
              <w:ind w:left="0" w:right="0" w:firstLine="0"/>
              <w:jc w:val="left"/>
            </w:pPr>
          </w:p>
        </w:tc>
        <w:tc>
          <w:tcPr>
            <w:tcW w:w="0" w:type="auto"/>
            <w:vMerge/>
            <w:tcBorders>
              <w:top w:val="nil"/>
              <w:left w:val="nil"/>
              <w:bottom w:val="nil"/>
              <w:right w:val="nil"/>
            </w:tcBorders>
          </w:tcPr>
          <w:p w:rsidR="00ED7CFD" w:rsidRDefault="00ED7CFD">
            <w:pPr>
              <w:spacing w:after="160" w:line="259" w:lineRule="auto"/>
              <w:ind w:left="0" w:right="0" w:firstLine="0"/>
              <w:jc w:val="left"/>
            </w:pPr>
          </w:p>
        </w:tc>
        <w:tc>
          <w:tcPr>
            <w:tcW w:w="502" w:type="dxa"/>
            <w:tcBorders>
              <w:top w:val="single" w:sz="8" w:space="0" w:color="F2F2F2"/>
              <w:left w:val="nil"/>
              <w:bottom w:val="nil"/>
              <w:right w:val="nil"/>
            </w:tcBorders>
            <w:vAlign w:val="bottom"/>
          </w:tcPr>
          <w:p w:rsidR="00ED7CFD" w:rsidRDefault="00DE5273">
            <w:pPr>
              <w:spacing w:after="0" w:line="259" w:lineRule="auto"/>
              <w:ind w:left="22" w:right="0" w:firstLine="0"/>
              <w:jc w:val="left"/>
            </w:pPr>
            <w:r>
              <w:t xml:space="preserve">15 </w:t>
            </w:r>
          </w:p>
        </w:tc>
      </w:tr>
    </w:tbl>
    <w:p w:rsidR="00ED7CFD" w:rsidRDefault="00DE5273">
      <w:pPr>
        <w:spacing w:after="21" w:line="259" w:lineRule="auto"/>
        <w:ind w:left="0" w:right="0" w:firstLine="0"/>
        <w:jc w:val="left"/>
      </w:pPr>
      <w:r>
        <w:rPr>
          <w:b/>
          <w:sz w:val="16"/>
        </w:rPr>
        <w:t xml:space="preserve"> </w:t>
      </w:r>
    </w:p>
    <w:p w:rsidR="00ED7CFD" w:rsidRDefault="00DE5273">
      <w:pPr>
        <w:spacing w:after="127" w:line="259" w:lineRule="auto"/>
        <w:ind w:left="317" w:right="0" w:firstLine="0"/>
        <w:jc w:val="left"/>
      </w:pPr>
      <w:r>
        <w:t xml:space="preserve"> </w:t>
      </w:r>
    </w:p>
    <w:p w:rsidR="00ED7CFD" w:rsidRDefault="00DE5273">
      <w:pPr>
        <w:spacing w:after="0" w:line="259" w:lineRule="auto"/>
        <w:ind w:left="317" w:right="0" w:firstLine="0"/>
        <w:jc w:val="left"/>
      </w:pPr>
      <w:r>
        <w:rPr>
          <w:color w:val="000000"/>
          <w:sz w:val="22"/>
        </w:rPr>
        <w:t xml:space="preserve"> </w:t>
      </w:r>
      <w:r>
        <w:rPr>
          <w:color w:val="000000"/>
          <w:sz w:val="22"/>
        </w:rPr>
        <w:tab/>
      </w:r>
      <w:r>
        <w:t xml:space="preserve"> </w:t>
      </w:r>
    </w:p>
    <w:p w:rsidR="00ED7CFD" w:rsidRDefault="00DE5273">
      <w:pPr>
        <w:pStyle w:val="Titre3"/>
        <w:spacing w:after="12" w:line="249" w:lineRule="auto"/>
        <w:ind w:left="610"/>
      </w:pPr>
      <w:r>
        <w:rPr>
          <w:i/>
          <w:sz w:val="28"/>
        </w:rPr>
        <w:lastRenderedPageBreak/>
        <w:t>1)</w:t>
      </w:r>
      <w:r>
        <w:rPr>
          <w:rFonts w:ascii="Arial" w:eastAsia="Arial" w:hAnsi="Arial" w:cs="Arial"/>
          <w:i/>
          <w:sz w:val="28"/>
        </w:rPr>
        <w:t xml:space="preserve"> </w:t>
      </w:r>
      <w:r>
        <w:rPr>
          <w:sz w:val="28"/>
        </w:rPr>
        <w:t xml:space="preserve">La page de garde </w:t>
      </w:r>
    </w:p>
    <w:p w:rsidR="00ED7CFD" w:rsidRDefault="00DE5273">
      <w:pPr>
        <w:spacing w:after="0" w:line="259" w:lineRule="auto"/>
        <w:ind w:left="175" w:right="-826" w:firstLine="0"/>
        <w:jc w:val="left"/>
      </w:pPr>
      <w:r>
        <w:rPr>
          <w:noProof/>
          <w:color w:val="000000"/>
          <w:sz w:val="22"/>
        </w:rPr>
        <w:lastRenderedPageBreak/>
        <mc:AlternateContent>
          <mc:Choice Requires="wpg">
            <w:drawing>
              <wp:inline distT="0" distB="0" distL="0" distR="0">
                <wp:extent cx="6425184" cy="8071623"/>
                <wp:effectExtent l="0" t="0" r="0" b="0"/>
                <wp:docPr id="14173" name="Group 14173"/>
                <wp:cNvGraphicFramePr/>
                <a:graphic xmlns:a="http://schemas.openxmlformats.org/drawingml/2006/main">
                  <a:graphicData uri="http://schemas.microsoft.com/office/word/2010/wordprocessingGroup">
                    <wpg:wgp>
                      <wpg:cNvGrpSpPr/>
                      <wpg:grpSpPr>
                        <a:xfrm>
                          <a:off x="0" y="0"/>
                          <a:ext cx="6425184" cy="8071623"/>
                          <a:chOff x="0" y="0"/>
                          <a:chExt cx="6425184" cy="8071623"/>
                        </a:xfrm>
                      </wpg:grpSpPr>
                      <pic:pic xmlns:pic="http://schemas.openxmlformats.org/drawingml/2006/picture">
                        <pic:nvPicPr>
                          <pic:cNvPr id="1339" name="Picture 1339"/>
                          <pic:cNvPicPr/>
                        </pic:nvPicPr>
                        <pic:blipFill>
                          <a:blip r:embed="rId29"/>
                          <a:stretch>
                            <a:fillRect/>
                          </a:stretch>
                        </pic:blipFill>
                        <pic:spPr>
                          <a:xfrm>
                            <a:off x="6858" y="6892"/>
                            <a:ext cx="5668383" cy="8021021"/>
                          </a:xfrm>
                          <a:prstGeom prst="rect">
                            <a:avLst/>
                          </a:prstGeom>
                        </pic:spPr>
                      </pic:pic>
                      <wps:wsp>
                        <wps:cNvPr id="19458" name="Shape 194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59" name="Shape 19459"/>
                        <wps:cNvSpPr/>
                        <wps:spPr>
                          <a:xfrm>
                            <a:off x="6096" y="0"/>
                            <a:ext cx="5669026" cy="9144"/>
                          </a:xfrm>
                          <a:custGeom>
                            <a:avLst/>
                            <a:gdLst/>
                            <a:ahLst/>
                            <a:cxnLst/>
                            <a:rect l="0" t="0" r="0" b="0"/>
                            <a:pathLst>
                              <a:path w="5669026" h="9144">
                                <a:moveTo>
                                  <a:pt x="0" y="0"/>
                                </a:moveTo>
                                <a:lnTo>
                                  <a:pt x="5669026" y="0"/>
                                </a:lnTo>
                                <a:lnTo>
                                  <a:pt x="566902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60" name="Shape 19460"/>
                        <wps:cNvSpPr/>
                        <wps:spPr>
                          <a:xfrm>
                            <a:off x="56751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61" name="Shape 19461"/>
                        <wps:cNvSpPr/>
                        <wps:spPr>
                          <a:xfrm>
                            <a:off x="0" y="6172"/>
                            <a:ext cx="9144" cy="8021702"/>
                          </a:xfrm>
                          <a:custGeom>
                            <a:avLst/>
                            <a:gdLst/>
                            <a:ahLst/>
                            <a:cxnLst/>
                            <a:rect l="0" t="0" r="0" b="0"/>
                            <a:pathLst>
                              <a:path w="9144" h="8021702">
                                <a:moveTo>
                                  <a:pt x="0" y="0"/>
                                </a:moveTo>
                                <a:lnTo>
                                  <a:pt x="9144" y="0"/>
                                </a:lnTo>
                                <a:lnTo>
                                  <a:pt x="9144" y="8021702"/>
                                </a:lnTo>
                                <a:lnTo>
                                  <a:pt x="0" y="802170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62" name="Shape 19462"/>
                        <wps:cNvSpPr/>
                        <wps:spPr>
                          <a:xfrm>
                            <a:off x="5675122" y="6172"/>
                            <a:ext cx="9144" cy="8021702"/>
                          </a:xfrm>
                          <a:custGeom>
                            <a:avLst/>
                            <a:gdLst/>
                            <a:ahLst/>
                            <a:cxnLst/>
                            <a:rect l="0" t="0" r="0" b="0"/>
                            <a:pathLst>
                              <a:path w="9144" h="8021702">
                                <a:moveTo>
                                  <a:pt x="0" y="0"/>
                                </a:moveTo>
                                <a:lnTo>
                                  <a:pt x="9144" y="0"/>
                                </a:lnTo>
                                <a:lnTo>
                                  <a:pt x="9144" y="8021702"/>
                                </a:lnTo>
                                <a:lnTo>
                                  <a:pt x="0" y="802170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63" name="Shape 19463"/>
                        <wps:cNvSpPr/>
                        <wps:spPr>
                          <a:xfrm>
                            <a:off x="0" y="802787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64" name="Shape 19464"/>
                        <wps:cNvSpPr/>
                        <wps:spPr>
                          <a:xfrm>
                            <a:off x="6096" y="8027874"/>
                            <a:ext cx="5669026" cy="9144"/>
                          </a:xfrm>
                          <a:custGeom>
                            <a:avLst/>
                            <a:gdLst/>
                            <a:ahLst/>
                            <a:cxnLst/>
                            <a:rect l="0" t="0" r="0" b="0"/>
                            <a:pathLst>
                              <a:path w="5669026" h="9144">
                                <a:moveTo>
                                  <a:pt x="0" y="0"/>
                                </a:moveTo>
                                <a:lnTo>
                                  <a:pt x="5669026" y="0"/>
                                </a:lnTo>
                                <a:lnTo>
                                  <a:pt x="566902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65" name="Shape 19465"/>
                        <wps:cNvSpPr/>
                        <wps:spPr>
                          <a:xfrm>
                            <a:off x="5675122" y="802787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2" name="Rectangle 1352"/>
                        <wps:cNvSpPr/>
                        <wps:spPr>
                          <a:xfrm>
                            <a:off x="5681218" y="7928813"/>
                            <a:ext cx="42144" cy="189937"/>
                          </a:xfrm>
                          <a:prstGeom prst="rect">
                            <a:avLst/>
                          </a:prstGeom>
                          <a:ln>
                            <a:noFill/>
                          </a:ln>
                        </wps:spPr>
                        <wps:txbx>
                          <w:txbxContent>
                            <w:p w:rsidR="00ED7CFD" w:rsidRDefault="00DE5273">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353" name="Picture 1353"/>
                          <pic:cNvPicPr/>
                        </pic:nvPicPr>
                        <pic:blipFill>
                          <a:blip r:embed="rId30"/>
                          <a:stretch>
                            <a:fillRect/>
                          </a:stretch>
                        </pic:blipFill>
                        <pic:spPr>
                          <a:xfrm>
                            <a:off x="1616964" y="5909819"/>
                            <a:ext cx="2798064" cy="1207008"/>
                          </a:xfrm>
                          <a:prstGeom prst="rect">
                            <a:avLst/>
                          </a:prstGeom>
                        </pic:spPr>
                      </pic:pic>
                      <wps:wsp>
                        <wps:cNvPr id="1355" name="Shape 1355"/>
                        <wps:cNvSpPr/>
                        <wps:spPr>
                          <a:xfrm>
                            <a:off x="1678051" y="5951982"/>
                            <a:ext cx="2675890" cy="694690"/>
                          </a:xfrm>
                          <a:custGeom>
                            <a:avLst/>
                            <a:gdLst/>
                            <a:ahLst/>
                            <a:cxnLst/>
                            <a:rect l="0" t="0" r="0" b="0"/>
                            <a:pathLst>
                              <a:path w="2675890" h="694690">
                                <a:moveTo>
                                  <a:pt x="0" y="694690"/>
                                </a:moveTo>
                                <a:lnTo>
                                  <a:pt x="2675890" y="694690"/>
                                </a:lnTo>
                                <a:lnTo>
                                  <a:pt x="2675890"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356" name="Shape 1356"/>
                        <wps:cNvSpPr/>
                        <wps:spPr>
                          <a:xfrm>
                            <a:off x="2940685" y="6635750"/>
                            <a:ext cx="114300" cy="303784"/>
                          </a:xfrm>
                          <a:custGeom>
                            <a:avLst/>
                            <a:gdLst/>
                            <a:ahLst/>
                            <a:cxnLst/>
                            <a:rect l="0" t="0" r="0" b="0"/>
                            <a:pathLst>
                              <a:path w="114300" h="303784">
                                <a:moveTo>
                                  <a:pt x="40767" y="0"/>
                                </a:moveTo>
                                <a:lnTo>
                                  <a:pt x="78867" y="508"/>
                                </a:lnTo>
                                <a:lnTo>
                                  <a:pt x="76213" y="189738"/>
                                </a:lnTo>
                                <a:lnTo>
                                  <a:pt x="114300" y="190246"/>
                                </a:lnTo>
                                <a:lnTo>
                                  <a:pt x="55626" y="303784"/>
                                </a:lnTo>
                                <a:lnTo>
                                  <a:pt x="0" y="188722"/>
                                </a:lnTo>
                                <a:lnTo>
                                  <a:pt x="38113" y="189230"/>
                                </a:lnTo>
                                <a:lnTo>
                                  <a:pt x="40767" y="0"/>
                                </a:lnTo>
                                <a:close/>
                              </a:path>
                            </a:pathLst>
                          </a:custGeom>
                          <a:ln w="0" cap="flat">
                            <a:round/>
                          </a:ln>
                        </wps:spPr>
                        <wps:style>
                          <a:lnRef idx="0">
                            <a:srgbClr val="000000">
                              <a:alpha val="0"/>
                            </a:srgbClr>
                          </a:lnRef>
                          <a:fillRef idx="1">
                            <a:srgbClr val="254061"/>
                          </a:fillRef>
                          <a:effectRef idx="0">
                            <a:scrgbClr r="0" g="0" b="0"/>
                          </a:effectRef>
                          <a:fontRef idx="none"/>
                        </wps:style>
                        <wps:bodyPr/>
                      </wps:wsp>
                      <wps:wsp>
                        <wps:cNvPr id="1357" name="Rectangle 1357"/>
                        <wps:cNvSpPr/>
                        <wps:spPr>
                          <a:xfrm>
                            <a:off x="1867535" y="6093206"/>
                            <a:ext cx="1418552" cy="171356"/>
                          </a:xfrm>
                          <a:prstGeom prst="rect">
                            <a:avLst/>
                          </a:prstGeom>
                          <a:ln>
                            <a:noFill/>
                          </a:ln>
                        </wps:spPr>
                        <wps:txbx>
                          <w:txbxContent>
                            <w:p w:rsidR="00ED7CFD" w:rsidRDefault="00DE5273">
                              <w:pPr>
                                <w:spacing w:after="160" w:line="259" w:lineRule="auto"/>
                                <w:ind w:left="0" w:right="0" w:firstLine="0"/>
                                <w:jc w:val="left"/>
                              </w:pPr>
                              <w:r>
                                <w:rPr>
                                  <w:b/>
                                  <w:color w:val="244061"/>
                                </w:rPr>
                                <w:t>Le cartouche est pré</w:t>
                              </w:r>
                            </w:p>
                          </w:txbxContent>
                        </wps:txbx>
                        <wps:bodyPr horzOverflow="overflow" vert="horz" lIns="0" tIns="0" rIns="0" bIns="0" rtlCol="0">
                          <a:noAutofit/>
                        </wps:bodyPr>
                      </wps:wsp>
                      <wps:wsp>
                        <wps:cNvPr id="1358" name="Rectangle 1358"/>
                        <wps:cNvSpPr/>
                        <wps:spPr>
                          <a:xfrm>
                            <a:off x="2935859" y="6093206"/>
                            <a:ext cx="51480" cy="171356"/>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359" name="Rectangle 1359"/>
                        <wps:cNvSpPr/>
                        <wps:spPr>
                          <a:xfrm>
                            <a:off x="2973959" y="6093206"/>
                            <a:ext cx="1622789"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rempli ; il est destiné à </w:t>
                              </w:r>
                            </w:p>
                          </w:txbxContent>
                        </wps:txbx>
                        <wps:bodyPr horzOverflow="overflow" vert="horz" lIns="0" tIns="0" rIns="0" bIns="0" rtlCol="0">
                          <a:noAutofit/>
                        </wps:bodyPr>
                      </wps:wsp>
                      <wps:wsp>
                        <wps:cNvPr id="1360" name="Rectangle 1360"/>
                        <wps:cNvSpPr/>
                        <wps:spPr>
                          <a:xfrm>
                            <a:off x="1937639" y="6248654"/>
                            <a:ext cx="2906585"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l’indexation et à la gestion du document. </w:t>
                              </w:r>
                            </w:p>
                          </w:txbxContent>
                        </wps:txbx>
                        <wps:bodyPr horzOverflow="overflow" vert="horz" lIns="0" tIns="0" rIns="0" bIns="0" rtlCol="0">
                          <a:noAutofit/>
                        </wps:bodyPr>
                      </wps:wsp>
                      <wps:wsp>
                        <wps:cNvPr id="1361" name="Rectangle 1361"/>
                        <wps:cNvSpPr/>
                        <wps:spPr>
                          <a:xfrm>
                            <a:off x="4124833" y="6248654"/>
                            <a:ext cx="38021"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wps:wsp>
                        <wps:cNvPr id="1362" name="Rectangle 1362"/>
                        <wps:cNvSpPr/>
                        <wps:spPr>
                          <a:xfrm>
                            <a:off x="2580767" y="6401054"/>
                            <a:ext cx="1158293" cy="171355"/>
                          </a:xfrm>
                          <a:prstGeom prst="rect">
                            <a:avLst/>
                          </a:prstGeom>
                          <a:ln>
                            <a:noFill/>
                          </a:ln>
                        </wps:spPr>
                        <wps:txbx>
                          <w:txbxContent>
                            <w:p w:rsidR="00ED7CFD" w:rsidRDefault="00DE5273">
                              <w:pPr>
                                <w:spacing w:after="160" w:line="259" w:lineRule="auto"/>
                                <w:ind w:left="0" w:right="0" w:firstLine="0"/>
                                <w:jc w:val="left"/>
                              </w:pPr>
                              <w:r>
                                <w:rPr>
                                  <w:b/>
                                  <w:color w:val="244061"/>
                                </w:rPr>
                                <w:t>Ne pas modifier.</w:t>
                              </w:r>
                            </w:p>
                          </w:txbxContent>
                        </wps:txbx>
                        <wps:bodyPr horzOverflow="overflow" vert="horz" lIns="0" tIns="0" rIns="0" bIns="0" rtlCol="0">
                          <a:noAutofit/>
                        </wps:bodyPr>
                      </wps:wsp>
                      <wps:wsp>
                        <wps:cNvPr id="1363" name="Rectangle 1363"/>
                        <wps:cNvSpPr/>
                        <wps:spPr>
                          <a:xfrm>
                            <a:off x="3452749" y="6390768"/>
                            <a:ext cx="42143" cy="189936"/>
                          </a:xfrm>
                          <a:prstGeom prst="rect">
                            <a:avLst/>
                          </a:prstGeom>
                          <a:ln>
                            <a:noFill/>
                          </a:ln>
                        </wps:spPr>
                        <wps:txbx>
                          <w:txbxContent>
                            <w:p w:rsidR="00ED7CFD" w:rsidRDefault="00DE5273">
                              <w:pPr>
                                <w:spacing w:after="160" w:line="259" w:lineRule="auto"/>
                                <w:ind w:left="0" w:right="0" w:firstLine="0"/>
                                <w:jc w:val="left"/>
                              </w:pPr>
                              <w:r>
                                <w:rPr>
                                  <w:color w:val="FFFFFF"/>
                                  <w:sz w:val="22"/>
                                </w:rPr>
                                <w:t xml:space="preserve"> </w:t>
                              </w:r>
                            </w:p>
                          </w:txbxContent>
                        </wps:txbx>
                        <wps:bodyPr horzOverflow="overflow" vert="horz" lIns="0" tIns="0" rIns="0" bIns="0" rtlCol="0">
                          <a:noAutofit/>
                        </wps:bodyPr>
                      </wps:wsp>
                      <pic:pic xmlns:pic="http://schemas.openxmlformats.org/drawingml/2006/picture">
                        <pic:nvPicPr>
                          <pic:cNvPr id="1364" name="Picture 1364"/>
                          <pic:cNvPicPr/>
                        </pic:nvPicPr>
                        <pic:blipFill>
                          <a:blip r:embed="rId31"/>
                          <a:stretch>
                            <a:fillRect/>
                          </a:stretch>
                        </pic:blipFill>
                        <pic:spPr>
                          <a:xfrm>
                            <a:off x="3691128" y="4262374"/>
                            <a:ext cx="2734056" cy="611124"/>
                          </a:xfrm>
                          <a:prstGeom prst="rect">
                            <a:avLst/>
                          </a:prstGeom>
                        </pic:spPr>
                      </pic:pic>
                      <wps:wsp>
                        <wps:cNvPr id="19466" name="Shape 19466"/>
                        <wps:cNvSpPr/>
                        <wps:spPr>
                          <a:xfrm>
                            <a:off x="4354576" y="4303522"/>
                            <a:ext cx="2008505" cy="488950"/>
                          </a:xfrm>
                          <a:custGeom>
                            <a:avLst/>
                            <a:gdLst/>
                            <a:ahLst/>
                            <a:cxnLst/>
                            <a:rect l="0" t="0" r="0" b="0"/>
                            <a:pathLst>
                              <a:path w="2008505" h="488950">
                                <a:moveTo>
                                  <a:pt x="0" y="0"/>
                                </a:moveTo>
                                <a:lnTo>
                                  <a:pt x="2008505" y="0"/>
                                </a:lnTo>
                                <a:lnTo>
                                  <a:pt x="2008505" y="488950"/>
                                </a:lnTo>
                                <a:lnTo>
                                  <a:pt x="0" y="488950"/>
                                </a:lnTo>
                                <a:lnTo>
                                  <a:pt x="0" y="0"/>
                                </a:lnTo>
                              </a:path>
                            </a:pathLst>
                          </a:custGeom>
                          <a:ln w="0" cap="flat">
                            <a:round/>
                          </a:ln>
                        </wps:spPr>
                        <wps:style>
                          <a:lnRef idx="0">
                            <a:srgbClr val="000000">
                              <a:alpha val="0"/>
                            </a:srgbClr>
                          </a:lnRef>
                          <a:fillRef idx="1">
                            <a:srgbClr val="FFFFFF">
                              <a:alpha val="50196"/>
                            </a:srgbClr>
                          </a:fillRef>
                          <a:effectRef idx="0">
                            <a:scrgbClr r="0" g="0" b="0"/>
                          </a:effectRef>
                          <a:fontRef idx="none"/>
                        </wps:style>
                        <wps:bodyPr/>
                      </wps:wsp>
                      <wps:wsp>
                        <wps:cNvPr id="1366" name="Shape 1366"/>
                        <wps:cNvSpPr/>
                        <wps:spPr>
                          <a:xfrm>
                            <a:off x="4354576" y="4303522"/>
                            <a:ext cx="2008505" cy="488950"/>
                          </a:xfrm>
                          <a:custGeom>
                            <a:avLst/>
                            <a:gdLst/>
                            <a:ahLst/>
                            <a:cxnLst/>
                            <a:rect l="0" t="0" r="0" b="0"/>
                            <a:pathLst>
                              <a:path w="2008505" h="488950">
                                <a:moveTo>
                                  <a:pt x="0" y="488950"/>
                                </a:moveTo>
                                <a:lnTo>
                                  <a:pt x="2008505" y="488950"/>
                                </a:lnTo>
                                <a:lnTo>
                                  <a:pt x="2008505"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367" name="Shape 1367"/>
                        <wps:cNvSpPr/>
                        <wps:spPr>
                          <a:xfrm>
                            <a:off x="3848100" y="4470273"/>
                            <a:ext cx="520192" cy="114300"/>
                          </a:xfrm>
                          <a:custGeom>
                            <a:avLst/>
                            <a:gdLst/>
                            <a:ahLst/>
                            <a:cxnLst/>
                            <a:rect l="0" t="0" r="0" b="0"/>
                            <a:pathLst>
                              <a:path w="520192" h="114300">
                                <a:moveTo>
                                  <a:pt x="114300" y="0"/>
                                </a:moveTo>
                                <a:lnTo>
                                  <a:pt x="114300" y="38111"/>
                                </a:lnTo>
                                <a:lnTo>
                                  <a:pt x="520192" y="38354"/>
                                </a:lnTo>
                                <a:lnTo>
                                  <a:pt x="520192" y="76454"/>
                                </a:lnTo>
                                <a:lnTo>
                                  <a:pt x="114300" y="76211"/>
                                </a:lnTo>
                                <a:lnTo>
                                  <a:pt x="114300" y="114300"/>
                                </a:lnTo>
                                <a:lnTo>
                                  <a:pt x="0" y="57150"/>
                                </a:lnTo>
                                <a:lnTo>
                                  <a:pt x="114300" y="0"/>
                                </a:lnTo>
                                <a:close/>
                              </a:path>
                            </a:pathLst>
                          </a:custGeom>
                          <a:ln w="0" cap="flat">
                            <a:round/>
                          </a:ln>
                        </wps:spPr>
                        <wps:style>
                          <a:lnRef idx="0">
                            <a:srgbClr val="000000">
                              <a:alpha val="0"/>
                            </a:srgbClr>
                          </a:lnRef>
                          <a:fillRef idx="1">
                            <a:srgbClr val="254061"/>
                          </a:fillRef>
                          <a:effectRef idx="0">
                            <a:scrgbClr r="0" g="0" b="0"/>
                          </a:effectRef>
                          <a:fontRef idx="none"/>
                        </wps:style>
                        <wps:bodyPr/>
                      </wps:wsp>
                      <wps:wsp>
                        <wps:cNvPr id="1368" name="Rectangle 1368"/>
                        <wps:cNvSpPr/>
                        <wps:spPr>
                          <a:xfrm>
                            <a:off x="4466209" y="4419854"/>
                            <a:ext cx="2265108"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Identification de l’organisme de </w:t>
                              </w:r>
                            </w:p>
                          </w:txbxContent>
                        </wps:txbx>
                        <wps:bodyPr horzOverflow="overflow" vert="horz" lIns="0" tIns="0" rIns="0" bIns="0" rtlCol="0">
                          <a:noAutofit/>
                        </wps:bodyPr>
                      </wps:wsp>
                      <wps:wsp>
                        <wps:cNvPr id="1369" name="Rectangle 1369"/>
                        <wps:cNvSpPr/>
                        <wps:spPr>
                          <a:xfrm>
                            <a:off x="4466209" y="4572254"/>
                            <a:ext cx="705912" cy="171356"/>
                          </a:xfrm>
                          <a:prstGeom prst="rect">
                            <a:avLst/>
                          </a:prstGeom>
                          <a:ln>
                            <a:noFill/>
                          </a:ln>
                        </wps:spPr>
                        <wps:txbx>
                          <w:txbxContent>
                            <w:p w:rsidR="00ED7CFD" w:rsidRDefault="00DE5273">
                              <w:pPr>
                                <w:spacing w:after="160" w:line="259" w:lineRule="auto"/>
                                <w:ind w:left="0" w:right="0" w:firstLine="0"/>
                                <w:jc w:val="left"/>
                              </w:pPr>
                              <w:r>
                                <w:rPr>
                                  <w:b/>
                                  <w:color w:val="244061"/>
                                </w:rPr>
                                <w:t>formation</w:t>
                              </w:r>
                            </w:p>
                          </w:txbxContent>
                        </wps:txbx>
                        <wps:bodyPr horzOverflow="overflow" vert="horz" lIns="0" tIns="0" rIns="0" bIns="0" rtlCol="0">
                          <a:noAutofit/>
                        </wps:bodyPr>
                      </wps:wsp>
                      <wps:wsp>
                        <wps:cNvPr id="1370" name="Rectangle 1370"/>
                        <wps:cNvSpPr/>
                        <wps:spPr>
                          <a:xfrm>
                            <a:off x="4998085" y="4572254"/>
                            <a:ext cx="38021"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pic:pic xmlns:pic="http://schemas.openxmlformats.org/drawingml/2006/picture">
                        <pic:nvPicPr>
                          <pic:cNvPr id="1371" name="Picture 1371"/>
                          <pic:cNvPicPr/>
                        </pic:nvPicPr>
                        <pic:blipFill>
                          <a:blip r:embed="rId32"/>
                          <a:stretch>
                            <a:fillRect/>
                          </a:stretch>
                        </pic:blipFill>
                        <pic:spPr>
                          <a:xfrm>
                            <a:off x="3691128" y="2986786"/>
                            <a:ext cx="2734056" cy="908304"/>
                          </a:xfrm>
                          <a:prstGeom prst="rect">
                            <a:avLst/>
                          </a:prstGeom>
                        </pic:spPr>
                      </pic:pic>
                      <wps:wsp>
                        <wps:cNvPr id="19467" name="Shape 19467"/>
                        <wps:cNvSpPr/>
                        <wps:spPr>
                          <a:xfrm>
                            <a:off x="4354576" y="3028442"/>
                            <a:ext cx="2008505" cy="785495"/>
                          </a:xfrm>
                          <a:custGeom>
                            <a:avLst/>
                            <a:gdLst/>
                            <a:ahLst/>
                            <a:cxnLst/>
                            <a:rect l="0" t="0" r="0" b="0"/>
                            <a:pathLst>
                              <a:path w="2008505" h="785495">
                                <a:moveTo>
                                  <a:pt x="0" y="0"/>
                                </a:moveTo>
                                <a:lnTo>
                                  <a:pt x="2008505" y="0"/>
                                </a:lnTo>
                                <a:lnTo>
                                  <a:pt x="2008505" y="785495"/>
                                </a:lnTo>
                                <a:lnTo>
                                  <a:pt x="0" y="785495"/>
                                </a:lnTo>
                                <a:lnTo>
                                  <a:pt x="0" y="0"/>
                                </a:lnTo>
                              </a:path>
                            </a:pathLst>
                          </a:custGeom>
                          <a:ln w="0" cap="flat">
                            <a:round/>
                          </a:ln>
                        </wps:spPr>
                        <wps:style>
                          <a:lnRef idx="0">
                            <a:srgbClr val="000000">
                              <a:alpha val="0"/>
                            </a:srgbClr>
                          </a:lnRef>
                          <a:fillRef idx="1">
                            <a:srgbClr val="FFFFFF">
                              <a:alpha val="50196"/>
                            </a:srgbClr>
                          </a:fillRef>
                          <a:effectRef idx="0">
                            <a:scrgbClr r="0" g="0" b="0"/>
                          </a:effectRef>
                          <a:fontRef idx="none"/>
                        </wps:style>
                        <wps:bodyPr/>
                      </wps:wsp>
                      <wps:wsp>
                        <wps:cNvPr id="1373" name="Shape 1373"/>
                        <wps:cNvSpPr/>
                        <wps:spPr>
                          <a:xfrm>
                            <a:off x="4354576" y="3028442"/>
                            <a:ext cx="2008505" cy="785495"/>
                          </a:xfrm>
                          <a:custGeom>
                            <a:avLst/>
                            <a:gdLst/>
                            <a:ahLst/>
                            <a:cxnLst/>
                            <a:rect l="0" t="0" r="0" b="0"/>
                            <a:pathLst>
                              <a:path w="2008505" h="785495">
                                <a:moveTo>
                                  <a:pt x="0" y="785495"/>
                                </a:moveTo>
                                <a:lnTo>
                                  <a:pt x="2008505" y="785495"/>
                                </a:lnTo>
                                <a:lnTo>
                                  <a:pt x="2008505"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374" name="Shape 1374"/>
                        <wps:cNvSpPr/>
                        <wps:spPr>
                          <a:xfrm>
                            <a:off x="3848100" y="3331083"/>
                            <a:ext cx="520192" cy="114300"/>
                          </a:xfrm>
                          <a:custGeom>
                            <a:avLst/>
                            <a:gdLst/>
                            <a:ahLst/>
                            <a:cxnLst/>
                            <a:rect l="0" t="0" r="0" b="0"/>
                            <a:pathLst>
                              <a:path w="520192" h="114300">
                                <a:moveTo>
                                  <a:pt x="114300" y="0"/>
                                </a:moveTo>
                                <a:lnTo>
                                  <a:pt x="114300" y="38111"/>
                                </a:lnTo>
                                <a:lnTo>
                                  <a:pt x="520192" y="38354"/>
                                </a:lnTo>
                                <a:lnTo>
                                  <a:pt x="520192" y="76454"/>
                                </a:lnTo>
                                <a:lnTo>
                                  <a:pt x="114300" y="76211"/>
                                </a:lnTo>
                                <a:lnTo>
                                  <a:pt x="114300" y="114300"/>
                                </a:lnTo>
                                <a:lnTo>
                                  <a:pt x="0" y="57023"/>
                                </a:lnTo>
                                <a:lnTo>
                                  <a:pt x="114300" y="0"/>
                                </a:lnTo>
                                <a:close/>
                              </a:path>
                            </a:pathLst>
                          </a:custGeom>
                          <a:ln w="0" cap="flat">
                            <a:round/>
                          </a:ln>
                        </wps:spPr>
                        <wps:style>
                          <a:lnRef idx="0">
                            <a:srgbClr val="000000">
                              <a:alpha val="0"/>
                            </a:srgbClr>
                          </a:lnRef>
                          <a:fillRef idx="1">
                            <a:srgbClr val="254061"/>
                          </a:fillRef>
                          <a:effectRef idx="0">
                            <a:scrgbClr r="0" g="0" b="0"/>
                          </a:effectRef>
                          <a:fontRef idx="none"/>
                        </wps:style>
                        <wps:bodyPr/>
                      </wps:wsp>
                      <wps:wsp>
                        <wps:cNvPr id="1375" name="Rectangle 1375"/>
                        <wps:cNvSpPr/>
                        <wps:spPr>
                          <a:xfrm>
                            <a:off x="4466209" y="3214116"/>
                            <a:ext cx="1124983" cy="171356"/>
                          </a:xfrm>
                          <a:prstGeom prst="rect">
                            <a:avLst/>
                          </a:prstGeom>
                          <a:ln>
                            <a:noFill/>
                          </a:ln>
                        </wps:spPr>
                        <wps:txbx>
                          <w:txbxContent>
                            <w:p w:rsidR="00ED7CFD" w:rsidRDefault="00DE5273">
                              <w:pPr>
                                <w:spacing w:after="160" w:line="259" w:lineRule="auto"/>
                                <w:ind w:left="0" w:right="0" w:firstLine="0"/>
                                <w:jc w:val="left"/>
                              </w:pPr>
                              <w:r>
                                <w:rPr>
                                  <w:b/>
                                  <w:color w:val="244061"/>
                                </w:rPr>
                                <w:t>Ce cadre est pré</w:t>
                              </w:r>
                            </w:p>
                          </w:txbxContent>
                        </wps:txbx>
                        <wps:bodyPr horzOverflow="overflow" vert="horz" lIns="0" tIns="0" rIns="0" bIns="0" rtlCol="0">
                          <a:noAutofit/>
                        </wps:bodyPr>
                      </wps:wsp>
                      <wps:wsp>
                        <wps:cNvPr id="1376" name="Rectangle 1376"/>
                        <wps:cNvSpPr/>
                        <wps:spPr>
                          <a:xfrm>
                            <a:off x="5313934" y="3214116"/>
                            <a:ext cx="51480" cy="171356"/>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377" name="Rectangle 1377"/>
                        <wps:cNvSpPr/>
                        <wps:spPr>
                          <a:xfrm>
                            <a:off x="5352034" y="3214116"/>
                            <a:ext cx="849752"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rempli avec </w:t>
                              </w:r>
                            </w:p>
                          </w:txbxContent>
                        </wps:txbx>
                        <wps:bodyPr horzOverflow="overflow" vert="horz" lIns="0" tIns="0" rIns="0" bIns="0" rtlCol="0">
                          <a:noAutofit/>
                        </wps:bodyPr>
                      </wps:wsp>
                      <wps:wsp>
                        <wps:cNvPr id="1378" name="Rectangle 1378"/>
                        <wps:cNvSpPr/>
                        <wps:spPr>
                          <a:xfrm>
                            <a:off x="5992114" y="3214116"/>
                            <a:ext cx="230649"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les </w:t>
                              </w:r>
                            </w:p>
                          </w:txbxContent>
                        </wps:txbx>
                        <wps:bodyPr horzOverflow="overflow" vert="horz" lIns="0" tIns="0" rIns="0" bIns="0" rtlCol="0">
                          <a:noAutofit/>
                        </wps:bodyPr>
                      </wps:wsp>
                      <wps:wsp>
                        <wps:cNvPr id="1379" name="Rectangle 1379"/>
                        <wps:cNvSpPr/>
                        <wps:spPr>
                          <a:xfrm>
                            <a:off x="4466209" y="3369564"/>
                            <a:ext cx="2131361"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paramètres d’identité du titre </w:t>
                              </w:r>
                            </w:p>
                          </w:txbxContent>
                        </wps:txbx>
                        <wps:bodyPr horzOverflow="overflow" vert="horz" lIns="0" tIns="0" rIns="0" bIns="0" rtlCol="0">
                          <a:noAutofit/>
                        </wps:bodyPr>
                      </wps:wsp>
                      <wps:wsp>
                        <wps:cNvPr id="1380" name="Rectangle 1380"/>
                        <wps:cNvSpPr/>
                        <wps:spPr>
                          <a:xfrm>
                            <a:off x="4466209" y="3525012"/>
                            <a:ext cx="954057" cy="171356"/>
                          </a:xfrm>
                          <a:prstGeom prst="rect">
                            <a:avLst/>
                          </a:prstGeom>
                          <a:ln>
                            <a:noFill/>
                          </a:ln>
                        </wps:spPr>
                        <wps:txbx>
                          <w:txbxContent>
                            <w:p w:rsidR="00ED7CFD" w:rsidRDefault="00DE5273">
                              <w:pPr>
                                <w:spacing w:after="160" w:line="259" w:lineRule="auto"/>
                                <w:ind w:left="0" w:right="0" w:firstLine="0"/>
                                <w:jc w:val="left"/>
                              </w:pPr>
                              <w:r>
                                <w:rPr>
                                  <w:b/>
                                  <w:color w:val="244061"/>
                                </w:rPr>
                                <w:t>professionnel</w:t>
                              </w:r>
                            </w:p>
                          </w:txbxContent>
                        </wps:txbx>
                        <wps:bodyPr horzOverflow="overflow" vert="horz" lIns="0" tIns="0" rIns="0" bIns="0" rtlCol="0">
                          <a:noAutofit/>
                        </wps:bodyPr>
                      </wps:wsp>
                      <wps:wsp>
                        <wps:cNvPr id="1381" name="Rectangle 1381"/>
                        <wps:cNvSpPr/>
                        <wps:spPr>
                          <a:xfrm>
                            <a:off x="5184394" y="3525012"/>
                            <a:ext cx="38021"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pic:pic xmlns:pic="http://schemas.openxmlformats.org/drawingml/2006/picture">
                        <pic:nvPicPr>
                          <pic:cNvPr id="1382" name="Picture 1382"/>
                          <pic:cNvPicPr/>
                        </pic:nvPicPr>
                        <pic:blipFill>
                          <a:blip r:embed="rId33"/>
                          <a:stretch>
                            <a:fillRect/>
                          </a:stretch>
                        </pic:blipFill>
                        <pic:spPr>
                          <a:xfrm>
                            <a:off x="3691128" y="4995418"/>
                            <a:ext cx="2734056" cy="586740"/>
                          </a:xfrm>
                          <a:prstGeom prst="rect">
                            <a:avLst/>
                          </a:prstGeom>
                        </pic:spPr>
                      </pic:pic>
                      <wps:wsp>
                        <wps:cNvPr id="19468" name="Shape 19468"/>
                        <wps:cNvSpPr/>
                        <wps:spPr>
                          <a:xfrm>
                            <a:off x="4354576" y="5037582"/>
                            <a:ext cx="2008505" cy="463550"/>
                          </a:xfrm>
                          <a:custGeom>
                            <a:avLst/>
                            <a:gdLst/>
                            <a:ahLst/>
                            <a:cxnLst/>
                            <a:rect l="0" t="0" r="0" b="0"/>
                            <a:pathLst>
                              <a:path w="2008505" h="463550">
                                <a:moveTo>
                                  <a:pt x="0" y="0"/>
                                </a:moveTo>
                                <a:lnTo>
                                  <a:pt x="2008505" y="0"/>
                                </a:lnTo>
                                <a:lnTo>
                                  <a:pt x="2008505" y="463550"/>
                                </a:lnTo>
                                <a:lnTo>
                                  <a:pt x="0" y="463550"/>
                                </a:lnTo>
                                <a:lnTo>
                                  <a:pt x="0" y="0"/>
                                </a:lnTo>
                              </a:path>
                            </a:pathLst>
                          </a:custGeom>
                          <a:ln w="0" cap="flat">
                            <a:round/>
                          </a:ln>
                        </wps:spPr>
                        <wps:style>
                          <a:lnRef idx="0">
                            <a:srgbClr val="000000">
                              <a:alpha val="0"/>
                            </a:srgbClr>
                          </a:lnRef>
                          <a:fillRef idx="1">
                            <a:srgbClr val="FFFFFF">
                              <a:alpha val="50196"/>
                            </a:srgbClr>
                          </a:fillRef>
                          <a:effectRef idx="0">
                            <a:scrgbClr r="0" g="0" b="0"/>
                          </a:effectRef>
                          <a:fontRef idx="none"/>
                        </wps:style>
                        <wps:bodyPr/>
                      </wps:wsp>
                      <wps:wsp>
                        <wps:cNvPr id="1384" name="Shape 1384"/>
                        <wps:cNvSpPr/>
                        <wps:spPr>
                          <a:xfrm>
                            <a:off x="4354576" y="5037582"/>
                            <a:ext cx="2008505" cy="463550"/>
                          </a:xfrm>
                          <a:custGeom>
                            <a:avLst/>
                            <a:gdLst/>
                            <a:ahLst/>
                            <a:cxnLst/>
                            <a:rect l="0" t="0" r="0" b="0"/>
                            <a:pathLst>
                              <a:path w="2008505" h="463550">
                                <a:moveTo>
                                  <a:pt x="0" y="463550"/>
                                </a:moveTo>
                                <a:lnTo>
                                  <a:pt x="2008505" y="463550"/>
                                </a:lnTo>
                                <a:lnTo>
                                  <a:pt x="2008505"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385" name="Shape 1385"/>
                        <wps:cNvSpPr/>
                        <wps:spPr>
                          <a:xfrm>
                            <a:off x="3848100" y="5192776"/>
                            <a:ext cx="520192" cy="114300"/>
                          </a:xfrm>
                          <a:custGeom>
                            <a:avLst/>
                            <a:gdLst/>
                            <a:ahLst/>
                            <a:cxnLst/>
                            <a:rect l="0" t="0" r="0" b="0"/>
                            <a:pathLst>
                              <a:path w="520192" h="114300">
                                <a:moveTo>
                                  <a:pt x="114300" y="0"/>
                                </a:moveTo>
                                <a:lnTo>
                                  <a:pt x="114300" y="37985"/>
                                </a:lnTo>
                                <a:lnTo>
                                  <a:pt x="520192" y="38227"/>
                                </a:lnTo>
                                <a:lnTo>
                                  <a:pt x="520192" y="76327"/>
                                </a:lnTo>
                                <a:lnTo>
                                  <a:pt x="114300" y="76085"/>
                                </a:lnTo>
                                <a:lnTo>
                                  <a:pt x="114300" y="114300"/>
                                </a:lnTo>
                                <a:lnTo>
                                  <a:pt x="0" y="57023"/>
                                </a:lnTo>
                                <a:lnTo>
                                  <a:pt x="114300" y="0"/>
                                </a:lnTo>
                                <a:close/>
                              </a:path>
                            </a:pathLst>
                          </a:custGeom>
                          <a:ln w="0" cap="flat">
                            <a:round/>
                          </a:ln>
                        </wps:spPr>
                        <wps:style>
                          <a:lnRef idx="0">
                            <a:srgbClr val="000000">
                              <a:alpha val="0"/>
                            </a:srgbClr>
                          </a:lnRef>
                          <a:fillRef idx="1">
                            <a:srgbClr val="254061"/>
                          </a:fillRef>
                          <a:effectRef idx="0">
                            <a:scrgbClr r="0" g="0" b="0"/>
                          </a:effectRef>
                          <a:fontRef idx="none"/>
                        </wps:style>
                        <wps:bodyPr/>
                      </wps:wsp>
                      <wps:wsp>
                        <wps:cNvPr id="1386" name="Rectangle 1386"/>
                        <wps:cNvSpPr/>
                        <wps:spPr>
                          <a:xfrm>
                            <a:off x="4466209" y="5216906"/>
                            <a:ext cx="1807846" cy="171356"/>
                          </a:xfrm>
                          <a:prstGeom prst="rect">
                            <a:avLst/>
                          </a:prstGeom>
                          <a:ln>
                            <a:noFill/>
                          </a:ln>
                        </wps:spPr>
                        <wps:txbx>
                          <w:txbxContent>
                            <w:p w:rsidR="00ED7CFD" w:rsidRDefault="00DE5273">
                              <w:pPr>
                                <w:spacing w:after="160" w:line="259" w:lineRule="auto"/>
                                <w:ind w:left="0" w:right="0" w:firstLine="0"/>
                                <w:jc w:val="left"/>
                              </w:pPr>
                              <w:r>
                                <w:rPr>
                                  <w:b/>
                                  <w:color w:val="244061"/>
                                </w:rPr>
                                <w:t>Identification du candidat</w:t>
                              </w:r>
                            </w:p>
                          </w:txbxContent>
                        </wps:txbx>
                        <wps:bodyPr horzOverflow="overflow" vert="horz" lIns="0" tIns="0" rIns="0" bIns="0" rtlCol="0">
                          <a:noAutofit/>
                        </wps:bodyPr>
                      </wps:wsp>
                      <wps:wsp>
                        <wps:cNvPr id="1387" name="Rectangle 1387"/>
                        <wps:cNvSpPr/>
                        <wps:spPr>
                          <a:xfrm>
                            <a:off x="5827522" y="5216906"/>
                            <a:ext cx="38021"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wpg:wgp>
                  </a:graphicData>
                </a:graphic>
              </wp:inline>
            </w:drawing>
          </mc:Choice>
          <mc:Fallback>
            <w:pict>
              <v:group id="Group 14173" o:spid="_x0000_s1026" style="width:505.9pt;height:635.55pt;mso-position-horizontal-relative:char;mso-position-vertical-relative:line" coordsize="64251,8071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9" o:spid="_x0000_s1027" type="#_x0000_t75" style="position:absolute;left:68;top:68;width:56684;height:80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vQ3bIAAAA3QAAAA8AAABkcnMvZG93bnJldi54bWxEj0FrAjEQhe+C/yGM4E2zKkjdGkXaCtbS&#10;Q61d6G3YjLuLm0m6SXX115tCwdsM78373syXranFiRpfWVYwGiYgiHOrKy4U7D/XgwcQPiBrrC2T&#10;ggt5WC66nTmm2p75g067UIgYwj5FBWUILpXS5yUZ9EPriKN2sI3BENemkLrBcww3tRwnyVQarDgS&#10;SnT0VFJ+3P2ayL3Sz1e2f34dZ5l7Wb9vv9/81CnV77WrRxCB2nA3/19vdKw/mczg75s4glzc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ur0N2yAAAAN0AAAAPAAAAAAAAAAAA&#10;AAAAAJ8CAABkcnMvZG93bnJldi54bWxQSwUGAAAAAAQABAD3AAAAlAMAAAAA&#10;">
                  <v:imagedata r:id="rId34" o:title=""/>
                </v:shape>
                <v:shape id="Shape 1945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UJccA&#10;AADeAAAADwAAAGRycy9kb3ducmV2LnhtbESPQWvCQBCF7wX/wzJCb3VjMaVGV9GCoPTU1IPehuyY&#10;BLOzMbua9N93DoXeZnhv3vtmuR5cox7UhdqzgekkAUVceFtzaeD4vXt5BxUissXGMxn4oQDr1ehp&#10;iZn1PX/RI4+lkhAOGRqoYmwzrUNRkcMw8S2xaBffOYyydqW2HfYS7hr9miRv2mHN0lBhSx8VFdf8&#10;7gxcpxed3j8Pm/2Q38q236aH0+1szPN42CxARRriv/nvem8Ffz5LhVfekRn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KlCXHAAAA3gAAAA8AAAAAAAAAAAAAAAAAmAIAAGRy&#10;cy9kb3ducmV2LnhtbFBLBQYAAAAABAAEAPUAAACMAwAAAAA=&#10;" path="m,l9144,r,9144l,9144,,e" fillcolor="black" stroked="f" strokeweight="0">
                  <v:path arrowok="t" textboxrect="0,0,9144,9144"/>
                </v:shape>
                <v:shape id="Shape 19459" o:spid="_x0000_s1029" style="position:absolute;left:60;width:56691;height:91;visibility:visible;mso-wrap-style:square;v-text-anchor:top" coordsize="566902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676sQA&#10;AADeAAAADwAAAGRycy9kb3ducmV2LnhtbERPTWsCMRC9C/6HMEJvmq21y7o1igiFQi9We+ltuhmT&#10;pZvJkkTd/vumIHibx/uc1WZwnbhQiK1nBY+zAgRx43XLRsHn8XVagYgJWWPnmRT8UoTNejxaYa39&#10;lT/ockhG5BCONSqwKfW1lLGx5DDOfE+cuZMPDlOGwUgd8JrDXSfnRVFKhy3nBos97Sw1P4ezU/B9&#10;KqtFVdLT0RZfxsy37/tyH5R6mAzbFxCJhnQX39xvOs9fLp6X8P9OvkG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u+rEAAAA3gAAAA8AAAAAAAAAAAAAAAAAmAIAAGRycy9k&#10;b3ducmV2LnhtbFBLBQYAAAAABAAEAPUAAACJAwAAAAA=&#10;" path="m,l5669026,r,9144l,9144,,e" fillcolor="black" stroked="f" strokeweight="0">
                  <v:path arrowok="t" textboxrect="0,0,5669026,9144"/>
                </v:shape>
                <v:shape id="Shape 19460" o:spid="_x0000_s1030" style="position:absolute;left:5675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BSnscA&#10;AADeAAAADwAAAGRycy9kb3ducmV2LnhtbESPQWvCQBCF74L/YRmhN91YqtToKlYQlJ4ae9DbkB2T&#10;YHY2ZleT/vvOodDbDPPmvfetNr2r1ZPaUHk2MJ0koIhzbysuDHyf9uN3UCEiW6w9k4EfCrBZDwcr&#10;TK3v+IueWSyUmHBI0UAZY5NqHfKSHIaJb4jldvWtwyhrW2jbYifmrtavSTLXDiuWhBIb2pWU37KH&#10;M3CbXvXs8XncHvrsXjTdx+x4vl+MeRn12yWoSH38F/99H6zUX7zNBU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QUp7HAAAA3gAAAA8AAAAAAAAAAAAAAAAAmAIAAGRy&#10;cy9kb3ducmV2LnhtbFBLBQYAAAAABAAEAPUAAACMAwAAAAA=&#10;" path="m,l9144,r,9144l,9144,,e" fillcolor="black" stroked="f" strokeweight="0">
                  <v:path arrowok="t" textboxrect="0,0,9144,9144"/>
                </v:shape>
                <v:shape id="Shape 19461" o:spid="_x0000_s1031" style="position:absolute;top:61;width:91;height:80217;visibility:visible;mso-wrap-style:square;v-text-anchor:top" coordsize="9144,8021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XVusYA&#10;AADeAAAADwAAAGRycy9kb3ducmV2LnhtbERPTWvCQBC9F/wPywje6kax2kZXEbUgUkq1gnobs2MS&#10;zM6G7Fbjv+8Kgrd5vM8ZTWpTiAtVLresoNOOQBAnVuecKtj+fr6+g3AeWWNhmRTcyMFk3HgZYazt&#10;ldd02fhUhBB2MSrIvC9jKV2SkUHXtiVx4E62MugDrFKpK7yGcFPIbhT1pcGcQ0OGJc0ySs6bP6Ng&#10;Mf/arbXp5dtj8fY9uK3K3f7noFSrWU+HIDzV/il+uJc6zP/o9TtwfyfcI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XVusYAAADeAAAADwAAAAAAAAAAAAAAAACYAgAAZHJz&#10;L2Rvd25yZXYueG1sUEsFBgAAAAAEAAQA9QAAAIsDAAAAAA==&#10;" path="m,l9144,r,8021702l,8021702,,e" fillcolor="black" stroked="f" strokeweight="0">
                  <v:path arrowok="t" textboxrect="0,0,9144,8021702"/>
                </v:shape>
                <v:shape id="Shape 19462" o:spid="_x0000_s1032" style="position:absolute;left:56751;top:61;width:91;height:80217;visibility:visible;mso-wrap-style:square;v-text-anchor:top" coordsize="9144,8021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dLzcYA&#10;AADeAAAADwAAAGRycy9kb3ducmV2LnhtbERPTWvCQBC9C/6HZQRvulGsttFVpLUgUkq1gnobs2MS&#10;zM6G7Fbjv+8Kgrd5vM+ZzGpTiAtVLresoNeNQBAnVuecKtj+fnZeQTiPrLGwTApu5GA2bTYmGGt7&#10;5TVdNj4VIYRdjAoy78tYSpdkZNB1bUkcuJOtDPoAq1TqCq8h3BSyH0VDaTDn0JBhSe8ZJefNn1Gw&#10;+PjarbUZ5Ntj8fI9uq3K3f7noFS7Vc/HIDzV/il+uJc6zH8bDPtwfyfcI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1dLzcYAAADeAAAADwAAAAAAAAAAAAAAAACYAgAAZHJz&#10;L2Rvd25yZXYueG1sUEsFBgAAAAAEAAQA9QAAAIsDAAAAAA==&#10;" path="m,l9144,r,8021702l,8021702,,e" fillcolor="black" stroked="f" strokeweight="0">
                  <v:path arrowok="t" textboxrect="0,0,9144,8021702"/>
                </v:shape>
                <v:shape id="Shape 19463" o:spid="_x0000_s1033" style="position:absolute;top:802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LM6cQA&#10;AADeAAAADwAAAGRycy9kb3ducmV2LnhtbERPTYvCMBC9L/gfwgje1lRXRatRdEFQ9mT1oLehGdti&#10;M6lNtPXfbxYWvM3jfc5i1ZpSPKl2hWUFg34Egji1uuBMwem4/ZyCcB5ZY2mZFLzIwWrZ+VhgrG3D&#10;B3omPhMhhF2MCnLvq1hKl+Zk0PVtRRy4q60N+gDrTOoamxBuSjmMook0WHBoyLGi75zSW/IwCm6D&#10;qxw/fvbrXZvcs6rZjPfn+0WpXrddz0F4av1b/O/e6TB/Npp8wd874Qa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CzOnEAAAA3gAAAA8AAAAAAAAAAAAAAAAAmAIAAGRycy9k&#10;b3ducmV2LnhtbFBLBQYAAAAABAAEAPUAAACJAwAAAAA=&#10;" path="m,l9144,r,9144l,9144,,e" fillcolor="black" stroked="f" strokeweight="0">
                  <v:path arrowok="t" textboxrect="0,0,9144,9144"/>
                </v:shape>
                <v:shape id="Shape 19464" o:spid="_x0000_s1034" style="position:absolute;left:60;top:80278;width:56691;height:92;visibility:visible;mso-wrap-style:square;v-text-anchor:top" coordsize="566902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eycMA&#10;AADeAAAADwAAAGRycy9kb3ducmV2LnhtbERPTUsDMRC9C/6HMEJvNmu7hHVtWoogFLzU1ou3cTNN&#10;FjeTJYnt9t8bQfA2j/c5q83kB3GmmPrAGh7mFQjiLpierYb348t9AyJlZINDYNJwpQSb9e3NClsT&#10;LvxG50O2ooRwalGDy3lspUydI49pHkbiwp1C9JgLjFaaiJcS7ge5qColPfZcGhyO9Oyo+zp8ew2f&#10;J9XUjaLl0VUf1i62r3u1j1rP7qbtE4hMU/4X/7l3psx/rFUNv++UG+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PeycMAAADeAAAADwAAAAAAAAAAAAAAAACYAgAAZHJzL2Rv&#10;d25yZXYueG1sUEsFBgAAAAAEAAQA9QAAAIgDAAAAAA==&#10;" path="m,l5669026,r,9144l,9144,,e" fillcolor="black" stroked="f" strokeweight="0">
                  <v:path arrowok="t" textboxrect="0,0,5669026,9144"/>
                </v:shape>
                <v:shape id="Shape 19465" o:spid="_x0000_s1035" style="position:absolute;left:56751;top:802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xBsYA&#10;AADeAAAADwAAAGRycy9kb3ducmV2LnhtbERPTWvCQBC9F/wPywje6iZixKauEguFSE9NPbS3ITsm&#10;wexszK5J+u+7hUJv83ifsztMphUD9a6xrCBeRiCIS6sbrhScP14ftyCcR9bYWiYF3+TgsJ897DDV&#10;duR3GgpfiRDCLkUFtfddKqUrazLolrYjDtzF9gZ9gH0ldY9jCDetXEXRRhpsODTU2NFLTeW1uBsF&#10;1/gik/vbKcun4lZ14zE5fd6+lFrMp+wZhKfJ/4v/3LkO85/WmwR+3wk3yP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fxBsYAAADeAAAADwAAAAAAAAAAAAAAAACYAgAAZHJz&#10;L2Rvd25yZXYueG1sUEsFBgAAAAAEAAQA9QAAAIsDAAAAAA==&#10;" path="m,l9144,r,9144l,9144,,e" fillcolor="black" stroked="f" strokeweight="0">
                  <v:path arrowok="t" textboxrect="0,0,9144,9144"/>
                </v:shape>
                <v:rect id="Rectangle 1352" o:spid="_x0000_s1036" style="position:absolute;left:56812;top:7928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fBMMA&#10;AADdAAAADwAAAGRycy9kb3ducmV2LnhtbERPS4vCMBC+L/gfwgje1lRlF6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fBM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sz w:val="22"/>
                          </w:rPr>
                          <w:t xml:space="preserve"> </w:t>
                        </w:r>
                      </w:p>
                    </w:txbxContent>
                  </v:textbox>
                </v:rect>
                <v:shape id="Picture 1353" o:spid="_x0000_s1037" type="#_x0000_t75" style="position:absolute;left:16169;top:59098;width:27981;height:120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WDa7HAAAA3QAAAA8AAABkcnMvZG93bnJldi54bWxEj81qwzAQhO+FvIPYQC8lkRvnr26UEAqB&#10;Xmyo00OPi7W1Ta2Vaymx/fZRIdDbLjPf7OzuMJhGXKlztWUFz/MIBHFhdc2lgs/zabYF4TyyxsYy&#10;KRjJwWE/edhhom3PH3TNfSlCCLsEFVTet4mUrqjIoJvbljho37Yz6MPalVJ32Idw08hFFK2lwZrD&#10;hQpbequo+MkvJtSQv0/p13qTnseXi1z6JuPMZUo9TofjKwhPg/833+l3Hbh4FcPfN2EEub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hWDa7HAAAA3QAAAA8AAAAAAAAAAAAA&#10;AAAAnwIAAGRycy9kb3ducmV2LnhtbFBLBQYAAAAABAAEAPcAAACTAwAAAAA=&#10;">
                  <v:imagedata r:id="rId35" o:title=""/>
                </v:shape>
                <v:shape id="Shape 1355" o:spid="_x0000_s1038" style="position:absolute;left:16780;top:59519;width:26759;height:6947;visibility:visible;mso-wrap-style:square;v-text-anchor:top" coordsize="2675890,694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BPSMMA&#10;AADdAAAADwAAAGRycy9kb3ducmV2LnhtbERPS2sCMRC+F/wPYYTealZbH7saRRYKvXZbBW/DZtws&#10;biZLkuraX98UCr3Nx/eczW6wnbiSD61jBdNJBoK4drrlRsHnx+vTCkSIyBo7x6TgTgF229HDBgvt&#10;bvxO1yo2IoVwKFCBibEvpAy1IYth4nrixJ2dtxgT9I3UHm8p3HZylmULabHl1GCwp9JQfam+rIKX&#10;U15+576/V/tDGUxc5sdDo5V6HA/7NYhIQ/wX/7nfdJr/PJ/D7zfpB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BPSMMAAADdAAAADwAAAAAAAAAAAAAAAACYAgAAZHJzL2Rv&#10;d25yZXYueG1sUEsFBgAAAAAEAAQA9QAAAIgDAAAAAA==&#10;" path="m,694690r2675890,l2675890,,,,,694690xe" filled="f" strokecolor="#254061" strokeweight="3pt">
                  <v:path arrowok="t" textboxrect="0,0,2675890,694690"/>
                </v:shape>
                <v:shape id="Shape 1356" o:spid="_x0000_s1039" style="position:absolute;left:29406;top:66357;width:1143;height:3038;visibility:visible;mso-wrap-style:square;v-text-anchor:top" coordsize="114300,303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jVsQA&#10;AADdAAAADwAAAGRycy9kb3ducmV2LnhtbERPS4vCMBC+L/gfwgje1lRdH1SjuILogh58HDwOzdgW&#10;m0m3ibX7742w4G0+vufMFo0pRE2Vyy0r6HUjEMSJ1TmnCs6n9ecEhPPIGgvLpOCPHCzmrY8Zxto+&#10;+ED10acihLCLUUHmfRlL6ZKMDLquLYkDd7WVQR9glUpd4SOEm0L2o2gkDeYcGjIsaZVRcjvejYLL&#10;eHdeX1bf42hY/240ll/7n9tWqU67WU5BeGr8W/zv3uowfzAcweubcIK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IY1bEAAAA3QAAAA8AAAAAAAAAAAAAAAAAmAIAAGRycy9k&#10;b3ducmV2LnhtbFBLBQYAAAAABAAEAPUAAACJAwAAAAA=&#10;" path="m40767,l78867,508,76213,189738r38087,508l55626,303784,,188722r38113,508l40767,xe" fillcolor="#254061" stroked="f" strokeweight="0">
                  <v:path arrowok="t" textboxrect="0,0,114300,303784"/>
                </v:shape>
                <v:rect id="Rectangle 1357" o:spid="_x0000_s1040" style="position:absolute;left:18675;top:60932;width:14185;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R8nMUA&#10;AADdAAAADwAAAGRycy9kb3ducmV2LnhtbERPS2vCQBC+F/wPywi91U0tWpO6ivhAjzYW0t6G7DQJ&#10;ZmdDdjVpf323IHibj+8582VvanGl1lWWFTyPIhDEudUVFwo+TrunGQjnkTXWlknBDzlYLgYPc0y0&#10;7fidrqkvRAhhl6CC0vsmkdLlJRl0I9sQB+7btgZ9gG0hdYtdCDe1HEfRVBqsODSU2NC6pPycXoyC&#10;/axZfR7sb1fU2699dszizSn2Sj0O+9UbCE+9v4tv7oMO818m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1HycxQAAAN0AAAAPAAAAAAAAAAAAAAAAAJgCAABkcnMv&#10;ZG93bnJldi54bWxQSwUGAAAAAAQABAD1AAAAigMAAAAA&#10;" filled="f" stroked="f">
                  <v:textbox inset="0,0,0,0">
                    <w:txbxContent>
                      <w:p w:rsidR="00ED7CFD" w:rsidRDefault="00DE5273">
                        <w:pPr>
                          <w:spacing w:after="160" w:line="259" w:lineRule="auto"/>
                          <w:ind w:left="0" w:right="0" w:firstLine="0"/>
                          <w:jc w:val="left"/>
                        </w:pPr>
                        <w:r>
                          <w:rPr>
                            <w:b/>
                            <w:color w:val="244061"/>
                          </w:rPr>
                          <w:t>Le cartouche est pré</w:t>
                        </w:r>
                      </w:p>
                    </w:txbxContent>
                  </v:textbox>
                </v:rect>
                <v:rect id="Rectangle 1358" o:spid="_x0000_s1041" style="position:absolute;left:29358;top:60932;width:515;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vo7scA&#10;AADdAAAADwAAAGRycy9kb3ducmV2LnhtbESPT2vCQBDF70K/wzKCN93YYtHoKtJW9OifgvU2ZKdJ&#10;aHY2ZFeT9tM7h4K3Gd6b936zWHWuUjdqQunZwHiUgCLOvC05N/B52gynoEJEtlh5JgO/FGC1fOot&#10;MLW+5QPdjjFXEsIhRQNFjHWqdcgKchhGviYW7ds3DqOsTa5tg62Eu0o/J8mrdliyNBRY01tB2c/x&#10;6gxsp/X6a+f/2rz6uGzP+/Ps/TSLxgz63XoOKlIXH+b/650V/JeJ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9L6O7HAAAA3QAAAA8AAAAAAAAAAAAAAAAAmAIAAGRy&#10;cy9kb3ducmV2LnhtbFBLBQYAAAAABAAEAPUAAACMAw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359" o:spid="_x0000_s1042" style="position:absolute;left:29739;top:60932;width:16228;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NdcQA&#10;AADdAAAADwAAAGRycy9kb3ducmV2LnhtbERPS2vCQBC+C/6HZQRvuqmimOgq4gM9Vi3Y3obsmIRm&#10;Z0N2NbG/vlsQepuP7zmLVWtK8aDaFZYVvA0jEMSp1QVnCj4u+8EMhPPIGkvLpOBJDlbLbmeBibYN&#10;n+hx9pkIIewSVJB7XyVSujQng25oK+LA3Wxt0AdYZ1LX2IRwU8pRFE2lwYJDQ44VbXJKv893o+Aw&#10;q9afR/vTZOXu63B9v8bbS+yV6vfa9RyEp9b/i1/uow7zx5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HTXXEAAAA3QAAAA8AAAAAAAAAAAAAAAAAmAIAAGRycy9k&#10;b3ducmV2LnhtbFBLBQYAAAAABAAEAPUAAACJAwAAAAA=&#10;" filled="f" stroked="f">
                  <v:textbox inset="0,0,0,0">
                    <w:txbxContent>
                      <w:p w:rsidR="00ED7CFD" w:rsidRDefault="00DE5273">
                        <w:pPr>
                          <w:spacing w:after="160" w:line="259" w:lineRule="auto"/>
                          <w:ind w:left="0" w:right="0" w:firstLine="0"/>
                          <w:jc w:val="left"/>
                        </w:pPr>
                        <w:proofErr w:type="gramStart"/>
                        <w:r>
                          <w:rPr>
                            <w:b/>
                            <w:color w:val="244061"/>
                          </w:rPr>
                          <w:t>rempli</w:t>
                        </w:r>
                        <w:proofErr w:type="gramEnd"/>
                        <w:r>
                          <w:rPr>
                            <w:b/>
                            <w:color w:val="244061"/>
                          </w:rPr>
                          <w:t xml:space="preserve"> ; il est destiné à </w:t>
                        </w:r>
                      </w:p>
                    </w:txbxContent>
                  </v:textbox>
                </v:rect>
                <v:rect id="Rectangle 1360" o:spid="_x0000_s1043" style="position:absolute;left:19376;top:62486;width:29066;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EuVccA&#10;AADdAAAADwAAAGRycy9kb3ducmV2LnhtbESPQWvCQBCF7wX/wzJCb3VTC6IxGxG16LFVwfY2ZMck&#10;NDsbsluT9td3DgVvM7w3732TrQbXqBt1ofZs4HmSgCIuvK25NHA+vT7NQYWIbLHxTAZ+KMAqHz1k&#10;mFrf8zvdjrFUEsIhRQNVjG2qdSgqchgmviUW7eo7h1HWrtS2w17CXaOnSTLTDmuWhgpb2lRUfB2/&#10;nYH9vF1/HPxvXza7z/3l7bLYnhbRmMfxsF6CijTEu/n/+mAF/2Um/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RLlXHAAAA3QAAAA8AAAAAAAAAAAAAAAAAmAIAAGRy&#10;cy9kb3ducmV2LnhtbFBLBQYAAAAABAAEAPUAAACMAwAAAAA=&#10;" filled="f" stroked="f">
                  <v:textbox inset="0,0,0,0">
                    <w:txbxContent>
                      <w:p w:rsidR="00ED7CFD" w:rsidRDefault="00DE5273">
                        <w:pPr>
                          <w:spacing w:after="160" w:line="259" w:lineRule="auto"/>
                          <w:ind w:left="0" w:right="0" w:firstLine="0"/>
                          <w:jc w:val="left"/>
                        </w:pPr>
                        <w:proofErr w:type="gramStart"/>
                        <w:r>
                          <w:rPr>
                            <w:b/>
                            <w:color w:val="244061"/>
                          </w:rPr>
                          <w:t>l’indexation</w:t>
                        </w:r>
                        <w:proofErr w:type="gramEnd"/>
                        <w:r>
                          <w:rPr>
                            <w:b/>
                            <w:color w:val="244061"/>
                          </w:rPr>
                          <w:t xml:space="preserve"> et à la gestion du document. </w:t>
                        </w:r>
                      </w:p>
                    </w:txbxContent>
                  </v:textbox>
                </v:rect>
                <v:rect id="Rectangle 1361" o:spid="_x0000_s1044" style="position:absolute;left:41248;top:62486;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2LzsIA&#10;AADdAAAADwAAAGRycy9kb3ducmV2LnhtbERPTYvCMBC9C/6HMII3TV1BtBpFdEWPrgrqbWjGtthM&#10;ShNt9debhYW9zeN9zmzRmEI8qXK5ZQWDfgSCOLE651TB6bjpjUE4j6yxsEwKXuRgMW+3ZhhrW/MP&#10;PQ8+FSGEXYwKMu/LWEqXZGTQ9W1JHLibrQz6AKtU6grrEG4K+RVFI2kw59CQYUmrjJL74WEUbMfl&#10;8rKz7zotvq/b8/48WR8nXqlup1lOQXhq/L/4z73TYf5wN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HYvOwgAAAN0AAAAPAAAAAAAAAAAAAAAAAJgCAABkcnMvZG93&#10;bnJldi54bWxQSwUGAAAAAAQABAD1AAAAhwM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rect id="Rectangle 1362" o:spid="_x0000_s1045" style="position:absolute;left:25807;top:64010;width:11583;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8VucMA&#10;AADdAAAADwAAAGRycy9kb3ducmV2LnhtbERPS4vCMBC+C/6HMAveNF0F0a5RxAd6VLvg7m1oZtuy&#10;zaQ00VZ/vREEb/PxPWe2aE0prlS7wrKCz0EEgji1uuBMwXey7U9AOI+ssbRMCm7kYDHvdmYYa9vw&#10;ka4nn4kQwi5GBbn3VSylS3My6Aa2Ig7cn60N+gDrTOoamxBuSjmMorE0WHBoyLGiVU7p/+liFOwm&#10;1fJnb+9NVm5+d+fDebpOpl6p3ke7/ALhqfVv8cu912H+aDy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8Vuc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Ne pas modifier.</w:t>
                        </w:r>
                      </w:p>
                    </w:txbxContent>
                  </v:textbox>
                </v:rect>
                <v:rect id="Rectangle 1363" o:spid="_x0000_s1046" style="position:absolute;left:34527;top:6390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OwIsQA&#10;AADdAAAADwAAAGRycy9kb3ducmV2LnhtbERPTWvCQBC9C/6HZQredNMGRFNXCVbRY2sKtrchO01C&#10;d2dDdjVpf323IHibx/uc1WawRlyp841jBY+zBARx6XTDlYL3Yj9dgPABWaNxTAp+yMNmPR6tMNOu&#10;5ze6nkIlYgj7DBXUIbSZlL6syaKfuZY4cl+usxgi7CqpO+xjuDXyKUnm0mLDsaHGlrY1ld+ni1Vw&#10;WLT5x9H99pXZfR7Or+flS7EMSk0ehvwZRKAh3MU391HH+ek8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sCLEAAAA3QAAAA8AAAAAAAAAAAAAAAAAmAIAAGRycy9k&#10;b3ducmV2LnhtbFBLBQYAAAAABAAEAPUAAACJAwAAAAA=&#10;" filled="f" stroked="f">
                  <v:textbox inset="0,0,0,0">
                    <w:txbxContent>
                      <w:p w:rsidR="00ED7CFD" w:rsidRDefault="00DE5273">
                        <w:pPr>
                          <w:spacing w:after="160" w:line="259" w:lineRule="auto"/>
                          <w:ind w:left="0" w:right="0" w:firstLine="0"/>
                          <w:jc w:val="left"/>
                        </w:pPr>
                        <w:r>
                          <w:rPr>
                            <w:color w:val="FFFFFF"/>
                            <w:sz w:val="22"/>
                          </w:rPr>
                          <w:t xml:space="preserve"> </w:t>
                        </w:r>
                      </w:p>
                    </w:txbxContent>
                  </v:textbox>
                </v:rect>
                <v:shape id="Picture 1364" o:spid="_x0000_s1047" type="#_x0000_t75" style="position:absolute;left:36911;top:42623;width:27340;height:6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e3y/IAAAA3QAAAA8AAABkcnMvZG93bnJldi54bWxEj81uwjAQhO+VeAdrkXorTgvlJ2BQhVqJ&#10;qlwSuHBb4q0TNV5HsYHA0+NKlXrb1cx8O7tYdbYWZ2p95VjB8yABQVw4XbFRsN99PE1B+ICssXZM&#10;Cq7kYbXsPSww1e7CGZ3zYESEsE9RQRlCk0rpi5Is+oFriKP27VqLIa6tkbrFS4TbWr4kyVharDhe&#10;KLGhdUnFT36ykfLuT4dsejOzrblNXjH/+lwPj0o99ru3OYhAXfg3/6U3OtYfjkfw+00cQS7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xXt8vyAAAAN0AAAAPAAAAAAAAAAAA&#10;AAAAAJ8CAABkcnMvZG93bnJldi54bWxQSwUGAAAAAAQABAD3AAAAlAMAAAAA&#10;">
                  <v:imagedata r:id="rId36" o:title=""/>
                </v:shape>
                <v:shape id="Shape 19466" o:spid="_x0000_s1048" style="position:absolute;left:43545;top:43035;width:20085;height:4889;visibility:visible;mso-wrap-style:square;v-text-anchor:top" coordsize="2008505,488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zAsQA&#10;AADeAAAADwAAAGRycy9kb3ducmV2LnhtbESP3YrCMBCF7xd8hzCCd2vqIkWrUUQQFBR/8XpoxrbY&#10;TEqTtfXtjSB4N8M5c74z03lrSvGg2hWWFQz6EQji1OqCMwWX8+p3BMJ5ZI2lZVLwJAfzWedniom2&#10;DR/pcfKZCCHsElSQe18lUro0J4OubyvioN1sbdCHtc6krrEJ4aaUf1EUS4MFB0KOFS1zSu+nfxO4&#10;9/La7M/k+bArDovNarRb261SvW67mIDw1Pqv+XO91qH+eBjH8H4nzC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p8wLEAAAA3gAAAA8AAAAAAAAAAAAAAAAAmAIAAGRycy9k&#10;b3ducmV2LnhtbFBLBQYAAAAABAAEAPUAAACJAwAAAAA=&#10;" path="m,l2008505,r,488950l,488950,,e" stroked="f" strokeweight="0">
                  <v:fill opacity="32896f"/>
                  <v:path arrowok="t" textboxrect="0,0,2008505,488950"/>
                </v:shape>
                <v:shape id="Shape 1366" o:spid="_x0000_s1049" style="position:absolute;left:43545;top:43035;width:20085;height:4889;visibility:visible;mso-wrap-style:square;v-text-anchor:top" coordsize="2008505,488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3on8MA&#10;AADdAAAADwAAAGRycy9kb3ducmV2LnhtbERPS4vCMBC+C/6HMIK3NfVBdbtGUUFxPSirwl6HZmyL&#10;zaQ0Ueu/NwsL3ubje8503phS3Kl2hWUF/V4Egji1uuBMwfm0/piAcB5ZY2mZFDzJwXzWbk0x0fbB&#10;P3Q/+kyEEHYJKsi9rxIpXZqTQdezFXHgLrY26AOsM6lrfIRwU8pBFMXSYMGhIceKVjml1+PNKBjz&#10;boK/i/J0+I7Xn6PN8iz3g6tS3U6z+ALhqfFv8b97q8P8YRzD3zfhB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3on8MAAADdAAAADwAAAAAAAAAAAAAAAACYAgAAZHJzL2Rv&#10;d25yZXYueG1sUEsFBgAAAAAEAAQA9QAAAIgDAAAAAA==&#10;" path="m,488950r2008505,l2008505,,,,,488950xe" filled="f" strokecolor="#254061" strokeweight="3pt">
                  <v:path arrowok="t" textboxrect="0,0,2008505,488950"/>
                </v:shape>
                <v:shape id="Shape 1367" o:spid="_x0000_s1050" style="position:absolute;left:38481;top:44702;width:5201;height:1143;visibility:visible;mso-wrap-style:square;v-text-anchor:top" coordsize="520192,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bVsEA&#10;AADdAAAADwAAAGRycy9kb3ducmV2LnhtbERP3WrCMBS+H+wdwhl4N1M3ZqUaZegG2+XqHuDQnCXF&#10;5qQksa1vbwaCd+fj+z2b3eQ6MVCIrWcFi3kBgrjxumWj4Pf4+bwCEROyxs4zKbhQhN328WGDlfYj&#10;/9BQJyNyCMcKFdiU+krK2FhyGOe+J87cnw8OU4bBSB1wzOGuky9FsZQOW84NFnvaW2pO9dkpeDuc&#10;WNuVuXwX2o5D/VF2exOUmj1N72sQiaZ0F9/cXzrPf12W8P9NPkFu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4W1bBAAAA3QAAAA8AAAAAAAAAAAAAAAAAmAIAAGRycy9kb3du&#10;cmV2LnhtbFBLBQYAAAAABAAEAPUAAACGAwAAAAA=&#10;" path="m114300,r,38111l520192,38354r,38100l114300,76211r,38089l,57150,114300,xe" fillcolor="#254061" stroked="f" strokeweight="0">
                  <v:path arrowok="t" textboxrect="0,0,520192,114300"/>
                </v:shape>
                <v:rect id="Rectangle 1368" o:spid="_x0000_s1051" style="position:absolute;left:44662;top:44198;width:22651;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iU8cA&#10;AADdAAAADwAAAGRycy9kb3ducmV2LnhtbESPQWvCQBCF7wX/wzJCb3VTC6IxGxG16LFVwfY2ZMck&#10;NDsbsluT9td3DgVvM7w3732TrQbXqBt1ofZs4HmSgCIuvK25NHA+vT7NQYWIbLHxTAZ+KMAqHz1k&#10;mFrf8zvdjrFUEsIhRQNVjG2qdSgqchgmviUW7eo7h1HWrtS2w17CXaOnSTLTDmuWhgpb2lRUfB2/&#10;nYH9vF1/HPxvXza7z/3l7bLYnhbRmMfxsF6CijTEu/n/+mAF/2Um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nIlPHAAAA3QAAAA8AAAAAAAAAAAAAAAAAmAIAAGRy&#10;cy9kb3ducmV2LnhtbFBLBQYAAAAABAAEAPUAAACMAwAAAAA=&#10;" filled="f" stroked="f">
                  <v:textbox inset="0,0,0,0">
                    <w:txbxContent>
                      <w:p w:rsidR="00ED7CFD" w:rsidRDefault="00DE5273">
                        <w:pPr>
                          <w:spacing w:after="160" w:line="259" w:lineRule="auto"/>
                          <w:ind w:left="0" w:right="0" w:firstLine="0"/>
                          <w:jc w:val="left"/>
                        </w:pPr>
                        <w:r>
                          <w:rPr>
                            <w:b/>
                            <w:color w:val="244061"/>
                          </w:rPr>
                          <w:t xml:space="preserve">Identification de l’organisme de </w:t>
                        </w:r>
                      </w:p>
                    </w:txbxContent>
                  </v:textbox>
                </v:rect>
                <v:rect id="Rectangle 1369" o:spid="_x0000_s1052" style="position:absolute;left:44662;top:45722;width:7059;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uHyMMA&#10;AADdAAAADwAAAGRycy9kb3ducmV2LnhtbERPS4vCMBC+C/sfwix401QFsdUosuuiRx8L6m1oxrbY&#10;TEqTtdVfbwRhb/PxPWe2aE0pblS7wrKCQT8CQZxaXXCm4Pfw05uAcB5ZY2mZFNzJwWL+0Zlhom3D&#10;O7rtfSZCCLsEFeTeV4mULs3JoOvbijhwF1sb9AHWmdQ1NiHclHIYRWNpsODQkGNFXzml1/2fUbCe&#10;VMvTxj6arFyd18ftMf4+xF6p7me7nILw1Pp/8du90WH+aBz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uHyM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formation</w:t>
                        </w:r>
                        <w:proofErr w:type="gramEnd"/>
                      </w:p>
                    </w:txbxContent>
                  </v:textbox>
                </v:rect>
                <v:rect id="Rectangle 1370" o:spid="_x0000_s1053" style="position:absolute;left:49980;top:45722;width:381;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i4iMcA&#10;AADdAAAADwAAAGRycy9kb3ducmV2LnhtbESPT2vCQBDF70K/wzKCN93YgtXoKtJW9OifgvU2ZKdJ&#10;aHY2ZFeT9tM7h4K3Gd6b936zWHWuUjdqQunZwHiUgCLOvC05N/B52gynoEJEtlh5JgO/FGC1fOot&#10;MLW+5QPdjjFXEsIhRQNFjHWqdcgKchhGviYW7ds3DqOsTa5tg62Eu0o/J8lEOyxZGgqs6a2g7Od4&#10;dQa203r9tfN/bV59XLbn/Xn2fppFYwb9bj0HFamLD/P/9c4K/sur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IuIjHAAAA3QAAAA8AAAAAAAAAAAAAAAAAmAIAAGRy&#10;cy9kb3ducmV2LnhtbFBLBQYAAAAABAAEAPUAAACMAw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shape id="Picture 1371" o:spid="_x0000_s1054" type="#_x0000_t75" style="position:absolute;left:36911;top:29867;width:27340;height:9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UgaDEAAAA3QAAAA8AAABkcnMvZG93bnJldi54bWxET0trAjEQvhf8D2EKvRRNVFC7NYosCj36&#10;Quxt2Iy7224myybVtb/eCIK3+fieM523thJnanzpWEO/p0AQZ86UnGvY71bdCQgfkA1WjknDlTzM&#10;Z52XKSbGXXhD523IRQxhn6CGIoQ6kdJnBVn0PVcTR+7kGoshwiaXpsFLDLeVHCg1khZLjg0F1pQW&#10;lP1u/6yGdHncHb8P6fD6s87q0/tGrf4/lNZvr+3iE0SgNjzFD/eXifOH4z7cv4knyN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wUgaDEAAAA3QAAAA8AAAAAAAAAAAAAAAAA&#10;nwIAAGRycy9kb3ducmV2LnhtbFBLBQYAAAAABAAEAPcAAACQAwAAAAA=&#10;">
                  <v:imagedata r:id="rId37" o:title=""/>
                </v:shape>
                <v:shape id="Shape 19467" o:spid="_x0000_s1055" style="position:absolute;left:43545;top:30284;width:20085;height:7855;visibility:visible;mso-wrap-style:square;v-text-anchor:top" coordsize="2008505,785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na8UA&#10;AADeAAAADwAAAGRycy9kb3ducmV2LnhtbERPS2sCMRC+C/0PYYTeNKsUW1ej2NKKB0V8gNdxM+4u&#10;biZLkq7rvzdCobf5+J4znbemEg05X1pWMOgnIIgzq0vOFRwPP70PED4ga6wsk4I7eZjPXjpTTLW9&#10;8Y6afchFDGGfooIihDqV0mcFGfR9WxNH7mKdwRChy6V2eIvhppLDJBlJgyXHhgJr+ioou+5/jYKq&#10;WZ4v62y12Cy31+T0vd3JoftU6rXbLiYgArXhX/znXuk4f/w2eofnO/EG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EidrxQAAAN4AAAAPAAAAAAAAAAAAAAAAAJgCAABkcnMv&#10;ZG93bnJldi54bWxQSwUGAAAAAAQABAD1AAAAigMAAAAA&#10;" path="m,l2008505,r,785495l,785495,,e" stroked="f" strokeweight="0">
                  <v:fill opacity="32896f"/>
                  <v:path arrowok="t" textboxrect="0,0,2008505,785495"/>
                </v:shape>
                <v:shape id="Shape 1373" o:spid="_x0000_s1056" style="position:absolute;left:43545;top:30284;width:20085;height:7855;visibility:visible;mso-wrap-style:square;v-text-anchor:top" coordsize="2008505,785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YiaL8A&#10;AADdAAAADwAAAGRycy9kb3ducmV2LnhtbERPTYvCMBC9L/gfwgjetqmKq1SjiCJ4U6veh2Zsq82k&#10;NFHrvzeCsLd5vM+ZLVpTiQc1rrSsoB/FIIgzq0vOFZyOm98JCOeRNVaWScGLHCzmnZ8ZJto++UCP&#10;1OcihLBLUEHhfZ1I6bKCDLrI1sSBu9jGoA+wyaVu8BnCTSUHcfwnDZYcGgqsaVVQdkvvRsHoJu/b&#10;tfUvvlxxf0jP2a6/ckr1uu1yCsJT6//FX/dWh/nD8RA+34QT5Pw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iJovwAAAN0AAAAPAAAAAAAAAAAAAAAAAJgCAABkcnMvZG93bnJl&#10;di54bWxQSwUGAAAAAAQABAD1AAAAhAMAAAAA&#10;" path="m,785495r2008505,l2008505,,,,,785495xe" filled="f" strokecolor="#254061" strokeweight="3pt">
                  <v:path arrowok="t" textboxrect="0,0,2008505,785495"/>
                </v:shape>
                <v:shape id="Shape 1374" o:spid="_x0000_s1057" style="position:absolute;left:38481;top:33310;width:5201;height:1143;visibility:visible;mso-wrap-style:square;v-text-anchor:top" coordsize="520192,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NT/MEA&#10;AADdAAAADwAAAGRycy9kb3ducmV2LnhtbERPzWoCMRC+F/oOYQreatbaVlmNUtRCe3TbBxg202Rx&#10;M1mSuLu+vRGE3ubj+531dnSt6CnExrOC2bQAQVx73bBR8Pvz+bwEEROyxtYzKbhQhO3m8WGNpfYD&#10;H6mvkhE5hGOJCmxKXSllrC05jFPfEWfuzweHKcNgpA445HDXypeieJcOG84NFjvaWapP1dkpeNuf&#10;WNuluXwX2g59dVi0OxOUmjyNHysQicb0L767v3SeP1+8wu2bfILcX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zU/zBAAAA3QAAAA8AAAAAAAAAAAAAAAAAmAIAAGRycy9kb3du&#10;cmV2LnhtbFBLBQYAAAAABAAEAPUAAACGAwAAAAA=&#10;" path="m114300,r,38111l520192,38354r,38100l114300,76211r,38089l,57023,114300,xe" fillcolor="#254061" stroked="f" strokeweight="0">
                  <v:path arrowok="t" textboxrect="0,0,520192,114300"/>
                </v:shape>
                <v:rect id="Rectangle 1375" o:spid="_x0000_s1058" style="position:absolute;left:44662;top:32141;width:11249;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8bEMUA&#10;AADdAAAADwAAAGRycy9kb3ducmV2LnhtbERPS2vCQBC+F/wPywi91U0tWpO6ivhAjzYW0t6G7DQJ&#10;ZmdDdjVpf323IHibj+8582VvanGl1lWWFTyPIhDEudUVFwo+TrunGQjnkTXWlknBDzlYLgYPc0y0&#10;7fidrqkvRAhhl6CC0vsmkdLlJRl0I9sQB+7btgZ9gG0hdYtdCDe1HEfRVBqsODSU2NC6pPycXoyC&#10;/axZfR7sb1fU2699dszizSn2Sj0O+9UbCE+9v4tv7oMO819eJ/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xsQxQAAAN0AAAAPAAAAAAAAAAAAAAAAAJgCAABkcnMv&#10;ZG93bnJldi54bWxQSwUGAAAAAAQABAD1AAAAigMAAAAA&#10;" filled="f" stroked="f">
                  <v:textbox inset="0,0,0,0">
                    <w:txbxContent>
                      <w:p w:rsidR="00ED7CFD" w:rsidRDefault="00DE5273">
                        <w:pPr>
                          <w:spacing w:after="160" w:line="259" w:lineRule="auto"/>
                          <w:ind w:left="0" w:right="0" w:firstLine="0"/>
                          <w:jc w:val="left"/>
                        </w:pPr>
                        <w:r>
                          <w:rPr>
                            <w:b/>
                            <w:color w:val="244061"/>
                          </w:rPr>
                          <w:t>Ce cadre est pré</w:t>
                        </w:r>
                      </w:p>
                    </w:txbxContent>
                  </v:textbox>
                </v:rect>
                <v:rect id="Rectangle 1376" o:spid="_x0000_s1059" style="position:absolute;left:53139;top:32141;width:515;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2FZ8MA&#10;AADdAAAADwAAAGRycy9kb3ducmV2LnhtbERPS4vCMBC+L/gfwgje1lQFV6tRRF306AvU29CMbbGZ&#10;lCba7v76jbDgbT6+50znjSnEkyqXW1bQ60YgiBOrc04VnI7fnyMQziNrLCyTgh9yMJ+1PqYYa1vz&#10;np4Hn4oQwi5GBZn3ZSylSzIy6Lq2JA7czVYGfYBVKnWFdQg3hexH0VAazDk0ZFjSMqPkfngYBZtR&#10;ubhs7W+dFuvr5rw7j1fHsVeq024WExCeGv8W/7u3OswffA3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2FZ8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377" o:spid="_x0000_s1060" style="position:absolute;left:53520;top:32141;width:8497;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g/MMA&#10;AADdAAAADwAAAGRycy9kb3ducmV2LnhtbERPS4vCMBC+C/6HMMLeNHWFVatRxHXRoy9Qb0MztsVm&#10;Upqs7e6vN4LgbT6+50znjSnEnSqXW1bQ70UgiBOrc04VHA8/3REI55E1FpZJwR85mM/arSnG2ta8&#10;o/vepyKEsItRQeZ9GUvpkowMup4tiQN3tZVBH2CVSl1hHcJNIT+j6EsazDk0ZFjSMqPktv81Ctaj&#10;cnHe2P86LVaX9Wl7Gn8fxl6pj06zmIDw1Pi3+OXe6DB/MBz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Eg/M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rempli</w:t>
                        </w:r>
                        <w:proofErr w:type="gramEnd"/>
                        <w:r>
                          <w:rPr>
                            <w:b/>
                            <w:color w:val="244061"/>
                          </w:rPr>
                          <w:t xml:space="preserve"> avec </w:t>
                        </w:r>
                      </w:p>
                    </w:txbxContent>
                  </v:textbox>
                </v:rect>
                <v:rect id="Rectangle 1378" o:spid="_x0000_s1061" style="position:absolute;left:59921;top:32141;width:2306;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60jscA&#10;AADdAAAADwAAAGRycy9kb3ducmV2LnhtbESPT2vCQBDF70K/wzKCN93YgtXoKtJW9OifgvU2ZKdJ&#10;aHY2ZFeT9tM7h4K3Gd6b936zWHWuUjdqQunZwHiUgCLOvC05N/B52gynoEJEtlh5JgO/FGC1fOot&#10;MLW+5QPdjjFXEsIhRQNFjHWqdcgKchhGviYW7ds3DqOsTa5tg62Eu0o/J8lEOyxZGgqs6a2g7Od4&#10;dQa203r9tfN/bV59XLbn/Xn2fppFYwb9bj0HFamLD/P/9c4K/sur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tI7HAAAA3QAAAA8AAAAAAAAAAAAAAAAAmAIAAGRy&#10;cy9kb3ducmV2LnhtbFBLBQYAAAAABAAEAPUAAACMAwAAAAA=&#10;" filled="f" stroked="f">
                  <v:textbox inset="0,0,0,0">
                    <w:txbxContent>
                      <w:p w:rsidR="00ED7CFD" w:rsidRDefault="00DE5273">
                        <w:pPr>
                          <w:spacing w:after="160" w:line="259" w:lineRule="auto"/>
                          <w:ind w:left="0" w:right="0" w:firstLine="0"/>
                          <w:jc w:val="left"/>
                        </w:pPr>
                        <w:proofErr w:type="gramStart"/>
                        <w:r>
                          <w:rPr>
                            <w:b/>
                            <w:color w:val="244061"/>
                          </w:rPr>
                          <w:t>les</w:t>
                        </w:r>
                        <w:proofErr w:type="gramEnd"/>
                        <w:r>
                          <w:rPr>
                            <w:b/>
                            <w:color w:val="244061"/>
                          </w:rPr>
                          <w:t xml:space="preserve"> </w:t>
                        </w:r>
                      </w:p>
                    </w:txbxContent>
                  </v:textbox>
                </v:rect>
                <v:rect id="Rectangle 1379" o:spid="_x0000_s1062" style="position:absolute;left:44662;top:33695;width:21313;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RFcQA&#10;AADdAAAADwAAAGRycy9kb3ducmV2LnhtbERPS2vCQBC+C/6HZQRvuqmCmugq4gM9Vi3Y3obsmIRm&#10;Z0N2NbG/vlsQepuP7zmLVWtK8aDaFZYVvA0jEMSp1QVnCj4u+8EMhPPIGkvLpOBJDlbLbmeBibYN&#10;n+hx9pkIIewSVJB7XyVSujQng25oK+LA3Wxt0AdYZ1LX2IRwU8pRFE2kwYJDQ44VbXJKv893o+Aw&#10;q9afR/vTZOXu63B9v8bbS+yV6vfa9RyEp9b/i1/uow7zx9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yERXEAAAA3QAAAA8AAAAAAAAAAAAAAAAAmAIAAGRycy9k&#10;b3ducmV2LnhtbFBLBQYAAAAABAAEAPUAAACJAwAAAAA=&#10;" filled="f" stroked="f">
                  <v:textbox inset="0,0,0,0">
                    <w:txbxContent>
                      <w:p w:rsidR="00ED7CFD" w:rsidRDefault="00DE5273">
                        <w:pPr>
                          <w:spacing w:after="160" w:line="259" w:lineRule="auto"/>
                          <w:ind w:left="0" w:right="0" w:firstLine="0"/>
                          <w:jc w:val="left"/>
                        </w:pPr>
                        <w:proofErr w:type="gramStart"/>
                        <w:r>
                          <w:rPr>
                            <w:b/>
                            <w:color w:val="244061"/>
                          </w:rPr>
                          <w:t>paramètres</w:t>
                        </w:r>
                        <w:proofErr w:type="gramEnd"/>
                        <w:r>
                          <w:rPr>
                            <w:b/>
                            <w:color w:val="244061"/>
                          </w:rPr>
                          <w:t xml:space="preserve"> d’identité du titre </w:t>
                        </w:r>
                      </w:p>
                    </w:txbxContent>
                  </v:textbox>
                </v:rect>
                <v:rect id="Rectangle 1380" o:spid="_x0000_s1063" style="position:absolute;left:44662;top:35250;width:954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3Ir8YA&#10;AADdAAAADwAAAGRycy9kb3ducmV2LnhtbESPQWvCQBCF74L/YZmCN920BYmpq4ht0aNVQXsbstMk&#10;NDsbslsT/fXOoeBthvfmvW/my97V6kJtqDwbeJ4koIhzbysuDBwPn+MUVIjIFmvPZOBKAZaL4WCO&#10;mfUdf9FlHwslIRwyNFDG2GRah7wkh2HiG2LRfnzrMMraFtq22Em4q/VLkky1w4qlocSG1iXlv/s/&#10;Z2CTNqvz1t+6ov743px2p9n7YRaNGT31qzdQkfr4MP9fb63gv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3Ir8YAAADdAAAADwAAAAAAAAAAAAAAAACYAgAAZHJz&#10;L2Rvd25yZXYueG1sUEsFBgAAAAAEAAQA9QAAAIsDAAAAAA==&#10;" filled="f" stroked="f">
                  <v:textbox inset="0,0,0,0">
                    <w:txbxContent>
                      <w:p w:rsidR="00ED7CFD" w:rsidRDefault="00DE5273">
                        <w:pPr>
                          <w:spacing w:after="160" w:line="259" w:lineRule="auto"/>
                          <w:ind w:left="0" w:right="0" w:firstLine="0"/>
                          <w:jc w:val="left"/>
                        </w:pPr>
                        <w:proofErr w:type="gramStart"/>
                        <w:r>
                          <w:rPr>
                            <w:b/>
                            <w:color w:val="244061"/>
                          </w:rPr>
                          <w:t>professionnel</w:t>
                        </w:r>
                        <w:proofErr w:type="gramEnd"/>
                      </w:p>
                    </w:txbxContent>
                  </v:textbox>
                </v:rect>
                <v:rect id="Rectangle 1381" o:spid="_x0000_s1064" style="position:absolute;left:51843;top:35250;width:38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tNMMA&#10;AADdAAAADwAAAGRycy9kb3ducmV2LnhtbERPTYvCMBC9C/6HMMLeNHWFpVajiKvo0VVBvQ3N2Bab&#10;SWmi7e6vNwuCt3m8z5nOW1OKB9WusKxgOIhAEKdWF5wpOB7W/RiE88gaS8uk4JcczGfdzhQTbRv+&#10;ocfeZyKEsEtQQe59lUjp0pwMuoGtiAN3tbVBH2CdSV1jE8JNKT+j6EsaLDg05FjRMqf0tr8bBZu4&#10;Wpy39q/JytVlc9qdxt+HsVfqo9cuJiA8tf4tfrm3OswfxU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FtNM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shape id="Picture 1382" o:spid="_x0000_s1065" type="#_x0000_t75" style="position:absolute;left:36911;top:49954;width:27340;height:58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PJRPCAAAA3QAAAA8AAABkcnMvZG93bnJldi54bWxET0uLwjAQvgv+hzDCXkTTtaxKt6mIqHhc&#10;H7B7HJrZtthMShO1/nsjCN7m43tOuuhMLa7Uusqygs9xBII4t7riQsHpuBnNQTiPrLG2TAru5GCR&#10;9XspJtreeE/Xgy9ECGGXoILS+yaR0uUlGXRj2xAH7t+2Bn2AbSF1i7cQbmo5iaKpNFhxaCixoVVJ&#10;+flwMQr8326FX+vLcB2ftj/1cPabW46V+hh0y28Qnjr/Fr/cOx3mx/MJPL8JJ8js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DyUTwgAAAN0AAAAPAAAAAAAAAAAAAAAAAJ8C&#10;AABkcnMvZG93bnJldi54bWxQSwUGAAAAAAQABAD3AAAAjgMAAAAA&#10;">
                  <v:imagedata r:id="rId38" o:title=""/>
                </v:shape>
                <v:shape id="Shape 19468" o:spid="_x0000_s1066" style="position:absolute;left:43545;top:50375;width:20085;height:4636;visibility:visible;mso-wrap-style:square;v-text-anchor:top" coordsize="2008505,4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lQFMQA&#10;AADeAAAADwAAAGRycy9kb3ducmV2LnhtbESPQW/CMAyF75P2HyJP2m2knQraOgLa0JC4AtN2tRqv&#10;qWicKglQ/j0+IHGz9Z7f+zxfjr5XJ4qpC2ygnBSgiJtgO24N/OzXL2+gUka22AcmAxdKsFw8Psyx&#10;tuHMWzrtcqskhFONBlzOQ611ahx5TJMwEIv2H6LHLGtstY14lnDf69eimGmPHUuDw4FWjprD7ugN&#10;NFUIX2t3Kf/slL5j9cuHcmBjnp/Gzw9QmcZ8N9+uN1bw36uZ8Mo7MoNe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5UBTEAAAA3gAAAA8AAAAAAAAAAAAAAAAAmAIAAGRycy9k&#10;b3ducmV2LnhtbFBLBQYAAAAABAAEAPUAAACJAwAAAAA=&#10;" path="m,l2008505,r,463550l,463550,,e" stroked="f" strokeweight="0">
                  <v:fill opacity="32896f"/>
                  <v:path arrowok="t" textboxrect="0,0,2008505,463550"/>
                </v:shape>
                <v:shape id="Shape 1384" o:spid="_x0000_s1067" style="position:absolute;left:43545;top:50375;width:20085;height:4636;visibility:visible;mso-wrap-style:square;v-text-anchor:top" coordsize="2008505,4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BvwcIA&#10;AADdAAAADwAAAGRycy9kb3ducmV2LnhtbERPS4vCMBC+L/gfwgje1tRVFq1GEWE1ly74wPPQjG2x&#10;mZQmav33mwXB23x8z1msOluLO7W+cqxgNExAEOfOVFwoOB1/PqcgfEA2WDsmBU/ysFr2PhaYGvfg&#10;Pd0PoRAxhH2KCsoQmlRKn5dk0Q9dQxy5i2sthgjbQpoWHzHc1vIrSb6lxYpjQ4kNbUrKr4ebVZDM&#10;9PmSke70r8xmz40eT7bZTqlBv1vPQQTqwlv8cmsT54+nE/j/Jp4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G/BwgAAAN0AAAAPAAAAAAAAAAAAAAAAAJgCAABkcnMvZG93&#10;bnJldi54bWxQSwUGAAAAAAQABAD1AAAAhwMAAAAA&#10;" path="m,463550r2008505,l2008505,,,,,463550xe" filled="f" strokecolor="#254061" strokeweight="3pt">
                  <v:path arrowok="t" textboxrect="0,0,2008505,463550"/>
                </v:shape>
                <v:shape id="Shape 1385" o:spid="_x0000_s1068" style="position:absolute;left:38481;top:51927;width:5201;height:1143;visibility:visible;mso-wrap-style:square;v-text-anchor:top" coordsize="520192,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GQMEA&#10;AADdAAAADwAAAGRycy9kb3ducmV2LnhtbERP3WrCMBS+H+wdwhl4p6kbaqlGGbrBdrm6Bzg0Z0mx&#10;OSlJbOvbm8Fgd+fj+z27w+Q6MVCIrWcFy0UBgrjxumWj4Pv8Pi9BxISssfNMCm4U4bB/fNhhpf3I&#10;XzTUyYgcwrFCBTalvpIyNpYcxoXviTP344PDlGEwUgccc7jr5HNRrKXDlnODxZ6OlppLfXUKVqcL&#10;a1ua22eh7TjUb5vuaIJSs6fpdQsi0ZT+xX/uD53nv5Qr+P0mny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qhkDBAAAA3QAAAA8AAAAAAAAAAAAAAAAAmAIAAGRycy9kb3du&#10;cmV2LnhtbFBLBQYAAAAABAAEAPUAAACGAwAAAAA=&#10;" path="m114300,r,37985l520192,38227r,38100l114300,76085r,38215l,57023,114300,xe" fillcolor="#254061" stroked="f" strokeweight="0">
                  <v:path arrowok="t" textboxrect="0,0,520192,114300"/>
                </v:shape>
                <v:rect id="Rectangle 1386" o:spid="_x0000_s1069" style="position:absolute;left:44662;top:52169;width:18078;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QMMA&#10;AADdAAAADwAAAGRycy9kb3ducmV2LnhtbERPS4vCMBC+C/sfwix401QFqdUosuuiRx8L6m1oxrbY&#10;TEqTtdVfbwRhb/PxPWe2aE0pblS7wrKCQT8CQZxaXXCm4Pfw04tBOI+ssbRMCu7kYDH/6Mww0bbh&#10;Hd32PhMhhF2CCnLvq0RKl+Zk0PVtRRy4i60N+gDrTOoamxBuSjmMorE0WHBoyLGir5zS6/7PKFjH&#10;1fK0sY8mK1fn9XF7nHwfJl6p7me7nILw1Pp/8du90WH+KB7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QM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Identification du candidat</w:t>
                        </w:r>
                      </w:p>
                    </w:txbxContent>
                  </v:textbox>
                </v:rect>
                <v:rect id="Rectangle 1387" o:spid="_x0000_s1070" style="position:absolute;left:58275;top:52169;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Q28QA&#10;AADdAAAADwAAAGRycy9kb3ducmV2LnhtbERPS2vCQBC+C/6HZYTedFMLNUZXER/o0UfB9jZkxyQ0&#10;Oxuyq0n99a4g9DYf33Om89aU4ka1KywreB9EIIhTqwvOFHydNv0YhPPIGkvLpOCPHMxn3c4UE20b&#10;PtDt6DMRQtglqCD3vkqkdGlOBt3AVsSBu9jaoA+wzqSusQnhppTDKPqUBgsODTlWtMwp/T1ejYJt&#10;XC2+d/beZOX6Z3ven8er09gr9dZrFxMQnlr/L365dzrM/4hH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0UNvEAAAA3Q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w10:anchorlock/>
              </v:group>
            </w:pict>
          </mc:Fallback>
        </mc:AlternateContent>
      </w:r>
    </w:p>
    <w:p w:rsidR="00ED7CFD" w:rsidRDefault="00DE5273">
      <w:pPr>
        <w:pStyle w:val="Titre3"/>
        <w:spacing w:after="12" w:line="249" w:lineRule="auto"/>
        <w:ind w:left="685"/>
      </w:pPr>
      <w:r>
        <w:rPr>
          <w:i/>
          <w:sz w:val="28"/>
        </w:rPr>
        <w:lastRenderedPageBreak/>
        <w:t>2)</w:t>
      </w:r>
      <w:r>
        <w:rPr>
          <w:rFonts w:ascii="Arial" w:eastAsia="Arial" w:hAnsi="Arial" w:cs="Arial"/>
          <w:i/>
          <w:sz w:val="28"/>
        </w:rPr>
        <w:t xml:space="preserve"> </w:t>
      </w:r>
      <w:r>
        <w:rPr>
          <w:sz w:val="28"/>
        </w:rPr>
        <w:t xml:space="preserve">Fiche de résultats des évaluations pour l’activité  </w:t>
      </w:r>
    </w:p>
    <w:p w:rsidR="00ED7CFD" w:rsidRDefault="00DE5273">
      <w:pPr>
        <w:spacing w:after="0" w:line="259" w:lineRule="auto"/>
        <w:ind w:left="175" w:right="-890" w:firstLine="0"/>
        <w:jc w:val="left"/>
      </w:pPr>
      <w:r>
        <w:rPr>
          <w:noProof/>
          <w:color w:val="000000"/>
          <w:sz w:val="22"/>
        </w:rPr>
        <w:lastRenderedPageBreak/>
        <mc:AlternateContent>
          <mc:Choice Requires="wpg">
            <w:drawing>
              <wp:inline distT="0" distB="0" distL="0" distR="0">
                <wp:extent cx="6466332" cy="8067940"/>
                <wp:effectExtent l="0" t="0" r="0" b="0"/>
                <wp:docPr id="15571" name="Group 15571"/>
                <wp:cNvGraphicFramePr/>
                <a:graphic xmlns:a="http://schemas.openxmlformats.org/drawingml/2006/main">
                  <a:graphicData uri="http://schemas.microsoft.com/office/word/2010/wordprocessingGroup">
                    <wpg:wgp>
                      <wpg:cNvGrpSpPr/>
                      <wpg:grpSpPr>
                        <a:xfrm>
                          <a:off x="0" y="0"/>
                          <a:ext cx="6466332" cy="8067940"/>
                          <a:chOff x="0" y="0"/>
                          <a:chExt cx="6466332" cy="8067940"/>
                        </a:xfrm>
                      </wpg:grpSpPr>
                      <pic:pic xmlns:pic="http://schemas.openxmlformats.org/drawingml/2006/picture">
                        <pic:nvPicPr>
                          <pic:cNvPr id="1431" name="Picture 1431"/>
                          <pic:cNvPicPr/>
                        </pic:nvPicPr>
                        <pic:blipFill>
                          <a:blip r:embed="rId39"/>
                          <a:stretch>
                            <a:fillRect/>
                          </a:stretch>
                        </pic:blipFill>
                        <pic:spPr>
                          <a:xfrm>
                            <a:off x="6858" y="6892"/>
                            <a:ext cx="5668383" cy="8021021"/>
                          </a:xfrm>
                          <a:prstGeom prst="rect">
                            <a:avLst/>
                          </a:prstGeom>
                        </pic:spPr>
                      </pic:pic>
                      <wps:wsp>
                        <wps:cNvPr id="19469" name="Shape 194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70" name="Shape 19470"/>
                        <wps:cNvSpPr/>
                        <wps:spPr>
                          <a:xfrm>
                            <a:off x="6096" y="0"/>
                            <a:ext cx="5669026" cy="9144"/>
                          </a:xfrm>
                          <a:custGeom>
                            <a:avLst/>
                            <a:gdLst/>
                            <a:ahLst/>
                            <a:cxnLst/>
                            <a:rect l="0" t="0" r="0" b="0"/>
                            <a:pathLst>
                              <a:path w="5669026" h="9144">
                                <a:moveTo>
                                  <a:pt x="0" y="0"/>
                                </a:moveTo>
                                <a:lnTo>
                                  <a:pt x="5669026" y="0"/>
                                </a:lnTo>
                                <a:lnTo>
                                  <a:pt x="566902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71" name="Shape 19471"/>
                        <wps:cNvSpPr/>
                        <wps:spPr>
                          <a:xfrm>
                            <a:off x="56751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72" name="Shape 19472"/>
                        <wps:cNvSpPr/>
                        <wps:spPr>
                          <a:xfrm>
                            <a:off x="0" y="6172"/>
                            <a:ext cx="9144" cy="8021702"/>
                          </a:xfrm>
                          <a:custGeom>
                            <a:avLst/>
                            <a:gdLst/>
                            <a:ahLst/>
                            <a:cxnLst/>
                            <a:rect l="0" t="0" r="0" b="0"/>
                            <a:pathLst>
                              <a:path w="9144" h="8021702">
                                <a:moveTo>
                                  <a:pt x="0" y="0"/>
                                </a:moveTo>
                                <a:lnTo>
                                  <a:pt x="9144" y="0"/>
                                </a:lnTo>
                                <a:lnTo>
                                  <a:pt x="9144" y="8021702"/>
                                </a:lnTo>
                                <a:lnTo>
                                  <a:pt x="0" y="802170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73" name="Shape 19473"/>
                        <wps:cNvSpPr/>
                        <wps:spPr>
                          <a:xfrm>
                            <a:off x="5675122" y="6172"/>
                            <a:ext cx="9144" cy="8021702"/>
                          </a:xfrm>
                          <a:custGeom>
                            <a:avLst/>
                            <a:gdLst/>
                            <a:ahLst/>
                            <a:cxnLst/>
                            <a:rect l="0" t="0" r="0" b="0"/>
                            <a:pathLst>
                              <a:path w="9144" h="8021702">
                                <a:moveTo>
                                  <a:pt x="0" y="0"/>
                                </a:moveTo>
                                <a:lnTo>
                                  <a:pt x="9144" y="0"/>
                                </a:lnTo>
                                <a:lnTo>
                                  <a:pt x="9144" y="8021702"/>
                                </a:lnTo>
                                <a:lnTo>
                                  <a:pt x="0" y="802170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74" name="Shape 19474"/>
                        <wps:cNvSpPr/>
                        <wps:spPr>
                          <a:xfrm>
                            <a:off x="0" y="802787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75" name="Shape 19475"/>
                        <wps:cNvSpPr/>
                        <wps:spPr>
                          <a:xfrm>
                            <a:off x="6096" y="8027874"/>
                            <a:ext cx="5669026" cy="9144"/>
                          </a:xfrm>
                          <a:custGeom>
                            <a:avLst/>
                            <a:gdLst/>
                            <a:ahLst/>
                            <a:cxnLst/>
                            <a:rect l="0" t="0" r="0" b="0"/>
                            <a:pathLst>
                              <a:path w="5669026" h="9144">
                                <a:moveTo>
                                  <a:pt x="0" y="0"/>
                                </a:moveTo>
                                <a:lnTo>
                                  <a:pt x="5669026" y="0"/>
                                </a:lnTo>
                                <a:lnTo>
                                  <a:pt x="566902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76" name="Shape 19476"/>
                        <wps:cNvSpPr/>
                        <wps:spPr>
                          <a:xfrm>
                            <a:off x="5675122" y="802787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4" name="Rectangle 1444"/>
                        <wps:cNvSpPr/>
                        <wps:spPr>
                          <a:xfrm>
                            <a:off x="5681218" y="7939100"/>
                            <a:ext cx="38021" cy="171356"/>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45" name="Picture 1445"/>
                          <pic:cNvPicPr/>
                        </pic:nvPicPr>
                        <pic:blipFill>
                          <a:blip r:embed="rId40"/>
                          <a:stretch>
                            <a:fillRect/>
                          </a:stretch>
                        </pic:blipFill>
                        <pic:spPr>
                          <a:xfrm>
                            <a:off x="1176528" y="3916426"/>
                            <a:ext cx="2325624" cy="2273808"/>
                          </a:xfrm>
                          <a:prstGeom prst="rect">
                            <a:avLst/>
                          </a:prstGeom>
                        </pic:spPr>
                      </pic:pic>
                      <wps:wsp>
                        <wps:cNvPr id="1447" name="Shape 1447"/>
                        <wps:cNvSpPr/>
                        <wps:spPr>
                          <a:xfrm>
                            <a:off x="1237996" y="3957447"/>
                            <a:ext cx="2202180" cy="2150746"/>
                          </a:xfrm>
                          <a:custGeom>
                            <a:avLst/>
                            <a:gdLst/>
                            <a:ahLst/>
                            <a:cxnLst/>
                            <a:rect l="0" t="0" r="0" b="0"/>
                            <a:pathLst>
                              <a:path w="2202180" h="2150746">
                                <a:moveTo>
                                  <a:pt x="0" y="2150746"/>
                                </a:moveTo>
                                <a:lnTo>
                                  <a:pt x="2202180" y="2150746"/>
                                </a:lnTo>
                                <a:lnTo>
                                  <a:pt x="2202180"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448" name="Rectangle 1448"/>
                        <wps:cNvSpPr/>
                        <wps:spPr>
                          <a:xfrm>
                            <a:off x="1348994" y="4218432"/>
                            <a:ext cx="2288997"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L’organisme de formation décrit </w:t>
                              </w:r>
                            </w:p>
                          </w:txbxContent>
                        </wps:txbx>
                        <wps:bodyPr horzOverflow="overflow" vert="horz" lIns="0" tIns="0" rIns="0" bIns="0" rtlCol="0">
                          <a:noAutofit/>
                        </wps:bodyPr>
                      </wps:wsp>
                      <wps:wsp>
                        <wps:cNvPr id="1449" name="Rectangle 1449"/>
                        <wps:cNvSpPr/>
                        <wps:spPr>
                          <a:xfrm>
                            <a:off x="1348994" y="4396740"/>
                            <a:ext cx="2386236"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succinctement l’évaluation qu’il a </w:t>
                              </w:r>
                            </w:p>
                          </w:txbxContent>
                        </wps:txbx>
                        <wps:bodyPr horzOverflow="overflow" vert="horz" lIns="0" tIns="0" rIns="0" bIns="0" rtlCol="0">
                          <a:noAutofit/>
                        </wps:bodyPr>
                      </wps:wsp>
                      <wps:wsp>
                        <wps:cNvPr id="1450" name="Rectangle 1450"/>
                        <wps:cNvSpPr/>
                        <wps:spPr>
                          <a:xfrm>
                            <a:off x="1348994" y="4575302"/>
                            <a:ext cx="724417" cy="171356"/>
                          </a:xfrm>
                          <a:prstGeom prst="rect">
                            <a:avLst/>
                          </a:prstGeom>
                          <a:ln>
                            <a:noFill/>
                          </a:ln>
                        </wps:spPr>
                        <wps:txbx>
                          <w:txbxContent>
                            <w:p w:rsidR="00ED7CFD" w:rsidRDefault="00DE5273">
                              <w:pPr>
                                <w:spacing w:after="160" w:line="259" w:lineRule="auto"/>
                                <w:ind w:left="0" w:right="0" w:firstLine="0"/>
                                <w:jc w:val="left"/>
                              </w:pPr>
                              <w:r>
                                <w:rPr>
                                  <w:b/>
                                  <w:color w:val="244061"/>
                                </w:rPr>
                                <w:t>mise en œ</w:t>
                              </w:r>
                            </w:p>
                          </w:txbxContent>
                        </wps:txbx>
                        <wps:bodyPr horzOverflow="overflow" vert="horz" lIns="0" tIns="0" rIns="0" bIns="0" rtlCol="0">
                          <a:noAutofit/>
                        </wps:bodyPr>
                      </wps:wsp>
                      <wps:wsp>
                        <wps:cNvPr id="1451" name="Rectangle 1451"/>
                        <wps:cNvSpPr/>
                        <wps:spPr>
                          <a:xfrm>
                            <a:off x="1894967" y="4575302"/>
                            <a:ext cx="1477434"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uvre (descriptif de la </w:t>
                              </w:r>
                            </w:p>
                          </w:txbxContent>
                        </wps:txbx>
                        <wps:bodyPr horzOverflow="overflow" vert="horz" lIns="0" tIns="0" rIns="0" bIns="0" rtlCol="0">
                          <a:noAutofit/>
                        </wps:bodyPr>
                      </wps:wsp>
                      <wps:wsp>
                        <wps:cNvPr id="1452" name="Rectangle 1452"/>
                        <wps:cNvSpPr/>
                        <wps:spPr>
                          <a:xfrm>
                            <a:off x="1348994" y="4753610"/>
                            <a:ext cx="2227759"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situation, modalité). Préciser la </w:t>
                              </w:r>
                            </w:p>
                          </w:txbxContent>
                        </wps:txbx>
                        <wps:bodyPr horzOverflow="overflow" vert="horz" lIns="0" tIns="0" rIns="0" bIns="0" rtlCol="0">
                          <a:noAutofit/>
                        </wps:bodyPr>
                      </wps:wsp>
                      <wps:wsp>
                        <wps:cNvPr id="1453" name="Rectangle 1453"/>
                        <wps:cNvSpPr/>
                        <wps:spPr>
                          <a:xfrm>
                            <a:off x="1348994" y="4931918"/>
                            <a:ext cx="1961613"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modalité (mise en situation </w:t>
                              </w:r>
                            </w:p>
                          </w:txbxContent>
                        </wps:txbx>
                        <wps:bodyPr horzOverflow="overflow" vert="horz" lIns="0" tIns="0" rIns="0" bIns="0" rtlCol="0">
                          <a:noAutofit/>
                        </wps:bodyPr>
                      </wps:wsp>
                      <wps:wsp>
                        <wps:cNvPr id="1454" name="Rectangle 1454"/>
                        <wps:cNvSpPr/>
                        <wps:spPr>
                          <a:xfrm>
                            <a:off x="1348994" y="5110226"/>
                            <a:ext cx="2638756"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professionnelle, entretien technique, </w:t>
                              </w:r>
                            </w:p>
                          </w:txbxContent>
                        </wps:txbx>
                        <wps:bodyPr horzOverflow="overflow" vert="horz" lIns="0" tIns="0" rIns="0" bIns="0" rtlCol="0">
                          <a:noAutofit/>
                        </wps:bodyPr>
                      </wps:wsp>
                      <wps:wsp>
                        <wps:cNvPr id="1455" name="Rectangle 1455"/>
                        <wps:cNvSpPr/>
                        <wps:spPr>
                          <a:xfrm>
                            <a:off x="1348994" y="5290058"/>
                            <a:ext cx="2271332" cy="171356"/>
                          </a:xfrm>
                          <a:prstGeom prst="rect">
                            <a:avLst/>
                          </a:prstGeom>
                          <a:ln>
                            <a:noFill/>
                          </a:ln>
                        </wps:spPr>
                        <wps:txbx>
                          <w:txbxContent>
                            <w:p w:rsidR="00ED7CFD" w:rsidRDefault="00DE5273">
                              <w:pPr>
                                <w:spacing w:after="160" w:line="259" w:lineRule="auto"/>
                                <w:ind w:left="0" w:right="0" w:firstLine="0"/>
                                <w:jc w:val="left"/>
                              </w:pPr>
                              <w:r>
                                <w:rPr>
                                  <w:b/>
                                  <w:color w:val="244061"/>
                                </w:rPr>
                                <w:t>questionnaire, autre modalité…)</w:t>
                              </w:r>
                            </w:p>
                          </w:txbxContent>
                        </wps:txbx>
                        <wps:bodyPr horzOverflow="overflow" vert="horz" lIns="0" tIns="0" rIns="0" bIns="0" rtlCol="0">
                          <a:noAutofit/>
                        </wps:bodyPr>
                      </wps:wsp>
                      <wps:wsp>
                        <wps:cNvPr id="1456" name="Rectangle 1456"/>
                        <wps:cNvSpPr/>
                        <wps:spPr>
                          <a:xfrm>
                            <a:off x="3059303" y="5290058"/>
                            <a:ext cx="38021"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wps:wsp>
                        <wps:cNvPr id="1457" name="Rectangle 1457"/>
                        <wps:cNvSpPr/>
                        <wps:spPr>
                          <a:xfrm>
                            <a:off x="1348994" y="5591810"/>
                            <a:ext cx="2422575" cy="171355"/>
                          </a:xfrm>
                          <a:prstGeom prst="rect">
                            <a:avLst/>
                          </a:prstGeom>
                          <a:ln>
                            <a:noFill/>
                          </a:ln>
                        </wps:spPr>
                        <wps:txbx>
                          <w:txbxContent>
                            <w:p w:rsidR="00ED7CFD" w:rsidRDefault="00DE5273">
                              <w:pPr>
                                <w:spacing w:after="160" w:line="259" w:lineRule="auto"/>
                                <w:ind w:left="0" w:right="0" w:firstLine="0"/>
                                <w:jc w:val="left"/>
                              </w:pPr>
                              <w:r>
                                <w:rPr>
                                  <w:b/>
                                  <w:color w:val="244061"/>
                                </w:rPr>
                                <w:t>Voir les exemples pages suivantes.</w:t>
                              </w:r>
                            </w:p>
                          </w:txbxContent>
                        </wps:txbx>
                        <wps:bodyPr horzOverflow="overflow" vert="horz" lIns="0" tIns="0" rIns="0" bIns="0" rtlCol="0">
                          <a:noAutofit/>
                        </wps:bodyPr>
                      </wps:wsp>
                      <wps:wsp>
                        <wps:cNvPr id="1458" name="Rectangle 1458"/>
                        <wps:cNvSpPr/>
                        <wps:spPr>
                          <a:xfrm>
                            <a:off x="3172079" y="5591810"/>
                            <a:ext cx="38021"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pic:pic xmlns:pic="http://schemas.openxmlformats.org/drawingml/2006/picture">
                        <pic:nvPicPr>
                          <pic:cNvPr id="1459" name="Picture 1459"/>
                          <pic:cNvPicPr/>
                        </pic:nvPicPr>
                        <pic:blipFill>
                          <a:blip r:embed="rId41"/>
                          <a:stretch>
                            <a:fillRect/>
                          </a:stretch>
                        </pic:blipFill>
                        <pic:spPr>
                          <a:xfrm>
                            <a:off x="3666744" y="2031238"/>
                            <a:ext cx="2799588" cy="1054608"/>
                          </a:xfrm>
                          <a:prstGeom prst="rect">
                            <a:avLst/>
                          </a:prstGeom>
                        </pic:spPr>
                      </pic:pic>
                      <wps:wsp>
                        <wps:cNvPr id="19477" name="Shape 19477"/>
                        <wps:cNvSpPr/>
                        <wps:spPr>
                          <a:xfrm>
                            <a:off x="3728466" y="2073402"/>
                            <a:ext cx="2675890" cy="643890"/>
                          </a:xfrm>
                          <a:custGeom>
                            <a:avLst/>
                            <a:gdLst/>
                            <a:ahLst/>
                            <a:cxnLst/>
                            <a:rect l="0" t="0" r="0" b="0"/>
                            <a:pathLst>
                              <a:path w="2675890" h="643890">
                                <a:moveTo>
                                  <a:pt x="0" y="0"/>
                                </a:moveTo>
                                <a:lnTo>
                                  <a:pt x="2675890" y="0"/>
                                </a:lnTo>
                                <a:lnTo>
                                  <a:pt x="2675890" y="643890"/>
                                </a:lnTo>
                                <a:lnTo>
                                  <a:pt x="0" y="643890"/>
                                </a:lnTo>
                                <a:lnTo>
                                  <a:pt x="0" y="0"/>
                                </a:lnTo>
                              </a:path>
                            </a:pathLst>
                          </a:custGeom>
                          <a:ln w="0" cap="flat">
                            <a:round/>
                          </a:ln>
                        </wps:spPr>
                        <wps:style>
                          <a:lnRef idx="0">
                            <a:srgbClr val="000000">
                              <a:alpha val="0"/>
                            </a:srgbClr>
                          </a:lnRef>
                          <a:fillRef idx="1">
                            <a:srgbClr val="FFFFFF">
                              <a:alpha val="80000"/>
                            </a:srgbClr>
                          </a:fillRef>
                          <a:effectRef idx="0">
                            <a:scrgbClr r="0" g="0" b="0"/>
                          </a:effectRef>
                          <a:fontRef idx="none"/>
                        </wps:style>
                        <wps:bodyPr/>
                      </wps:wsp>
                      <wps:wsp>
                        <wps:cNvPr id="1461" name="Shape 1461"/>
                        <wps:cNvSpPr/>
                        <wps:spPr>
                          <a:xfrm>
                            <a:off x="3728466" y="2073402"/>
                            <a:ext cx="2675890" cy="643890"/>
                          </a:xfrm>
                          <a:custGeom>
                            <a:avLst/>
                            <a:gdLst/>
                            <a:ahLst/>
                            <a:cxnLst/>
                            <a:rect l="0" t="0" r="0" b="0"/>
                            <a:pathLst>
                              <a:path w="2675890" h="643890">
                                <a:moveTo>
                                  <a:pt x="0" y="643890"/>
                                </a:moveTo>
                                <a:lnTo>
                                  <a:pt x="2675890" y="643890"/>
                                </a:lnTo>
                                <a:lnTo>
                                  <a:pt x="2675890"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462" name="Shape 1462"/>
                        <wps:cNvSpPr/>
                        <wps:spPr>
                          <a:xfrm>
                            <a:off x="4863211" y="2707005"/>
                            <a:ext cx="114173" cy="201168"/>
                          </a:xfrm>
                          <a:custGeom>
                            <a:avLst/>
                            <a:gdLst/>
                            <a:ahLst/>
                            <a:cxnLst/>
                            <a:rect l="0" t="0" r="0" b="0"/>
                            <a:pathLst>
                              <a:path w="114173" h="201168">
                                <a:moveTo>
                                  <a:pt x="39878" y="0"/>
                                </a:moveTo>
                                <a:lnTo>
                                  <a:pt x="77978" y="762"/>
                                </a:lnTo>
                                <a:lnTo>
                                  <a:pt x="76103" y="87333"/>
                                </a:lnTo>
                                <a:lnTo>
                                  <a:pt x="114173" y="88138"/>
                                </a:lnTo>
                                <a:lnTo>
                                  <a:pt x="54610" y="201168"/>
                                </a:lnTo>
                                <a:lnTo>
                                  <a:pt x="0" y="85725"/>
                                </a:lnTo>
                                <a:lnTo>
                                  <a:pt x="38004" y="86528"/>
                                </a:lnTo>
                                <a:lnTo>
                                  <a:pt x="39878" y="0"/>
                                </a:lnTo>
                                <a:close/>
                              </a:path>
                            </a:pathLst>
                          </a:custGeom>
                          <a:ln w="0" cap="flat">
                            <a:round/>
                          </a:ln>
                        </wps:spPr>
                        <wps:style>
                          <a:lnRef idx="0">
                            <a:srgbClr val="000000">
                              <a:alpha val="0"/>
                            </a:srgbClr>
                          </a:lnRef>
                          <a:fillRef idx="1">
                            <a:srgbClr val="254061"/>
                          </a:fillRef>
                          <a:effectRef idx="0">
                            <a:scrgbClr r="0" g="0" b="0"/>
                          </a:effectRef>
                          <a:fontRef idx="none"/>
                        </wps:style>
                        <wps:bodyPr/>
                      </wps:wsp>
                      <wps:wsp>
                        <wps:cNvPr id="1463" name="Rectangle 1463"/>
                        <wps:cNvSpPr/>
                        <wps:spPr>
                          <a:xfrm>
                            <a:off x="3839845" y="2164080"/>
                            <a:ext cx="3155236"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Cocher dans la grille les cases correspondant </w:t>
                              </w:r>
                            </w:p>
                          </w:txbxContent>
                        </wps:txbx>
                        <wps:bodyPr horzOverflow="overflow" vert="horz" lIns="0" tIns="0" rIns="0" bIns="0" rtlCol="0">
                          <a:noAutofit/>
                        </wps:bodyPr>
                      </wps:wsp>
                      <wps:wsp>
                        <wps:cNvPr id="1464" name="Rectangle 1464"/>
                        <wps:cNvSpPr/>
                        <wps:spPr>
                          <a:xfrm>
                            <a:off x="3839845" y="2342388"/>
                            <a:ext cx="2859984"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aux compétences évaluées (les numéros </w:t>
                              </w:r>
                            </w:p>
                          </w:txbxContent>
                        </wps:txbx>
                        <wps:bodyPr horzOverflow="overflow" vert="horz" lIns="0" tIns="0" rIns="0" bIns="0" rtlCol="0">
                          <a:noAutofit/>
                        </wps:bodyPr>
                      </wps:wsp>
                      <wps:wsp>
                        <wps:cNvPr id="1465" name="Rectangle 1465"/>
                        <wps:cNvSpPr/>
                        <wps:spPr>
                          <a:xfrm>
                            <a:off x="3839845" y="2522221"/>
                            <a:ext cx="2864022" cy="171355"/>
                          </a:xfrm>
                          <a:prstGeom prst="rect">
                            <a:avLst/>
                          </a:prstGeom>
                          <a:ln>
                            <a:noFill/>
                          </a:ln>
                        </wps:spPr>
                        <wps:txbx>
                          <w:txbxContent>
                            <w:p w:rsidR="00ED7CFD" w:rsidRDefault="00DE5273">
                              <w:pPr>
                                <w:spacing w:after="160" w:line="259" w:lineRule="auto"/>
                                <w:ind w:left="0" w:right="0" w:firstLine="0"/>
                                <w:jc w:val="left"/>
                              </w:pPr>
                              <w:r>
                                <w:rPr>
                                  <w:b/>
                                  <w:color w:val="244061"/>
                                </w:rPr>
                                <w:t>correspondent à la liste en haut de page)</w:t>
                              </w:r>
                            </w:p>
                          </w:txbxContent>
                        </wps:txbx>
                        <wps:bodyPr horzOverflow="overflow" vert="horz" lIns="0" tIns="0" rIns="0" bIns="0" rtlCol="0">
                          <a:noAutofit/>
                        </wps:bodyPr>
                      </wps:wsp>
                      <wps:wsp>
                        <wps:cNvPr id="1466" name="Rectangle 1466"/>
                        <wps:cNvSpPr/>
                        <wps:spPr>
                          <a:xfrm>
                            <a:off x="5996687" y="2522221"/>
                            <a:ext cx="44918" cy="171355"/>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467" name="Rectangle 1467"/>
                        <wps:cNvSpPr/>
                        <wps:spPr>
                          <a:xfrm>
                            <a:off x="6030214" y="2522221"/>
                            <a:ext cx="38021"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pic:pic xmlns:pic="http://schemas.openxmlformats.org/drawingml/2006/picture">
                        <pic:nvPicPr>
                          <pic:cNvPr id="1469" name="Picture 1469"/>
                          <pic:cNvPicPr/>
                        </pic:nvPicPr>
                        <pic:blipFill>
                          <a:blip r:embed="rId42"/>
                          <a:stretch>
                            <a:fillRect/>
                          </a:stretch>
                        </pic:blipFill>
                        <pic:spPr>
                          <a:xfrm>
                            <a:off x="3749040" y="1231138"/>
                            <a:ext cx="2717292" cy="763524"/>
                          </a:xfrm>
                          <a:prstGeom prst="rect">
                            <a:avLst/>
                          </a:prstGeom>
                        </pic:spPr>
                      </pic:pic>
                      <wps:wsp>
                        <wps:cNvPr id="19478" name="Shape 19478"/>
                        <wps:cNvSpPr/>
                        <wps:spPr>
                          <a:xfrm>
                            <a:off x="4668266" y="1272667"/>
                            <a:ext cx="1736090" cy="617855"/>
                          </a:xfrm>
                          <a:custGeom>
                            <a:avLst/>
                            <a:gdLst/>
                            <a:ahLst/>
                            <a:cxnLst/>
                            <a:rect l="0" t="0" r="0" b="0"/>
                            <a:pathLst>
                              <a:path w="1736090" h="617855">
                                <a:moveTo>
                                  <a:pt x="0" y="0"/>
                                </a:moveTo>
                                <a:lnTo>
                                  <a:pt x="1736090" y="0"/>
                                </a:lnTo>
                                <a:lnTo>
                                  <a:pt x="1736090" y="617855"/>
                                </a:lnTo>
                                <a:lnTo>
                                  <a:pt x="0" y="617855"/>
                                </a:lnTo>
                                <a:lnTo>
                                  <a:pt x="0" y="0"/>
                                </a:lnTo>
                              </a:path>
                            </a:pathLst>
                          </a:custGeom>
                          <a:ln w="0" cap="flat">
                            <a:round/>
                          </a:ln>
                        </wps:spPr>
                        <wps:style>
                          <a:lnRef idx="0">
                            <a:srgbClr val="000000">
                              <a:alpha val="0"/>
                            </a:srgbClr>
                          </a:lnRef>
                          <a:fillRef idx="1">
                            <a:srgbClr val="FFFFFF">
                              <a:alpha val="80000"/>
                            </a:srgbClr>
                          </a:fillRef>
                          <a:effectRef idx="0">
                            <a:scrgbClr r="0" g="0" b="0"/>
                          </a:effectRef>
                          <a:fontRef idx="none"/>
                        </wps:style>
                        <wps:bodyPr/>
                      </wps:wsp>
                      <wps:wsp>
                        <wps:cNvPr id="1471" name="Shape 1471"/>
                        <wps:cNvSpPr/>
                        <wps:spPr>
                          <a:xfrm>
                            <a:off x="4668266" y="1272667"/>
                            <a:ext cx="1736090" cy="617855"/>
                          </a:xfrm>
                          <a:custGeom>
                            <a:avLst/>
                            <a:gdLst/>
                            <a:ahLst/>
                            <a:cxnLst/>
                            <a:rect l="0" t="0" r="0" b="0"/>
                            <a:pathLst>
                              <a:path w="1736090" h="617855">
                                <a:moveTo>
                                  <a:pt x="0" y="617855"/>
                                </a:moveTo>
                                <a:lnTo>
                                  <a:pt x="1736090" y="617855"/>
                                </a:lnTo>
                                <a:lnTo>
                                  <a:pt x="1736090"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472" name="Shape 1472"/>
                        <wps:cNvSpPr/>
                        <wps:spPr>
                          <a:xfrm>
                            <a:off x="3906393" y="1537843"/>
                            <a:ext cx="779907" cy="296672"/>
                          </a:xfrm>
                          <a:custGeom>
                            <a:avLst/>
                            <a:gdLst/>
                            <a:ahLst/>
                            <a:cxnLst/>
                            <a:rect l="0" t="0" r="0" b="0"/>
                            <a:pathLst>
                              <a:path w="779907" h="296672">
                                <a:moveTo>
                                  <a:pt x="767715" y="0"/>
                                </a:moveTo>
                                <a:lnTo>
                                  <a:pt x="779907" y="36068"/>
                                </a:lnTo>
                                <a:lnTo>
                                  <a:pt x="114406" y="260498"/>
                                </a:lnTo>
                                <a:lnTo>
                                  <a:pt x="126619" y="296672"/>
                                </a:lnTo>
                                <a:lnTo>
                                  <a:pt x="0" y="279019"/>
                                </a:lnTo>
                                <a:lnTo>
                                  <a:pt x="90043" y="188340"/>
                                </a:lnTo>
                                <a:lnTo>
                                  <a:pt x="102226" y="224426"/>
                                </a:lnTo>
                                <a:lnTo>
                                  <a:pt x="767715" y="0"/>
                                </a:lnTo>
                                <a:close/>
                              </a:path>
                            </a:pathLst>
                          </a:custGeom>
                          <a:ln w="0" cap="flat">
                            <a:round/>
                          </a:ln>
                        </wps:spPr>
                        <wps:style>
                          <a:lnRef idx="0">
                            <a:srgbClr val="000000">
                              <a:alpha val="0"/>
                            </a:srgbClr>
                          </a:lnRef>
                          <a:fillRef idx="1">
                            <a:srgbClr val="254061"/>
                          </a:fillRef>
                          <a:effectRef idx="0">
                            <a:scrgbClr r="0" g="0" b="0"/>
                          </a:effectRef>
                          <a:fontRef idx="none"/>
                        </wps:style>
                        <wps:bodyPr/>
                      </wps:wsp>
                      <wps:wsp>
                        <wps:cNvPr id="1473" name="Rectangle 1473"/>
                        <wps:cNvSpPr/>
                        <wps:spPr>
                          <a:xfrm>
                            <a:off x="4780153" y="1363600"/>
                            <a:ext cx="1775209"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La liste des compétences </w:t>
                              </w:r>
                            </w:p>
                          </w:txbxContent>
                        </wps:txbx>
                        <wps:bodyPr horzOverflow="overflow" vert="horz" lIns="0" tIns="0" rIns="0" bIns="0" rtlCol="0">
                          <a:noAutofit/>
                        </wps:bodyPr>
                      </wps:wsp>
                      <wps:wsp>
                        <wps:cNvPr id="1474" name="Rectangle 1474"/>
                        <wps:cNvSpPr/>
                        <wps:spPr>
                          <a:xfrm>
                            <a:off x="4780153" y="1541907"/>
                            <a:ext cx="1850074"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incluses dans l’activité est </w:t>
                              </w:r>
                            </w:p>
                          </w:txbxContent>
                        </wps:txbx>
                        <wps:bodyPr horzOverflow="overflow" vert="horz" lIns="0" tIns="0" rIns="0" bIns="0" rtlCol="0">
                          <a:noAutofit/>
                        </wps:bodyPr>
                      </wps:wsp>
                      <wps:wsp>
                        <wps:cNvPr id="1475" name="Rectangle 1475"/>
                        <wps:cNvSpPr/>
                        <wps:spPr>
                          <a:xfrm>
                            <a:off x="4780153" y="1721739"/>
                            <a:ext cx="236201" cy="171355"/>
                          </a:xfrm>
                          <a:prstGeom prst="rect">
                            <a:avLst/>
                          </a:prstGeom>
                          <a:ln>
                            <a:noFill/>
                          </a:ln>
                        </wps:spPr>
                        <wps:txbx>
                          <w:txbxContent>
                            <w:p w:rsidR="00ED7CFD" w:rsidRDefault="00DE5273">
                              <w:pPr>
                                <w:spacing w:after="160" w:line="259" w:lineRule="auto"/>
                                <w:ind w:left="0" w:right="0" w:firstLine="0"/>
                                <w:jc w:val="left"/>
                              </w:pPr>
                              <w:r>
                                <w:rPr>
                                  <w:b/>
                                  <w:color w:val="244061"/>
                                </w:rPr>
                                <w:t>pré</w:t>
                              </w:r>
                            </w:p>
                          </w:txbxContent>
                        </wps:txbx>
                        <wps:bodyPr horzOverflow="overflow" vert="horz" lIns="0" tIns="0" rIns="0" bIns="0" rtlCol="0">
                          <a:noAutofit/>
                        </wps:bodyPr>
                      </wps:wsp>
                      <wps:wsp>
                        <wps:cNvPr id="1476" name="Rectangle 1476"/>
                        <wps:cNvSpPr/>
                        <wps:spPr>
                          <a:xfrm>
                            <a:off x="4958461" y="1721739"/>
                            <a:ext cx="51480" cy="171355"/>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477" name="Rectangle 1477"/>
                        <wps:cNvSpPr/>
                        <wps:spPr>
                          <a:xfrm>
                            <a:off x="4996561" y="1721739"/>
                            <a:ext cx="768831" cy="171355"/>
                          </a:xfrm>
                          <a:prstGeom prst="rect">
                            <a:avLst/>
                          </a:prstGeom>
                          <a:ln>
                            <a:noFill/>
                          </a:ln>
                        </wps:spPr>
                        <wps:txbx>
                          <w:txbxContent>
                            <w:p w:rsidR="00ED7CFD" w:rsidRDefault="00DE5273">
                              <w:pPr>
                                <w:spacing w:after="160" w:line="259" w:lineRule="auto"/>
                                <w:ind w:left="0" w:right="0" w:firstLine="0"/>
                                <w:jc w:val="left"/>
                              </w:pPr>
                              <w:r>
                                <w:rPr>
                                  <w:b/>
                                  <w:color w:val="244061"/>
                                </w:rPr>
                                <w:t>renseignée</w:t>
                              </w:r>
                            </w:p>
                          </w:txbxContent>
                        </wps:txbx>
                        <wps:bodyPr horzOverflow="overflow" vert="horz" lIns="0" tIns="0" rIns="0" bIns="0" rtlCol="0">
                          <a:noAutofit/>
                        </wps:bodyPr>
                      </wps:wsp>
                      <wps:wsp>
                        <wps:cNvPr id="1478" name="Rectangle 1478"/>
                        <wps:cNvSpPr/>
                        <wps:spPr>
                          <a:xfrm>
                            <a:off x="5576062" y="1721739"/>
                            <a:ext cx="44919" cy="171355"/>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479" name="Rectangle 1479"/>
                        <wps:cNvSpPr/>
                        <wps:spPr>
                          <a:xfrm>
                            <a:off x="5609590" y="1721739"/>
                            <a:ext cx="38021"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pic:pic xmlns:pic="http://schemas.openxmlformats.org/drawingml/2006/picture">
                        <pic:nvPicPr>
                          <pic:cNvPr id="1481" name="Picture 1481"/>
                          <pic:cNvPicPr/>
                        </pic:nvPicPr>
                        <pic:blipFill>
                          <a:blip r:embed="rId43"/>
                          <a:stretch>
                            <a:fillRect/>
                          </a:stretch>
                        </pic:blipFill>
                        <pic:spPr>
                          <a:xfrm>
                            <a:off x="3896868" y="159766"/>
                            <a:ext cx="2569464" cy="1007364"/>
                          </a:xfrm>
                          <a:prstGeom prst="rect">
                            <a:avLst/>
                          </a:prstGeom>
                        </pic:spPr>
                      </pic:pic>
                      <wps:wsp>
                        <wps:cNvPr id="19479" name="Shape 19479"/>
                        <wps:cNvSpPr/>
                        <wps:spPr>
                          <a:xfrm>
                            <a:off x="4833366" y="201422"/>
                            <a:ext cx="1570990" cy="617855"/>
                          </a:xfrm>
                          <a:custGeom>
                            <a:avLst/>
                            <a:gdLst/>
                            <a:ahLst/>
                            <a:cxnLst/>
                            <a:rect l="0" t="0" r="0" b="0"/>
                            <a:pathLst>
                              <a:path w="1570990" h="617855">
                                <a:moveTo>
                                  <a:pt x="0" y="0"/>
                                </a:moveTo>
                                <a:lnTo>
                                  <a:pt x="1570990" y="0"/>
                                </a:lnTo>
                                <a:lnTo>
                                  <a:pt x="1570990" y="617855"/>
                                </a:lnTo>
                                <a:lnTo>
                                  <a:pt x="0" y="617855"/>
                                </a:lnTo>
                                <a:lnTo>
                                  <a:pt x="0" y="0"/>
                                </a:lnTo>
                              </a:path>
                            </a:pathLst>
                          </a:custGeom>
                          <a:ln w="0" cap="flat">
                            <a:round/>
                          </a:ln>
                        </wps:spPr>
                        <wps:style>
                          <a:lnRef idx="0">
                            <a:srgbClr val="000000">
                              <a:alpha val="0"/>
                            </a:srgbClr>
                          </a:lnRef>
                          <a:fillRef idx="1">
                            <a:srgbClr val="FFFFFF">
                              <a:alpha val="80000"/>
                            </a:srgbClr>
                          </a:fillRef>
                          <a:effectRef idx="0">
                            <a:scrgbClr r="0" g="0" b="0"/>
                          </a:effectRef>
                          <a:fontRef idx="none"/>
                        </wps:style>
                        <wps:bodyPr/>
                      </wps:wsp>
                      <wps:wsp>
                        <wps:cNvPr id="1483" name="Shape 1483"/>
                        <wps:cNvSpPr/>
                        <wps:spPr>
                          <a:xfrm>
                            <a:off x="4833366" y="201422"/>
                            <a:ext cx="1570990" cy="617855"/>
                          </a:xfrm>
                          <a:custGeom>
                            <a:avLst/>
                            <a:gdLst/>
                            <a:ahLst/>
                            <a:cxnLst/>
                            <a:rect l="0" t="0" r="0" b="0"/>
                            <a:pathLst>
                              <a:path w="1570990" h="617855">
                                <a:moveTo>
                                  <a:pt x="0" y="617855"/>
                                </a:moveTo>
                                <a:lnTo>
                                  <a:pt x="1570990" y="617855"/>
                                </a:lnTo>
                                <a:lnTo>
                                  <a:pt x="1570990"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484" name="Shape 1484"/>
                        <wps:cNvSpPr/>
                        <wps:spPr>
                          <a:xfrm>
                            <a:off x="4054094" y="494665"/>
                            <a:ext cx="774065" cy="494792"/>
                          </a:xfrm>
                          <a:custGeom>
                            <a:avLst/>
                            <a:gdLst/>
                            <a:ahLst/>
                            <a:cxnLst/>
                            <a:rect l="0" t="0" r="0" b="0"/>
                            <a:pathLst>
                              <a:path w="774065" h="494792">
                                <a:moveTo>
                                  <a:pt x="753745" y="0"/>
                                </a:moveTo>
                                <a:lnTo>
                                  <a:pt x="774065" y="32258"/>
                                </a:lnTo>
                                <a:lnTo>
                                  <a:pt x="106928" y="450273"/>
                                </a:lnTo>
                                <a:lnTo>
                                  <a:pt x="127127" y="482473"/>
                                </a:lnTo>
                                <a:lnTo>
                                  <a:pt x="0" y="494792"/>
                                </a:lnTo>
                                <a:lnTo>
                                  <a:pt x="66421" y="385699"/>
                                </a:lnTo>
                                <a:lnTo>
                                  <a:pt x="86648" y="417943"/>
                                </a:lnTo>
                                <a:lnTo>
                                  <a:pt x="753745" y="0"/>
                                </a:lnTo>
                                <a:close/>
                              </a:path>
                            </a:pathLst>
                          </a:custGeom>
                          <a:ln w="0" cap="flat">
                            <a:round/>
                          </a:ln>
                        </wps:spPr>
                        <wps:style>
                          <a:lnRef idx="0">
                            <a:srgbClr val="000000">
                              <a:alpha val="0"/>
                            </a:srgbClr>
                          </a:lnRef>
                          <a:fillRef idx="1">
                            <a:srgbClr val="254061"/>
                          </a:fillRef>
                          <a:effectRef idx="0">
                            <a:scrgbClr r="0" g="0" b="0"/>
                          </a:effectRef>
                          <a:fontRef idx="none"/>
                        </wps:style>
                        <wps:bodyPr/>
                      </wps:wsp>
                      <wps:wsp>
                        <wps:cNvPr id="1485" name="Rectangle 1485"/>
                        <wps:cNvSpPr/>
                        <wps:spPr>
                          <a:xfrm>
                            <a:off x="4944745" y="380619"/>
                            <a:ext cx="1763096"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L’intitulé de l’activité est </w:t>
                              </w:r>
                            </w:p>
                          </w:txbxContent>
                        </wps:txbx>
                        <wps:bodyPr horzOverflow="overflow" vert="horz" lIns="0" tIns="0" rIns="0" bIns="0" rtlCol="0">
                          <a:noAutofit/>
                        </wps:bodyPr>
                      </wps:wsp>
                      <wps:wsp>
                        <wps:cNvPr id="1486" name="Rectangle 1486"/>
                        <wps:cNvSpPr/>
                        <wps:spPr>
                          <a:xfrm>
                            <a:off x="4944745" y="536067"/>
                            <a:ext cx="236201" cy="171355"/>
                          </a:xfrm>
                          <a:prstGeom prst="rect">
                            <a:avLst/>
                          </a:prstGeom>
                          <a:ln>
                            <a:noFill/>
                          </a:ln>
                        </wps:spPr>
                        <wps:txbx>
                          <w:txbxContent>
                            <w:p w:rsidR="00ED7CFD" w:rsidRDefault="00DE5273">
                              <w:pPr>
                                <w:spacing w:after="160" w:line="259" w:lineRule="auto"/>
                                <w:ind w:left="0" w:right="0" w:firstLine="0"/>
                                <w:jc w:val="left"/>
                              </w:pPr>
                              <w:r>
                                <w:rPr>
                                  <w:b/>
                                  <w:color w:val="244061"/>
                                </w:rPr>
                                <w:t>pré</w:t>
                              </w:r>
                            </w:p>
                          </w:txbxContent>
                        </wps:txbx>
                        <wps:bodyPr horzOverflow="overflow" vert="horz" lIns="0" tIns="0" rIns="0" bIns="0" rtlCol="0">
                          <a:noAutofit/>
                        </wps:bodyPr>
                      </wps:wsp>
                      <wps:wsp>
                        <wps:cNvPr id="1487" name="Rectangle 1487"/>
                        <wps:cNvSpPr/>
                        <wps:spPr>
                          <a:xfrm>
                            <a:off x="5123053" y="536067"/>
                            <a:ext cx="51480" cy="171355"/>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488" name="Rectangle 1488"/>
                        <wps:cNvSpPr/>
                        <wps:spPr>
                          <a:xfrm>
                            <a:off x="5161534" y="536067"/>
                            <a:ext cx="683873" cy="171355"/>
                          </a:xfrm>
                          <a:prstGeom prst="rect">
                            <a:avLst/>
                          </a:prstGeom>
                          <a:ln>
                            <a:noFill/>
                          </a:ln>
                        </wps:spPr>
                        <wps:txbx>
                          <w:txbxContent>
                            <w:p w:rsidR="00ED7CFD" w:rsidRDefault="00DE5273">
                              <w:pPr>
                                <w:spacing w:after="160" w:line="259" w:lineRule="auto"/>
                                <w:ind w:left="0" w:right="0" w:firstLine="0"/>
                                <w:jc w:val="left"/>
                              </w:pPr>
                              <w:r>
                                <w:rPr>
                                  <w:b/>
                                  <w:color w:val="244061"/>
                                </w:rPr>
                                <w:t>renseigné</w:t>
                              </w:r>
                            </w:p>
                          </w:txbxContent>
                        </wps:txbx>
                        <wps:bodyPr horzOverflow="overflow" vert="horz" lIns="0" tIns="0" rIns="0" bIns="0" rtlCol="0">
                          <a:noAutofit/>
                        </wps:bodyPr>
                      </wps:wsp>
                      <wps:wsp>
                        <wps:cNvPr id="1489" name="Rectangle 1489"/>
                        <wps:cNvSpPr/>
                        <wps:spPr>
                          <a:xfrm>
                            <a:off x="5676646" y="536067"/>
                            <a:ext cx="44918" cy="171355"/>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490" name="Rectangle 1490"/>
                        <wps:cNvSpPr/>
                        <wps:spPr>
                          <a:xfrm>
                            <a:off x="5710175" y="536067"/>
                            <a:ext cx="38021"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pic:pic xmlns:pic="http://schemas.openxmlformats.org/drawingml/2006/picture">
                        <pic:nvPicPr>
                          <pic:cNvPr id="1491" name="Picture 1491"/>
                          <pic:cNvPicPr/>
                        </pic:nvPicPr>
                        <pic:blipFill>
                          <a:blip r:embed="rId44"/>
                          <a:stretch>
                            <a:fillRect/>
                          </a:stretch>
                        </pic:blipFill>
                        <pic:spPr>
                          <a:xfrm>
                            <a:off x="4198620" y="6495034"/>
                            <a:ext cx="2186940" cy="573024"/>
                          </a:xfrm>
                          <a:prstGeom prst="rect">
                            <a:avLst/>
                          </a:prstGeom>
                        </pic:spPr>
                      </pic:pic>
                      <wps:wsp>
                        <wps:cNvPr id="19480" name="Shape 19480"/>
                        <wps:cNvSpPr/>
                        <wps:spPr>
                          <a:xfrm>
                            <a:off x="4752086" y="6536182"/>
                            <a:ext cx="1570990" cy="450215"/>
                          </a:xfrm>
                          <a:custGeom>
                            <a:avLst/>
                            <a:gdLst/>
                            <a:ahLst/>
                            <a:cxnLst/>
                            <a:rect l="0" t="0" r="0" b="0"/>
                            <a:pathLst>
                              <a:path w="1570990" h="450215">
                                <a:moveTo>
                                  <a:pt x="0" y="0"/>
                                </a:moveTo>
                                <a:lnTo>
                                  <a:pt x="1570990" y="0"/>
                                </a:lnTo>
                                <a:lnTo>
                                  <a:pt x="1570990" y="450215"/>
                                </a:lnTo>
                                <a:lnTo>
                                  <a:pt x="0" y="450215"/>
                                </a:lnTo>
                                <a:lnTo>
                                  <a:pt x="0" y="0"/>
                                </a:lnTo>
                              </a:path>
                            </a:pathLst>
                          </a:custGeom>
                          <a:ln w="0" cap="flat">
                            <a:round/>
                          </a:ln>
                        </wps:spPr>
                        <wps:style>
                          <a:lnRef idx="0">
                            <a:srgbClr val="000000">
                              <a:alpha val="0"/>
                            </a:srgbClr>
                          </a:lnRef>
                          <a:fillRef idx="1">
                            <a:srgbClr val="FFFFFF">
                              <a:alpha val="80000"/>
                            </a:srgbClr>
                          </a:fillRef>
                          <a:effectRef idx="0">
                            <a:scrgbClr r="0" g="0" b="0"/>
                          </a:effectRef>
                          <a:fontRef idx="none"/>
                        </wps:style>
                        <wps:bodyPr/>
                      </wps:wsp>
                      <wps:wsp>
                        <wps:cNvPr id="1493" name="Shape 1493"/>
                        <wps:cNvSpPr/>
                        <wps:spPr>
                          <a:xfrm>
                            <a:off x="4752086" y="6536182"/>
                            <a:ext cx="1570990" cy="450215"/>
                          </a:xfrm>
                          <a:custGeom>
                            <a:avLst/>
                            <a:gdLst/>
                            <a:ahLst/>
                            <a:cxnLst/>
                            <a:rect l="0" t="0" r="0" b="0"/>
                            <a:pathLst>
                              <a:path w="1570990" h="450215">
                                <a:moveTo>
                                  <a:pt x="0" y="450215"/>
                                </a:moveTo>
                                <a:lnTo>
                                  <a:pt x="1570990" y="450215"/>
                                </a:lnTo>
                                <a:lnTo>
                                  <a:pt x="1570990"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494" name="Shape 1494"/>
                        <wps:cNvSpPr/>
                        <wps:spPr>
                          <a:xfrm>
                            <a:off x="4355973" y="6685280"/>
                            <a:ext cx="406908" cy="114300"/>
                          </a:xfrm>
                          <a:custGeom>
                            <a:avLst/>
                            <a:gdLst/>
                            <a:ahLst/>
                            <a:cxnLst/>
                            <a:rect l="0" t="0" r="0" b="0"/>
                            <a:pathLst>
                              <a:path w="406908" h="114300">
                                <a:moveTo>
                                  <a:pt x="114300" y="0"/>
                                </a:moveTo>
                                <a:lnTo>
                                  <a:pt x="114300" y="37989"/>
                                </a:lnTo>
                                <a:lnTo>
                                  <a:pt x="406908" y="38227"/>
                                </a:lnTo>
                                <a:lnTo>
                                  <a:pt x="406908" y="76327"/>
                                </a:lnTo>
                                <a:lnTo>
                                  <a:pt x="114300" y="76089"/>
                                </a:lnTo>
                                <a:lnTo>
                                  <a:pt x="114300" y="114300"/>
                                </a:lnTo>
                                <a:lnTo>
                                  <a:pt x="0" y="57024"/>
                                </a:lnTo>
                                <a:lnTo>
                                  <a:pt x="114300" y="0"/>
                                </a:lnTo>
                                <a:close/>
                              </a:path>
                            </a:pathLst>
                          </a:custGeom>
                          <a:ln w="0" cap="flat">
                            <a:round/>
                          </a:ln>
                        </wps:spPr>
                        <wps:style>
                          <a:lnRef idx="0">
                            <a:srgbClr val="000000">
                              <a:alpha val="0"/>
                            </a:srgbClr>
                          </a:lnRef>
                          <a:fillRef idx="1">
                            <a:srgbClr val="254061"/>
                          </a:fillRef>
                          <a:effectRef idx="0">
                            <a:scrgbClr r="0" g="0" b="0"/>
                          </a:effectRef>
                          <a:fontRef idx="none"/>
                        </wps:style>
                        <wps:bodyPr/>
                      </wps:wsp>
                      <wps:wsp>
                        <wps:cNvPr id="1495" name="Rectangle 1495"/>
                        <wps:cNvSpPr/>
                        <wps:spPr>
                          <a:xfrm>
                            <a:off x="4863973" y="6632702"/>
                            <a:ext cx="1321481"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Cocher la mention </w:t>
                              </w:r>
                            </w:p>
                          </w:txbxContent>
                        </wps:txbx>
                        <wps:bodyPr horzOverflow="overflow" vert="horz" lIns="0" tIns="0" rIns="0" bIns="0" rtlCol="0">
                          <a:noAutofit/>
                        </wps:bodyPr>
                      </wps:wsp>
                      <wps:wsp>
                        <wps:cNvPr id="1496" name="Rectangle 1496"/>
                        <wps:cNvSpPr/>
                        <wps:spPr>
                          <a:xfrm>
                            <a:off x="4863973" y="6788150"/>
                            <a:ext cx="667218" cy="171356"/>
                          </a:xfrm>
                          <a:prstGeom prst="rect">
                            <a:avLst/>
                          </a:prstGeom>
                          <a:ln>
                            <a:noFill/>
                          </a:ln>
                        </wps:spPr>
                        <wps:txbx>
                          <w:txbxContent>
                            <w:p w:rsidR="00ED7CFD" w:rsidRDefault="00DE5273">
                              <w:pPr>
                                <w:spacing w:after="160" w:line="259" w:lineRule="auto"/>
                                <w:ind w:left="0" w:right="0" w:firstLine="0"/>
                                <w:jc w:val="left"/>
                              </w:pPr>
                              <w:r>
                                <w:rPr>
                                  <w:b/>
                                  <w:color w:val="244061"/>
                                </w:rPr>
                                <w:t>adéquate</w:t>
                              </w:r>
                            </w:p>
                          </w:txbxContent>
                        </wps:txbx>
                        <wps:bodyPr horzOverflow="overflow" vert="horz" lIns="0" tIns="0" rIns="0" bIns="0" rtlCol="0">
                          <a:noAutofit/>
                        </wps:bodyPr>
                      </wps:wsp>
                      <wps:wsp>
                        <wps:cNvPr id="1497" name="Rectangle 1497"/>
                        <wps:cNvSpPr/>
                        <wps:spPr>
                          <a:xfrm>
                            <a:off x="5367274" y="6788150"/>
                            <a:ext cx="44919" cy="171356"/>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498" name="Rectangle 1498"/>
                        <wps:cNvSpPr/>
                        <wps:spPr>
                          <a:xfrm>
                            <a:off x="5400802" y="6788150"/>
                            <a:ext cx="38021"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wpg:wgp>
                  </a:graphicData>
                </a:graphic>
              </wp:inline>
            </w:drawing>
          </mc:Choice>
          <mc:Fallback>
            <w:pict>
              <v:group id="Group 15571" o:spid="_x0000_s1071" style="width:509.15pt;height:635.25pt;mso-position-horizontal-relative:char;mso-position-vertical-relative:line" coordsize="64663,8067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v6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">
                <v:shape id="Picture 1431" o:spid="_x0000_s1072" type="#_x0000_t75" style="position:absolute;left:68;top:68;width:56684;height:80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PQQbDAAAA3QAAAA8AAABkcnMvZG93bnJldi54bWxET0trwkAQvhf8D8sI3urGV7Gpq4ggeBHU&#10;Fkpv0+w0CcnOhuyarP/eFYTe5uN7zmoTTC06al1pWcFknIAgzqwuOVfw9bl/XYJwHlljbZkU3MjB&#10;Zj14WWGqbc9n6i4+FzGEXYoKCu+bVEqXFWTQjW1DHLk/2xr0Eba51C32MdzUcpokb9JgybGhwIZ2&#10;BWXV5WoUdO/fU1n9VOWx30qzWIY+zH9PSo2GYfsBwlPw/+Kn+6Dj/PlsAo9v4glyf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k9BBsMAAADdAAAADwAAAAAAAAAAAAAAAACf&#10;AgAAZHJzL2Rvd25yZXYueG1sUEsFBgAAAAAEAAQA9wAAAI8DAAAAAA==&#10;">
                  <v:imagedata r:id="rId45" o:title=""/>
                </v:shape>
                <v:shape id="Shape 19469" o:spid="_x0000_s1073"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r7A8QA&#10;AADeAAAADwAAAGRycy9kb3ducmV2LnhtbERPTYvCMBC9C/sfwizsTVOXVdZqFFcQFE92PehtaMa2&#10;2ExqE9v6740geJvH+5zZojOlaKh2hWUFw0EEgji1uuBMweF/3f8F4TyyxtIyKbiTg8X8ozfDWNuW&#10;99QkPhMhhF2MCnLvq1hKl+Zk0A1sRRy4s60N+gDrTOoa2xBuSvkdRWNpsODQkGNFq5zSS3IzCi7D&#10;sxzddtvlpkuuWdX+jbbH60mpr89uOQXhqfNv8cu90WH+5Gc8gec74QY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q+wPEAAAA3gAAAA8AAAAAAAAAAAAAAAAAmAIAAGRycy9k&#10;b3ducmV2LnhtbFBLBQYAAAAABAAEAPUAAACJAwAAAAA=&#10;" path="m,l9144,r,9144l,9144,,e" fillcolor="black" stroked="f" strokeweight="0">
                  <v:path arrowok="t" textboxrect="0,0,9144,9144"/>
                </v:shape>
                <v:shape id="Shape 19470" o:spid="_x0000_s1074" style="position:absolute;left:60;width:56691;height:91;visibility:visible;mso-wrap-style:square;v-text-anchor:top" coordsize="566902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FOF8cA&#10;AADeAAAADwAAAGRycy9kb3ducmV2LnhtbESPQUsDMRCF74L/IYzgzWatZV3XpqUIguCltl56m26m&#10;yeJmsiSxXf+9cxC8zTBv3nvfcj2FQZ0p5T6ygftZBYq4i7ZnZ+Bz/3rXgMoF2eIQmQz8UIb16vpq&#10;ia2NF/6g8644JSacWzTgSxlbrXPnKWCexZFYbqeYAhZZk9M24UXMw6DnVVXrgD1LgseRXjx1X7vv&#10;YOB4qptFU9PD3lcH5+ab9229Tcbc3kybZ1CFpvIv/vt+s1L/afEoAIIj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xThfHAAAA3gAAAA8AAAAAAAAAAAAAAAAAmAIAAGRy&#10;cy9kb3ducmV2LnhtbFBLBQYAAAAABAAEAPUAAACMAwAAAAA=&#10;" path="m,l5669026,r,9144l,9144,,e" fillcolor="black" stroked="f" strokeweight="0">
                  <v:path arrowok="t" textboxrect="0,0,5669026,9144"/>
                </v:shape>
                <v:shape id="Shape 19471" o:spid="_x0000_s1075" style="position:absolute;left:5675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h2MUA&#10;AADeAAAADwAAAGRycy9kb3ducmV2LnhtbERPTWvCQBC9F/wPywi91U2kthqzigoFpadGD3obsmMS&#10;kp2N2dWk/75bKPQ2j/c56XowjXhQ5yrLCuJJBII4t7riQsHp+PEyB+E8ssbGMin4Jgfr1egpxUTb&#10;nr/okflChBB2CSoovW8TKV1ekkE3sS1x4K62M+gD7AqpO+xDuGnkNIrepMGKQ0OJLe1KyuvsbhTU&#10;8VXO7p+HzX7IbkXbb2eH8+2i1PN42CxBeBr8v/jPvddh/uL1P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RWHYxQAAAN4AAAAPAAAAAAAAAAAAAAAAAJgCAABkcnMv&#10;ZG93bnJldi54bWxQSwUGAAAAAAQABAD1AAAAigMAAAAA&#10;" path="m,l9144,r,9144l,9144,,e" fillcolor="black" stroked="f" strokeweight="0">
                  <v:path arrowok="t" textboxrect="0,0,9144,9144"/>
                </v:shape>
                <v:shape id="Shape 19472" o:spid="_x0000_s1076" style="position:absolute;top:61;width:91;height:80217;visibility:visible;mso-wrap-style:square;v-text-anchor:top" coordsize="9144,8021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7dEMYA&#10;AADeAAAADwAAAGRycy9kb3ducmV2LnhtbERP22rCQBB9L/gPywi+1U1Fq0ZXKV6glCLeQH0bs9Mk&#10;NDsbsqvGv3cLBd/mcK4zntamEFeqXG5ZwVs7AkGcWJ1zqmC/W74OQDiPrLGwTAru5GA6abyMMdb2&#10;xhu6bn0qQgi7GBVk3pexlC7JyKBr25I4cD+2MugDrFKpK7yFcFPIThS9S4M5h4YMS5pllPxuL0bB&#10;Yv592GjTzffnorfq37/Kw3F9UqrVrD9GIDzV/in+d3/qMH/Y7Xfg751wg5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7dEMYAAADeAAAADwAAAAAAAAAAAAAAAACYAgAAZHJz&#10;L2Rvd25yZXYueG1sUEsFBgAAAAAEAAQA9QAAAIsDAAAAAA==&#10;" path="m,l9144,r,8021702l,8021702,,e" fillcolor="black" stroked="f" strokeweight="0">
                  <v:path arrowok="t" textboxrect="0,0,9144,8021702"/>
                </v:shape>
                <v:shape id="Shape 19473" o:spid="_x0000_s1077" style="position:absolute;left:56751;top:61;width:91;height:80217;visibility:visible;mso-wrap-style:square;v-text-anchor:top" coordsize="9144,8021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4i8YA&#10;AADeAAAADwAAAGRycy9kb3ducmV2LnhtbERP22rCQBB9L/Qflin4Vje21kt0FakWpBTxBurbmJ0m&#10;wexsyG41/r0rFHybw7nOcFybQpypcrllBa1mBII4sTrnVMF28/XaA+E8ssbCMim4koPx6PlpiLG2&#10;F17Ree1TEULYxagg876MpXRJRgZd05bEgfu1lUEfYJVKXeElhJtCvkVRRxrMOTRkWNJnRslp/WcU&#10;zKY/u5U27Xx7LD4W3et3udsvD0o1XurJAISn2j/E/+65DvP77e473N8JN8jR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J4i8YAAADeAAAADwAAAAAAAAAAAAAAAACYAgAAZHJz&#10;L2Rvd25yZXYueG1sUEsFBgAAAAAEAAQA9QAAAIsDAAAAAA==&#10;" path="m,l9144,r,8021702l,8021702,,e" fillcolor="black" stroked="f" strokeweight="0">
                  <v:path arrowok="t" textboxrect="0,0,9144,8021702"/>
                </v:shape>
                <v:shape id="Shape 19474" o:spid="_x0000_s1078" style="position:absolute;top:802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LCQMQA&#10;AADeAAAADwAAAGRycy9kb3ducmV2LnhtbERPTYvCMBC9C/sfwix409RF3bUaxRUExZPdPehtaMa2&#10;2ExqE23990YQvM3jfc5s0ZpS3Kh2hWUFg34Egji1uuBMwf/fuvcDwnlkjaVlUnAnB4v5R2eGsbYN&#10;7+mW+EyEEHYxKsi9r2IpXZqTQde3FXHgTrY26AOsM6lrbEK4KeVXFI2lwYJDQ44VrXJKz8nVKDgP&#10;TnJ03W2Xmza5ZFXzO9oeLkelup/tcgrCU+vf4pd7o8P8yfB7CM93wg1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ywkDEAAAA3gAAAA8AAAAAAAAAAAAAAAAAmAIAAGRycy9k&#10;b3ducmV2LnhtbFBLBQYAAAAABAAEAPUAAACJAwAAAAA=&#10;" path="m,l9144,r,9144l,9144,,e" fillcolor="black" stroked="f" strokeweight="0">
                  <v:path arrowok="t" textboxrect="0,0,9144,9144"/>
                </v:shape>
                <v:shape id="Shape 19475" o:spid="_x0000_s1079" style="position:absolute;left:60;top:80278;width:56691;height:92;visibility:visible;mso-wrap-style:square;v-text-anchor:top" coordsize="566902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tj8QA&#10;AADeAAAADwAAAGRycy9kb3ducmV2LnhtbERPTWsCMRC9C/0PYQq9abZWt9utUUQQCr1Y7aW36WZM&#10;lm4mSxJ1/fdNQehtHu9zFqvBdeJMIbaeFTxOChDEjdctGwWfh+24AhETssbOMym4UoTV8m60wFr7&#10;C3/QeZ+MyCEca1RgU+prKWNjyWGc+J44c0cfHKYMg5E64CWHu05Oi6KUDlvODRZ72lhqfvYnp+D7&#10;WFazqqSngy2+jJmu33flLij1cD+sX0EkGtK/+OZ+03n+y+x5Dn/v5Bv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G7Y/EAAAA3gAAAA8AAAAAAAAAAAAAAAAAmAIAAGRycy9k&#10;b3ducmV2LnhtbFBLBQYAAAAABAAEAPUAAACJAwAAAAA=&#10;" path="m,l5669026,r,9144l,9144,,e" fillcolor="black" stroked="f" strokeweight="0">
                  <v:path arrowok="t" textboxrect="0,0,5669026,9144"/>
                </v:shape>
                <v:shape id="Shape 19476" o:spid="_x0000_s1080" style="position:absolute;left:56751;top:802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z5rMYA&#10;AADeAAAADwAAAGRycy9kb3ducmV2LnhtbERPS2vCQBC+F/wPywi91Y1SH01dRQuFhJ6MHtrbkJ08&#10;MDsbs2uS/vtuodDbfHzP2e5H04ieOldbVjCfRSCIc6trLhVczu9PGxDOI2tsLJOCb3Kw300ethhr&#10;O/CJ+syXIoSwi1FB5X0bS+nyigy6mW2JA1fYzqAPsCul7nAI4aaRiyhaSYM1h4YKW3qrKL9md6Pg&#10;Oi/k8v6RHpIxu5XtcFymn7cvpR6n4+EVhKfR/4v/3IkO81+e1yv4fSfc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z5rMYAAADeAAAADwAAAAAAAAAAAAAAAACYAgAAZHJz&#10;L2Rvd25yZXYueG1sUEsFBgAAAAAEAAQA9QAAAIsDAAAAAA==&#10;" path="m,l9144,r,9144l,9144,,e" fillcolor="black" stroked="f" strokeweight="0">
                  <v:path arrowok="t" textboxrect="0,0,9144,9144"/>
                </v:shape>
                <v:rect id="Rectangle 1444" o:spid="_x0000_s1081" style="position:absolute;left:56812;top:79391;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W5U8MA&#10;AADdAAAADwAAAGRycy9kb3ducmV2LnhtbERPS4vCMBC+L/gfwgje1lQp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W5U8MAAADdAAAADwAAAAAAAAAAAAAAAACYAgAAZHJzL2Rv&#10;d25yZXYueG1sUEsFBgAAAAAEAAQA9QAAAIgDAAAAAA==&#10;" filled="f" stroked="f">
                  <v:textbox inset="0,0,0,0">
                    <w:txbxContent>
                      <w:p w:rsidR="00ED7CFD" w:rsidRDefault="00DE5273">
                        <w:pPr>
                          <w:spacing w:after="160" w:line="259" w:lineRule="auto"/>
                          <w:ind w:left="0" w:right="0" w:firstLine="0"/>
                          <w:jc w:val="left"/>
                        </w:pPr>
                        <w:r>
                          <w:t xml:space="preserve"> </w:t>
                        </w:r>
                      </w:p>
                    </w:txbxContent>
                  </v:textbox>
                </v:rect>
                <v:shape id="Picture 1445" o:spid="_x0000_s1082" type="#_x0000_t75" style="position:absolute;left:11765;top:39164;width:23256;height:22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W+7DDAAAA3QAAAA8AAABkcnMvZG93bnJldi54bWxET0trwkAQvgv9D8sI3nSTGtuSuooPCiII&#10;re2hxyE7TRazsyG7mvTfu4LgbT6+58yXva3FhVpvHCtIJwkI4sJpw6WCn++P8RsIH5A11o5JwT95&#10;WC6eBnPMtev4iy7HUIoYwj5HBVUITS6lLyqy6CeuIY7cn2sthgjbUuoWuxhua/mcJC/SouHYUGFD&#10;m4qK0/FsFUzT9Tb73c8wtZ+HLrxaY1baKDUa9qt3EIH68BDf3Tsd52fZDG7fxBPk4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xb7sMMAAADdAAAADwAAAAAAAAAAAAAAAACf&#10;AgAAZHJzL2Rvd25yZXYueG1sUEsFBgAAAAAEAAQA9wAAAI8DAAAAAA==&#10;">
                  <v:imagedata r:id="rId46" o:title=""/>
                </v:shape>
                <v:shape id="Shape 1447" o:spid="_x0000_s1083" style="position:absolute;left:12379;top:39574;width:22022;height:21507;visibility:visible;mso-wrap-style:square;v-text-anchor:top" coordsize="2202180,2150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PdusEA&#10;AADdAAAADwAAAGRycy9kb3ducmV2LnhtbERPy6rCMBDdC/5DGMGdpj6wUo0iguJOrrrQ3diMbbGZ&#10;lCZq9etvLlxwN4fznPmyMaV4Uu0KywoG/QgEcWp1wZmC03HTm4JwHlljaZkUvMnBctFuzTHR9sU/&#10;9Dz4TIQQdgkqyL2vEildmpNB17cVceButjboA6wzqWt8hXBTymEUTaTBgkNDjhWtc0rvh4dRsC1H&#10;l2gqJ9n7uqdPzM15Ky9npbqdZjUD4anxX/G/e6fD/PE4hr9vwgl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D3brBAAAA3QAAAA8AAAAAAAAAAAAAAAAAmAIAAGRycy9kb3du&#10;cmV2LnhtbFBLBQYAAAAABAAEAPUAAACGAwAAAAA=&#10;" path="m,2150746r2202180,l2202180,,,,,2150746xe" filled="f" strokecolor="#254061" strokeweight="3pt">
                  <v:path arrowok="t" textboxrect="0,0,2202180,2150746"/>
                </v:shape>
                <v:rect id="Rectangle 1448" o:spid="_x0000_s1084" style="position:absolute;left:13489;top:42184;width:2289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zVscA&#10;AADdAAAADwAAAGRycy9kb3ducmV2LnhtbESPQWvCQBCF74L/YRmhN920SN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4s1bHAAAA3QAAAA8AAAAAAAAAAAAAAAAAmAIAAGRy&#10;cy9kb3ducmV2LnhtbFBLBQYAAAAABAAEAPUAAACMAwAAAAA=&#10;" filled="f" stroked="f">
                  <v:textbox inset="0,0,0,0">
                    <w:txbxContent>
                      <w:p w:rsidR="00ED7CFD" w:rsidRDefault="00DE5273">
                        <w:pPr>
                          <w:spacing w:after="160" w:line="259" w:lineRule="auto"/>
                          <w:ind w:left="0" w:right="0" w:firstLine="0"/>
                          <w:jc w:val="left"/>
                        </w:pPr>
                        <w:r>
                          <w:rPr>
                            <w:b/>
                            <w:color w:val="244061"/>
                          </w:rPr>
                          <w:t xml:space="preserve">L’organisme de formation décrit </w:t>
                        </w:r>
                      </w:p>
                    </w:txbxContent>
                  </v:textbox>
                </v:rect>
                <v:rect id="Rectangle 1449" o:spid="_x0000_s1085" style="position:absolute;left:13489;top:43967;width:2386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WzcQA&#10;AADdAAAADwAAAGRycy9kb3ducmV2LnhtbERPTWvCQBC9F/wPywi91U2L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0Fs3EAAAA3QAAAA8AAAAAAAAAAAAAAAAAmAIAAGRycy9k&#10;b3ducmV2LnhtbFBLBQYAAAAABAAEAPUAAACJAwAAAAA=&#10;" filled="f" stroked="f">
                  <v:textbox inset="0,0,0,0">
                    <w:txbxContent>
                      <w:p w:rsidR="00ED7CFD" w:rsidRDefault="00DE5273">
                        <w:pPr>
                          <w:spacing w:after="160" w:line="259" w:lineRule="auto"/>
                          <w:ind w:left="0" w:right="0" w:firstLine="0"/>
                          <w:jc w:val="left"/>
                        </w:pPr>
                        <w:proofErr w:type="gramStart"/>
                        <w:r>
                          <w:rPr>
                            <w:b/>
                            <w:color w:val="244061"/>
                          </w:rPr>
                          <w:t>succinctement</w:t>
                        </w:r>
                        <w:proofErr w:type="gramEnd"/>
                        <w:r>
                          <w:rPr>
                            <w:b/>
                            <w:color w:val="244061"/>
                          </w:rPr>
                          <w:t xml:space="preserve"> l’évaluation qu’il a </w:t>
                        </w:r>
                      </w:p>
                    </w:txbxContent>
                  </v:textbox>
                </v:rect>
                <v:rect id="Rectangle 1450" o:spid="_x0000_s1086" style="position:absolute;left:13489;top:45753;width:7245;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cpjccA&#10;AADdAAAADwAAAGRycy9kb3ducmV2LnhtbESPT2vCQBDF70K/wzKCN91Ya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XKY3HAAAA3QAAAA8AAAAAAAAAAAAAAAAAmAIAAGRy&#10;cy9kb3ducmV2LnhtbFBLBQYAAAAABAAEAPUAAACMAwAAAAA=&#10;" filled="f" stroked="f">
                  <v:textbox inset="0,0,0,0">
                    <w:txbxContent>
                      <w:p w:rsidR="00ED7CFD" w:rsidRDefault="00DE5273">
                        <w:pPr>
                          <w:spacing w:after="160" w:line="259" w:lineRule="auto"/>
                          <w:ind w:left="0" w:right="0" w:firstLine="0"/>
                          <w:jc w:val="left"/>
                        </w:pPr>
                        <w:proofErr w:type="gramStart"/>
                        <w:r>
                          <w:rPr>
                            <w:b/>
                            <w:color w:val="244061"/>
                          </w:rPr>
                          <w:t>mise</w:t>
                        </w:r>
                        <w:proofErr w:type="gramEnd"/>
                        <w:r>
                          <w:rPr>
                            <w:b/>
                            <w:color w:val="244061"/>
                          </w:rPr>
                          <w:t xml:space="preserve"> en œ</w:t>
                        </w:r>
                      </w:p>
                    </w:txbxContent>
                  </v:textbox>
                </v:rect>
                <v:rect id="Rectangle 1451" o:spid="_x0000_s1087" style="position:absolute;left:18949;top:45753;width:14775;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MFsUA&#10;AADdAAAADwAAAGRycy9kb3ducmV2LnhtbERPTWvCQBC9F/wPywje6kax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24wWxQAAAN0AAAAPAAAAAAAAAAAAAAAAAJgCAABkcnMv&#10;ZG93bnJldi54bWxQSwUGAAAAAAQABAD1AAAAigMAAAAA&#10;" filled="f" stroked="f">
                  <v:textbox inset="0,0,0,0">
                    <w:txbxContent>
                      <w:p w:rsidR="00ED7CFD" w:rsidRDefault="00DE5273">
                        <w:pPr>
                          <w:spacing w:after="160" w:line="259" w:lineRule="auto"/>
                          <w:ind w:left="0" w:right="0" w:firstLine="0"/>
                          <w:jc w:val="left"/>
                        </w:pPr>
                        <w:proofErr w:type="spellStart"/>
                        <w:proofErr w:type="gramStart"/>
                        <w:r>
                          <w:rPr>
                            <w:b/>
                            <w:color w:val="244061"/>
                          </w:rPr>
                          <w:t>uvre</w:t>
                        </w:r>
                        <w:proofErr w:type="spellEnd"/>
                        <w:proofErr w:type="gramEnd"/>
                        <w:r>
                          <w:rPr>
                            <w:b/>
                            <w:color w:val="244061"/>
                          </w:rPr>
                          <w:t xml:space="preserve"> (descriptif de la </w:t>
                        </w:r>
                      </w:p>
                    </w:txbxContent>
                  </v:textbox>
                </v:rect>
                <v:rect id="Rectangle 1452" o:spid="_x0000_s1088" style="position:absolute;left:13489;top:47536;width:22278;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SYcMA&#10;AADdAAAADwAAAGRycy9kb3ducmV2LnhtbERPS4vCMBC+L/gfwgje1lRxF6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kSYc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situation</w:t>
                        </w:r>
                        <w:proofErr w:type="gramEnd"/>
                        <w:r>
                          <w:rPr>
                            <w:b/>
                            <w:color w:val="244061"/>
                          </w:rPr>
                          <w:t xml:space="preserve">, modalité). Préciser la </w:t>
                        </w:r>
                      </w:p>
                    </w:txbxContent>
                  </v:textbox>
                </v:rect>
                <v:rect id="Rectangle 1453" o:spid="_x0000_s1089" style="position:absolute;left:13489;top:49319;width:19617;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3+sUA&#10;AADdAAAADwAAAGRycy9kb3ducmV2LnhtbERPS2vCQBC+F/wPywi91U2tFpO6ivhAjzYW0t6G7DQJ&#10;ZmdDdjVpf323IHibj+8582VvanGl1lWWFTyPIhDEudUVFwo+TrunGQjnkTXWlknBDzlYLgYPc0y0&#10;7fidrqkvRAhhl6CC0vsmkdLlJRl0I9sQB+7btgZ9gG0hdYtdCDe1HEfRqzRYcWgosaF1Sfk5vRgF&#10;+1mz+jzY366ot1/77JjFm1PslXoc9qs3EJ56fxff3Acd5k+m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Rbf6xQAAAN0AAAAPAAAAAAAAAAAAAAAAAJgCAABkcnMv&#10;ZG93bnJldi54bWxQSwUGAAAAAAQABAD1AAAAigMAAAAA&#10;" filled="f" stroked="f">
                  <v:textbox inset="0,0,0,0">
                    <w:txbxContent>
                      <w:p w:rsidR="00ED7CFD" w:rsidRDefault="00DE5273">
                        <w:pPr>
                          <w:spacing w:after="160" w:line="259" w:lineRule="auto"/>
                          <w:ind w:left="0" w:right="0" w:firstLine="0"/>
                          <w:jc w:val="left"/>
                        </w:pPr>
                        <w:proofErr w:type="gramStart"/>
                        <w:r>
                          <w:rPr>
                            <w:b/>
                            <w:color w:val="244061"/>
                          </w:rPr>
                          <w:t>modalité</w:t>
                        </w:r>
                        <w:proofErr w:type="gramEnd"/>
                        <w:r>
                          <w:rPr>
                            <w:b/>
                            <w:color w:val="244061"/>
                          </w:rPr>
                          <w:t xml:space="preserve"> (mise en situation </w:t>
                        </w:r>
                      </w:p>
                    </w:txbxContent>
                  </v:textbox>
                </v:rect>
                <v:rect id="Rectangle 1454" o:spid="_x0000_s1090" style="position:absolute;left:13489;top:51102;width:26388;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wvjsMA&#10;AADdAAAADwAAAGRycy9kb3ducmV2LnhtbERPS4vCMBC+C/6HMII3TV1UtGsUcRU9rg/QvQ3NbFu2&#10;mZQm2uqvNwuCt/n4njNbNKYQN6pcblnBoB+BIE6szjlVcDpuehMQziNrLCyTgjs5WMzbrRnG2ta8&#10;p9vBpyKEsItRQeZ9GUvpkowMur4tiQP3ayuDPsAqlbrCOoSbQn5E0VgazDk0ZFjSKqPk73A1CraT&#10;cnnZ2UedFuuf7fn7PP06Tr1S3U6z/AThqfFv8cu902H+cDS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wvjs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professionnelle</w:t>
                        </w:r>
                        <w:proofErr w:type="gramEnd"/>
                        <w:r>
                          <w:rPr>
                            <w:b/>
                            <w:color w:val="244061"/>
                          </w:rPr>
                          <w:t xml:space="preserve">, entretien technique, </w:t>
                        </w:r>
                      </w:p>
                    </w:txbxContent>
                  </v:textbox>
                </v:rect>
                <v:rect id="Rectangle 1455" o:spid="_x0000_s1091" style="position:absolute;left:13489;top:52900;width:2271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CKFcMA&#10;AADdAAAADwAAAGRycy9kb3ducmV2LnhtbERPS4vCMBC+L/gfwgje1lTRRatRRF306AvU29CMbbGZ&#10;lCba7v76jbDgbT6+50znjSnEkyqXW1bQ60YgiBOrc04VnI7fnyMQziNrLCyTgh9yMJ+1PqYYa1vz&#10;np4Hn4oQwi5GBZn3ZSylSzIy6Lq2JA7czVYGfYBVKnWFdQg3hexH0Zc0mHNoyLCkZUbJ/fAwCjaj&#10;cnHZ2t86LdbXzXl3Hq+OY69Up90sJiA8Nf4t/ndvdZg/GA7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CKFc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questionnaire</w:t>
                        </w:r>
                        <w:proofErr w:type="gramEnd"/>
                        <w:r>
                          <w:rPr>
                            <w:b/>
                            <w:color w:val="244061"/>
                          </w:rPr>
                          <w:t>, autre modalité…)</w:t>
                        </w:r>
                      </w:p>
                    </w:txbxContent>
                  </v:textbox>
                </v:rect>
                <v:rect id="Rectangle 1456" o:spid="_x0000_s1092" style="position:absolute;left:30593;top:52900;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UYsMA&#10;AADdAAAADwAAAGRycy9kb3ducmV2LnhtbERPS4vCMBC+C/6HMMLeNHVxRatRxHXRoy9Qb0MztsVm&#10;Upqs7e6vN4LgbT6+50znjSnEnSqXW1bQ70UgiBOrc04VHA8/3REI55E1FpZJwR85mM/arSnG2ta8&#10;o/vepyKEsItRQeZ9GUvpkowMup4tiQN3tZVBH2CVSl1hHcJNIT+jaCgN5hwaMixpmVFy2/8aBetR&#10;uThv7H+dFqvL+rQ9jb8PY6/UR6dZTEB4avxb/HJvdJg/+B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IUYs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rect id="Rectangle 1457" o:spid="_x0000_s1093" style="position:absolute;left:13489;top:55918;width:24226;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6x+cUA&#10;AADdAAAADwAAAGRycy9kb3ducmV2LnhtbERPS2vCQBC+F/wPywi91U2lWpO6ivhAjzYW0t6G7DQJ&#10;ZmdDdjVpf323IHibj+8582VvanGl1lWWFTyPIhDEudUVFwo+TrunGQjnkTXWlknBDzlYLgYPc0y0&#10;7fidrqkvRAhhl6CC0vsmkdLlJRl0I9sQB+7btgZ9gG0hdYtdCDe1HEfRVBqsODSU2NC6pPycXoyC&#10;/axZfR7sb1fU2699dszizSn2Sj0O+9UbCE+9v4tv7oMO818m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rH5xQAAAN0AAAAPAAAAAAAAAAAAAAAAAJgCAABkcnMv&#10;ZG93bnJldi54bWxQSwUGAAAAAAQABAD1AAAAigMAAAAA&#10;" filled="f" stroked="f">
                  <v:textbox inset="0,0,0,0">
                    <w:txbxContent>
                      <w:p w:rsidR="00ED7CFD" w:rsidRDefault="00DE5273">
                        <w:pPr>
                          <w:spacing w:after="160" w:line="259" w:lineRule="auto"/>
                          <w:ind w:left="0" w:right="0" w:firstLine="0"/>
                          <w:jc w:val="left"/>
                        </w:pPr>
                        <w:r>
                          <w:rPr>
                            <w:b/>
                            <w:color w:val="244061"/>
                          </w:rPr>
                          <w:t>Voir les exemples pages suivantes.</w:t>
                        </w:r>
                      </w:p>
                    </w:txbxContent>
                  </v:textbox>
                </v:rect>
                <v:rect id="Rectangle 1458" o:spid="_x0000_s1094" style="position:absolute;left:31720;top:55918;width:38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li8cA&#10;AADdAAAADwAAAGRycy9kb3ducmV2LnhtbESPT2vCQBDF70K/wzKCN91YatHoKtJW9OifgvU2ZKdJ&#10;aHY2ZFeT9tM7h4K3Gd6b936zWHWuUjdqQunZwHiUgCLOvC05N/B52gynoEJEtlh5JgO/FGC1fOot&#10;MLW+5QPdjjFXEsIhRQNFjHWqdcgKchhGviYW7ds3DqOsTa5tg62Eu0o/J8mrdliyNBRY01tB2c/x&#10;6gxsp/X6a+f/2rz6uGzP+/Ps/TSLxgz63XoOKlIXH+b/650V/JeJ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JYvHAAAA3QAAAA8AAAAAAAAAAAAAAAAAmAIAAGRy&#10;cy9kb3ducmV2LnhtbFBLBQYAAAAABAAEAPUAAACMAw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shape id="Picture 1459" o:spid="_x0000_s1095" type="#_x0000_t75" style="position:absolute;left:36667;top:20312;width:27996;height:10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nq3DAAAA3QAAAA8AAABkcnMvZG93bnJldi54bWxET01rwkAQvQv+h2WEXkQ3KRpM6ioiSHvx&#10;oBW8TrNjNm12NmRXjf/eLRR6m8f7nOW6t424UedrxwrSaQKCuHS65krB6XM3WYDwAVlj45gUPMjD&#10;ejUcLLHQ7s4Huh1DJWII+wIVmBDaQkpfGrLop64ljtzFdRZDhF0ldYf3GG4b+ZokmbRYc2ww2NLW&#10;UPlzvFoFlH+N3zM/S8+m9NV3ctk/sjQo9TLqN28gAvXhX/zn/tBx/myew+838QS5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7qercMAAADdAAAADwAAAAAAAAAAAAAAAACf&#10;AgAAZHJzL2Rvd25yZXYueG1sUEsFBgAAAAAEAAQA9wAAAI8DAAAAAA==&#10;">
                  <v:imagedata r:id="rId47" o:title=""/>
                </v:shape>
                <v:shape id="Shape 19477" o:spid="_x0000_s1096" style="position:absolute;left:37284;top:20734;width:26759;height:6438;visibility:visible;mso-wrap-style:square;v-text-anchor:top" coordsize="2675890,64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FICsEA&#10;AADeAAAADwAAAGRycy9kb3ducmV2LnhtbERPy6rCMBDdC/5DGMGdplfFenuNIoIg7nwguBuauWmx&#10;mZQmav17Iwju5nCeM1+2thJ3anzpWMHPMAFBnDtdslFwOm4GMxA+IGusHJOCJ3lYLrqdOWbaPXhP&#10;90MwIoawz1BBEUKdSenzgiz6oauJI/fvGoshwsZI3eAjhttKjpJkKi2WHBsKrGldUH493KwCKVfm&#10;oneT63hzqa1Zz+icnG5K9Xvt6g9EoDZ8xR/3Vsf5v5M0hfc78Qa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BSArBAAAA3gAAAA8AAAAAAAAAAAAAAAAAmAIAAGRycy9kb3du&#10;cmV2LnhtbFBLBQYAAAAABAAEAPUAAACGAwAAAAA=&#10;" path="m,l2675890,r,643890l,643890,,e" stroked="f" strokeweight="0">
                  <v:fill opacity="52428f"/>
                  <v:path arrowok="t" textboxrect="0,0,2675890,643890"/>
                </v:shape>
                <v:shape id="Shape 1461" o:spid="_x0000_s1097" style="position:absolute;left:37284;top:20734;width:26759;height:6438;visibility:visible;mso-wrap-style:square;v-text-anchor:top" coordsize="2675890,64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gsEA&#10;AADdAAAADwAAAGRycy9kb3ducmV2LnhtbERPS2vCQBC+F/wPywi91U1CGiS6ihYKpTcf6HXIjtlg&#10;djZkt0n677tCwdt8fM9ZbyfbioF63zhWkC4SEMSV0w3XCs6nz7clCB+QNbaOScEvedhuZi9rLLUb&#10;+UDDMdQihrAvUYEJoSul9JUhi37hOuLI3VxvMUTY11L3OMZw28osSQppseHYYLCjD0PV/fhjFXT7&#10;1hUmd5f3MFw54+/rbkBW6nU+7VYgAk3hKf53f+k4Py9SeHwTT5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0goLBAAAA3QAAAA8AAAAAAAAAAAAAAAAAmAIAAGRycy9kb3du&#10;cmV2LnhtbFBLBQYAAAAABAAEAPUAAACGAwAAAAA=&#10;" path="m,643890r2675890,l2675890,,,,,643890xe" filled="f" strokecolor="#254061" strokeweight="3pt">
                  <v:path arrowok="t" textboxrect="0,0,2675890,643890"/>
                </v:shape>
                <v:shape id="Shape 1462" o:spid="_x0000_s1098" style="position:absolute;left:48632;top:27070;width:1141;height:2011;visibility:visible;mso-wrap-style:square;v-text-anchor:top" coordsize="114173,201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dR/cQA&#10;AADdAAAADwAAAGRycy9kb3ducmV2LnhtbERP22rCQBB9F/oPywh9q7umIiFmI1YplEKLtX7AmJ1c&#10;MDsbsqumf98tFHybw7lOvh5tJ640+NaxhvlMgSAunWm51nD8fn1KQfiAbLBzTBp+yMO6eJjkmBl3&#10;4y+6HkItYgj7DDU0IfSZlL5syKKfuZ44cpUbLIYIh1qaAW8x3HYyUWopLbYcGxrsadtQeT5crIYz&#10;vh+T504l1V5Vi8+P9LR72Z60fpyOmxWIQGO4i//dbybOXywT+Psmni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3Uf3EAAAA3QAAAA8AAAAAAAAAAAAAAAAAmAIAAGRycy9k&#10;b3ducmV2LnhtbFBLBQYAAAAABAAEAPUAAACJAwAAAAA=&#10;" path="m39878,l77978,762,76103,87333r38070,805l54610,201168,,85725r38004,803l39878,xe" fillcolor="#254061" stroked="f" strokeweight="0">
                  <v:path arrowok="t" textboxrect="0,0,114173,201168"/>
                </v:shape>
                <v:rect id="Rectangle 1463" o:spid="_x0000_s1099" style="position:absolute;left:38398;top:21640;width:31552;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l9R8MA&#10;AADdAAAADwAAAGRycy9kb3ducmV2LnhtbERPS4vCMBC+C/6HMMLeNHVdRKtRxHXRoy9Qb0MztsVm&#10;Upqs7e6vN4LgbT6+50znjSnEnSqXW1bQ70UgiBOrc04VHA8/3REI55E1FpZJwR85mM/arSnG2ta8&#10;o/vepyKEsItRQeZ9GUvpkowMup4tiQN3tZVBH2CVSl1hHcJNIT+jaCgN5hwaMixpmVFy2/8aBetR&#10;uThv7H+dFqvL+rQ9jb8PY6/UR6dZTEB4avxb/HJvdJj/NRz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l9R8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 xml:space="preserve">Cocher dans la grille les cases correspondant </w:t>
                        </w:r>
                      </w:p>
                    </w:txbxContent>
                  </v:textbox>
                </v:rect>
                <v:rect id="Rectangle 1464" o:spid="_x0000_s1100" style="position:absolute;left:38398;top:23423;width:2860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DlM8QA&#10;AADdAAAADwAAAGRycy9kb3ducmV2LnhtbERPTWvCQBC9C/6HZQredNMSRFNXCVbRY2sKtrchO01C&#10;d2dDdjVpf323IHibx/uc1WawRlyp841jBY+zBARx6XTDlYL3Yj9dgPABWaNxTAp+yMNmPR6tMNOu&#10;5ze6nkIlYgj7DBXUIbSZlL6syaKfuZY4cl+usxgi7CqpO+xjuDXyKUnm0mLDsaHGlrY1ld+ni1Vw&#10;WLT5x9H99pXZfR7Or+flS7EMSk0ehvwZRKAh3MU391HH+ek8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A5TPEAAAA3QAAAA8AAAAAAAAAAAAAAAAAmAIAAGRycy9k&#10;b3ducmV2LnhtbFBLBQYAAAAABAAEAPUAAACJAwAAAAA=&#10;" filled="f" stroked="f">
                  <v:textbox inset="0,0,0,0">
                    <w:txbxContent>
                      <w:p w:rsidR="00ED7CFD" w:rsidRDefault="00DE5273">
                        <w:pPr>
                          <w:spacing w:after="160" w:line="259" w:lineRule="auto"/>
                          <w:ind w:left="0" w:right="0" w:firstLine="0"/>
                          <w:jc w:val="left"/>
                        </w:pPr>
                        <w:proofErr w:type="gramStart"/>
                        <w:r>
                          <w:rPr>
                            <w:b/>
                            <w:color w:val="244061"/>
                          </w:rPr>
                          <w:t>aux</w:t>
                        </w:r>
                        <w:proofErr w:type="gramEnd"/>
                        <w:r>
                          <w:rPr>
                            <w:b/>
                            <w:color w:val="244061"/>
                          </w:rPr>
                          <w:t xml:space="preserve"> compétences évaluées (les numéros </w:t>
                        </w:r>
                      </w:p>
                    </w:txbxContent>
                  </v:textbox>
                </v:rect>
                <v:rect id="Rectangle 1465" o:spid="_x0000_s1101" style="position:absolute;left:38398;top:25222;width:2864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xAqMMA&#10;AADdAAAADwAAAGRycy9kb3ducmV2LnhtbERPS4vCMBC+C/6HMMLeNHVxRatRxHXRoy9Qb0MztsVm&#10;Upqs7e6vN4LgbT6+50znjSnEnSqXW1bQ70UgiBOrc04VHA8/3REI55E1FpZJwR85mM/arSnG2ta8&#10;o/vepyKEsItRQeZ9GUvpkowMup4tiQN3tZVBH2CVSl1hHcJNIT+jaCgN5hwaMixpmVFy2/8aBetR&#10;uThv7H+dFqvL+rQ9jb8PY6/UR6dZTEB4avxb/HJvdJg/GH7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xAqM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correspondent</w:t>
                        </w:r>
                        <w:proofErr w:type="gramEnd"/>
                        <w:r>
                          <w:rPr>
                            <w:b/>
                            <w:color w:val="244061"/>
                          </w:rPr>
                          <w:t xml:space="preserve"> à la liste en haut de page)</w:t>
                        </w:r>
                      </w:p>
                    </w:txbxContent>
                  </v:textbox>
                </v:rect>
                <v:rect id="Rectangle 1466" o:spid="_x0000_s1102" style="position:absolute;left:59966;top:25222;width:45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7e38UA&#10;AADdAAAADwAAAGRycy9kb3ducmV2LnhtbERPS2vCQBC+C/0PyxR6002lBI2uElpLcvRRsL0N2TEJ&#10;zc6G7DZJ++tdQehtPr7nrLejaURPnastK3ieRSCIC6trLhV8nN6nCxDOI2tsLJOCX3Kw3TxM1pho&#10;O/CB+qMvRQhhl6CCyvs2kdIVFRl0M9sSB+5iO4M+wK6UusMhhJtGzqMolgZrDg0VtvRaUfF9/DEK&#10;skWbfub2byib3Vd23p+Xb6elV+rpcUxXIDyN/l98d+c6zH+JY7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t7fxQAAAN0AAAAPAAAAAAAAAAAAAAAAAJgCAABkcnMv&#10;ZG93bnJldi54bWxQSwUGAAAAAAQABAD1AAAAigM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467" o:spid="_x0000_s1103" style="position:absolute;left:60302;top:2522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7RMMA&#10;AADdAAAADwAAAGRycy9kb3ducmV2LnhtbERPS4vCMBC+L/gfwgje1lQRV6tRRF306AvU29CMbbGZ&#10;lCba7v76jbDgbT6+50znjSnEkyqXW1bQ60YgiBOrc04VnI7fnyMQziNrLCyTgh9yMJ+1PqYYa1vz&#10;np4Hn4oQwi5GBZn3ZSylSzIy6Lq2JA7czVYGfYBVKnWFdQg3hexH0VAazDk0ZFjSMqPkfngYBZtR&#10;ubhs7W+dFuvr5rw7j1fHsVeq024WExCeGv8W/7u3OswfDL/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J7RM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shape id="Picture 1469" o:spid="_x0000_s1104" type="#_x0000_t75" style="position:absolute;left:37490;top:12311;width:27173;height:7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oXrFAAAA3QAAAA8AAABkcnMvZG93bnJldi54bWxET0tLw0AQvgv9D8sUerObSgkauy0+COhB&#10;1GjB3qbZMZtmdzZk1zb+e1cQvM3H95zVZnRWHGkIrWcFi3kGgrj2uuVGwftbeX4JIkRkjdYzKfim&#10;AJv15GyFhfYnfqVjFRuRQjgUqMDE2BdShtqQwzD3PXHiPv3gMCY4NFIPeErhzsqLLMulw5ZTg8Ge&#10;7gzVXfXlFDw93/ucP7Ydvtj97mDKcVs93io1m4431yAijfFf/Od+0Gn+Mr+C32/SCXL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0qF6xQAAAN0AAAAPAAAAAAAAAAAAAAAA&#10;AJ8CAABkcnMvZG93bnJldi54bWxQSwUGAAAAAAQABAD3AAAAkQMAAAAA&#10;">
                  <v:imagedata r:id="rId48" o:title=""/>
                </v:shape>
                <v:shape id="Shape 19478" o:spid="_x0000_s1105" style="position:absolute;left:46682;top:12726;width:17361;height:6179;visibility:visible;mso-wrap-style:square;v-text-anchor:top" coordsize="1736090,61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NScgA&#10;AADeAAAADwAAAGRycy9kb3ducmV2LnhtbESPT2vCQBDF74V+h2WE3urGUrSNrhKkQqFe6h/E25id&#10;JmmzsyG7mvjtnUPB2wzvzXu/mS16V6sLtaHybGA0TEAR595WXBjYbVfPb6BCRLZYeyYDVwqwmD8+&#10;zDC1vuNvumxioSSEQ4oGyhibVOuQl+QwDH1DLNqPbx1GWdtC2xY7CXe1fkmSsXZYsTSU2NCypPxv&#10;c3YGskP9O9mvPvbnbNd9nZZhnbtjMOZp0GdTUJH6eDf/X39awX9/nQivvCMz6P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vU1JyAAAAN4AAAAPAAAAAAAAAAAAAAAAAJgCAABk&#10;cnMvZG93bnJldi54bWxQSwUGAAAAAAQABAD1AAAAjQMAAAAA&#10;" path="m,l1736090,r,617855l,617855,,e" stroked="f" strokeweight="0">
                  <v:fill opacity="52428f"/>
                  <v:path arrowok="t" textboxrect="0,0,1736090,617855"/>
                </v:shape>
                <v:shape id="Shape 1471" o:spid="_x0000_s1106" style="position:absolute;left:46682;top:12726;width:17361;height:6179;visibility:visible;mso-wrap-style:square;v-text-anchor:top" coordsize="1736090,61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bE9MMA&#10;AADdAAAADwAAAGRycy9kb3ducmV2LnhtbERPTWvCQBC9F/oflin0VjcJba2pq4gg7U1MpHgcstMk&#10;mp0N2VW3/npXKHibx/uc6TyYTpxocK1lBekoAUFcWd1yrWBbrl4+QDiPrLGzTAr+yMF89vgwxVzb&#10;M2/oVPhaxBB2OSpovO9zKV3VkEE3sj1x5H7tYNBHONRSD3iO4aaTWZK8S4Mtx4YGe1o2VB2Ko1FQ&#10;Zrb02Vvpws8u4Fda7Ceb9UWp56ew+AThKfi7+N/9reP813EKt2/iCXJ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bE9MMAAADdAAAADwAAAAAAAAAAAAAAAACYAgAAZHJzL2Rv&#10;d25yZXYueG1sUEsFBgAAAAAEAAQA9QAAAIgDAAAAAA==&#10;" path="m,617855r1736090,l1736090,,,,,617855xe" filled="f" strokecolor="#254061" strokeweight="3pt">
                  <v:path arrowok="t" textboxrect="0,0,1736090,617855"/>
                </v:shape>
                <v:shape id="Shape 1472" o:spid="_x0000_s1107" style="position:absolute;left:39063;top:15378;width:7800;height:2967;visibility:visible;mso-wrap-style:square;v-text-anchor:top" coordsize="779907,296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32sEA&#10;AADdAAAADwAAAGRycy9kb3ducmV2LnhtbERPS2rDMBDdF3IHMYHuErmhOMGNHErAEC/r9gCDNbUd&#10;WyNhyZ/29FWh0N083nfOl9UMYqbRd5YVPO0TEMS11R03Cj7ei90JhA/IGgfLpOCLPFzyzcMZM20X&#10;fqO5Co2IIewzVNCG4DIpfd2SQb+3jjhyn3Y0GCIcG6lHXGK4GeQhSVJpsOPY0KKja0t1X01GQVNW&#10;5t4XU5fakk+l03e/uG+lHrfr6wuIQGv4F/+5bzrOfz4e4PebeIL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8d9rBAAAA3QAAAA8AAAAAAAAAAAAAAAAAmAIAAGRycy9kb3du&#10;cmV2LnhtbFBLBQYAAAAABAAEAPUAAACGAwAAAAA=&#10;" path="m767715,r12192,36068l114406,260498r12213,36174l,279019,90043,188340r12183,36086l767715,xe" fillcolor="#254061" stroked="f" strokeweight="0">
                  <v:path arrowok="t" textboxrect="0,0,779907,296672"/>
                </v:shape>
                <v:rect id="Rectangle 1473" o:spid="_x0000_s1108" style="position:absolute;left:47801;top:13636;width:17752;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DrmsUA&#10;AADdAAAADwAAAGRycy9kb3ducmV2LnhtbERPS2vCQBC+F/wPywi91U2tWJO6ivhAjzYW0t6G7DQJ&#10;ZmdDdjVpf323IHibj+8582VvanGl1lWWFTyPIhDEudUVFwo+TrunGQjnkTXWlknBDzlYLgYPc0y0&#10;7fidrqkvRAhhl6CC0vsmkdLlJRl0I9sQB+7btgZ9gG0hdYtdCDe1HEfRVBqsODSU2NC6pPycXoyC&#10;/axZfR7sb1fU2699dszizSn2Sj0O+9UbCE+9v4tv7oMO8yev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8OuaxQAAAN0AAAAPAAAAAAAAAAAAAAAAAJgCAABkcnMv&#10;ZG93bnJldi54bWxQSwUGAAAAAAQABAD1AAAAigMAAAAA&#10;" filled="f" stroked="f">
                  <v:textbox inset="0,0,0,0">
                    <w:txbxContent>
                      <w:p w:rsidR="00ED7CFD" w:rsidRDefault="00DE5273">
                        <w:pPr>
                          <w:spacing w:after="160" w:line="259" w:lineRule="auto"/>
                          <w:ind w:left="0" w:right="0" w:firstLine="0"/>
                          <w:jc w:val="left"/>
                        </w:pPr>
                        <w:r>
                          <w:rPr>
                            <w:b/>
                            <w:color w:val="244061"/>
                          </w:rPr>
                          <w:t xml:space="preserve">La liste des compétences </w:t>
                        </w:r>
                      </w:p>
                    </w:txbxContent>
                  </v:textbox>
                </v:rect>
                <v:rect id="Rectangle 1474" o:spid="_x0000_s1109" style="position:absolute;left:47801;top:15419;width:1850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z7sMA&#10;AADdAAAADwAAAGRycy9kb3ducmV2LnhtbERPS4vCMBC+C/6HMII3TV3ER9co4ip6XB+gexua2bZs&#10;MylNtNVfbxYEb/PxPWe2aEwhblS53LKCQT8CQZxYnXOq4HTc9CYgnEfWWFgmBXdysJi3WzOMta15&#10;T7eDT0UIYRejgsz7MpbSJRkZdH1bEgfu11YGfYBVKnWFdQg3hfyIopE0mHNoyLCkVUbJ3+FqFGwn&#10;5fKys486LdY/2/P3efp1nHqlup1m+QnCU+Pf4pd7p8P84XgI/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lz7s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incluses</w:t>
                        </w:r>
                        <w:proofErr w:type="gramEnd"/>
                        <w:r>
                          <w:rPr>
                            <w:b/>
                            <w:color w:val="244061"/>
                          </w:rPr>
                          <w:t xml:space="preserve"> dans l’activité est </w:t>
                        </w:r>
                      </w:p>
                    </w:txbxContent>
                  </v:textbox>
                </v:rect>
                <v:rect id="Rectangle 1475" o:spid="_x0000_s1110" style="position:absolute;left:47801;top:17217;width:2362;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dcUA&#10;AADdAAAADwAAAGRycy9kb3ducmV2LnhtbERPS2vCQBC+F/wPywi91U2lWpO6ivhAjzYW0t6G7DQJ&#10;ZmdDdjVpf323IHibj+8582VvanGl1lWWFTyPIhDEudUVFwo+TrunGQjnkTXWlknBDzlYLgYPc0y0&#10;7fidrqkvRAhhl6CC0vsmkdLlJRl0I9sQB+7btgZ9gG0hdYtdCDe1HEfRVBqsODSU2NC6pPycXoyC&#10;/axZfR7sb1fU2699dszizSn2Sj0O+9UbCE+9v4tv7oMO819eJ/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dZ1xQAAAN0AAAAPAAAAAAAAAAAAAAAAAJgCAABkcnMv&#10;ZG93bnJldi54bWxQSwUGAAAAAAQABAD1AAAAigMAAAAA&#10;" filled="f" stroked="f">
                  <v:textbox inset="0,0,0,0">
                    <w:txbxContent>
                      <w:p w:rsidR="00ED7CFD" w:rsidRDefault="00DE5273">
                        <w:pPr>
                          <w:spacing w:after="160" w:line="259" w:lineRule="auto"/>
                          <w:ind w:left="0" w:right="0" w:firstLine="0"/>
                          <w:jc w:val="left"/>
                        </w:pPr>
                        <w:proofErr w:type="gramStart"/>
                        <w:r>
                          <w:rPr>
                            <w:b/>
                            <w:color w:val="244061"/>
                          </w:rPr>
                          <w:t>pré</w:t>
                        </w:r>
                        <w:proofErr w:type="gramEnd"/>
                      </w:p>
                    </w:txbxContent>
                  </v:textbox>
                </v:rect>
                <v:rect id="Rectangle 1476" o:spid="_x0000_s1111" style="position:absolute;left:49584;top:17217;width:515;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dIAsMA&#10;AADdAAAADwAAAGRycy9kb3ducmV2LnhtbERPS4vCMBC+L/gfwgje1lQRV6tRRF306AvU29CMbbGZ&#10;lCba7v76jbDgbT6+50znjSnEkyqXW1bQ60YgiBOrc04VnI7fnyMQziNrLCyTgh9yMJ+1PqYYa1vz&#10;np4Hn4oQwi5GBZn3ZSylSzIy6Lq2JA7czVYGfYBVKnWFdQg3hexH0VAazDk0ZFjSMqPkfngYBZtR&#10;ubhs7W+dFuvr5rw7j1fHsVeq024WExCeGv8W/7u3OswffA3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dIAs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477" o:spid="_x0000_s1112" style="position:absolute;left:49965;top:17217;width:7688;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vtmcMA&#10;AADdAAAADwAAAGRycy9kb3ducmV2LnhtbERPS4vCMBC+C/6HMMLeNHWRVatRxHXRoy9Qb0MztsVm&#10;Upqs7e6vN4LgbT6+50znjSnEnSqXW1bQ70UgiBOrc04VHA8/3REI55E1FpZJwR85mM/arSnG2ta8&#10;o/vepyKEsItRQeZ9GUvpkowMup4tiQN3tZVBH2CVSl1hHcJNIT+j6EsazDk0ZFjSMqPktv81Ctaj&#10;cnHe2P86LVaX9Wl7Gn8fxl6pj06zmIDw1Pi3+OXe6DB/MBz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vtmc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renseignée</w:t>
                        </w:r>
                        <w:proofErr w:type="gramEnd"/>
                      </w:p>
                    </w:txbxContent>
                  </v:textbox>
                </v:rect>
                <v:rect id="Rectangle 1478" o:spid="_x0000_s1113" style="position:absolute;left:55760;top:17217;width:449;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568cA&#10;AADdAAAADwAAAGRycy9kb3ducmV2LnhtbESPT2vCQBDF70K/wzKCN91YitXoKtJW9OifgvU2ZKdJ&#10;aHY2ZFeT9tM7h4K3Gd6b936zWHWuUjdqQunZwHiUgCLOvC05N/B52gynoEJEtlh5JgO/FGC1fOot&#10;MLW+5QPdjjFXEsIhRQNFjHWqdcgKchhGviYW7ds3DqOsTa5tg62Eu0o/J8lEOyxZGgqs6a2g7Od4&#10;dQa203r9tfN/bV59XLbn/Xn2fppFYwb9bj0HFamLD/P/9c4K/sur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UeevHAAAA3QAAAA8AAAAAAAAAAAAAAAAAmAIAAGRy&#10;cy9kb3ducmV2LnhtbFBLBQYAAAAABAAEAPUAAACMAw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479" o:spid="_x0000_s1114" style="position:absolute;left:56095;top:17217;width:38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ccMQA&#10;AADdAAAADwAAAGRycy9kb3ducmV2LnhtbERPS2vCQBC+C/6HZQRvuqmImugq4gM9Vi3Y3obsmIRm&#10;Z0N2NbG/vlsQepuP7zmLVWtK8aDaFZYVvA0jEMSp1QVnCj4u+8EMhPPIGkvLpOBJDlbLbmeBibYN&#10;n+hx9pkIIewSVJB7XyVSujQng25oK+LA3Wxt0AdYZ1LX2IRwU8pRFE2kwYJDQ44VbXJKv893o+Aw&#10;q9afR/vTZOXu63B9v8bbS+yV6vfa9RyEp9b/i1/uow7zx9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Y3HDEAAAA3Q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shape id="Picture 1481" o:spid="_x0000_s1115" type="#_x0000_t75" style="position:absolute;left:38968;top:1597;width:25695;height:100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vx4jFAAAA3QAAAA8AAABkcnMvZG93bnJldi54bWxET0trwkAQvgv9D8sIXkQ3WhVJXUXUgpce&#10;fCHeptkxSc3Ohuxq4r/vCoXe5uN7zmzRmEI8qHK5ZQWDfgSCOLE651TB8fDZm4JwHlljYZkUPMnB&#10;Yv7WmmGsbc07eux9KkIIuxgVZN6XsZQuycig69uSOHBXWxn0AVap1BXWIdwUchhFE2kw59CQYUmr&#10;jJLb/m4UDM/j7enna/NdF8fRO43Xy0s3T5XqtJvlBwhPjf8X/7m3OswfTQfw+iacIO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L8eIxQAAAN0AAAAPAAAAAAAAAAAAAAAA&#10;AJ8CAABkcnMvZG93bnJldi54bWxQSwUGAAAAAAQABAD3AAAAkQMAAAAA&#10;">
                  <v:imagedata r:id="rId49" o:title=""/>
                </v:shape>
                <v:shape id="Shape 19479" o:spid="_x0000_s1116" style="position:absolute;left:48333;top:2014;width:15710;height:6178;visibility:visible;mso-wrap-style:square;v-text-anchor:top" coordsize="1570990,61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P8McA&#10;AADeAAAADwAAAGRycy9kb3ducmV2LnhtbERP20rDQBB9F/yHZYS+iN1YatOm2RSRCoK0tRft65gd&#10;k2B2NmTXJv59VxD6NodznXTRm1qcqHWVZQX3wwgEcW51xYWCw/75bgrCeWSNtWVS8EsOFtn1VYqJ&#10;th1v6bTzhQgh7BJUUHrfJFK6vCSDbmgb4sB92dagD7AtpG6xC+GmlqMomkiDFYeGEht6Kin/3v0Y&#10;Bf3D5vOt278f7RI/VttiGa/j21elBjf94xyEp95fxP/uFx3mz8bxDP7eCTfI7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Hj/DHAAAA3gAAAA8AAAAAAAAAAAAAAAAAmAIAAGRy&#10;cy9kb3ducmV2LnhtbFBLBQYAAAAABAAEAPUAAACMAwAAAAA=&#10;" path="m,l1570990,r,617855l,617855,,e" stroked="f" strokeweight="0">
                  <v:fill opacity="52428f"/>
                  <v:path arrowok="t" textboxrect="0,0,1570990,617855"/>
                </v:shape>
                <v:shape id="Shape 1483" o:spid="_x0000_s1117" style="position:absolute;left:48333;top:2014;width:15710;height:6178;visibility:visible;mso-wrap-style:square;v-text-anchor:top" coordsize="1570990,617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TsycIA&#10;AADdAAAADwAAAGRycy9kb3ducmV2LnhtbERPTYvCMBC9C/sfwizsTdN1RaVrlEUQRLxohbK3oRnb&#10;YjMpTYz13xtB8DaP9zmLVW8aEahztWUF36MEBHFhdc2lglO2Gc5BOI+ssbFMCu7kYLX8GCww1fbG&#10;BwpHX4oYwi5FBZX3bSqlKyoy6Ea2JY7c2XYGfYRdKXWHtxhuGjlOkqk0WHNsqLCldUXF5Xg1CrYu&#10;79fTsDtwtp/lSfYfeNMGpb4++79fEJ56/xa/3Fsd50/mP/D8Jp4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OzJwgAAAN0AAAAPAAAAAAAAAAAAAAAAAJgCAABkcnMvZG93&#10;bnJldi54bWxQSwUGAAAAAAQABAD1AAAAhwMAAAAA&#10;" path="m,617855r1570990,l1570990,,,,,617855xe" filled="f" strokecolor="#254061" strokeweight="3pt">
                  <v:path arrowok="t" textboxrect="0,0,1570990,617855"/>
                </v:shape>
                <v:shape id="Shape 1484" o:spid="_x0000_s1118" style="position:absolute;left:40540;top:4946;width:7741;height:4948;visibility:visible;mso-wrap-style:square;v-text-anchor:top" coordsize="774065,494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PLJcUA&#10;AADdAAAADwAAAGRycy9kb3ducmV2LnhtbERPS2vCQBC+F/wPywi9iG5agg3RVVprpQg9+Lh4G7Jj&#10;NpidDdlVU3+9WxB6m4/vOdN5Z2txodZXjhW8jBIQxIXTFZcK9ruvYQbCB2SNtWNS8Ese5rPe0xRz&#10;7a68ocs2lCKGsM9RgQmhyaX0hSGLfuQa4sgdXWsxRNiWUrd4jeG2lq9JMpYWK44NBhtaGCpO27NV&#10;8JN9LBc0WLmVKW6++TyM31K3Vuq5371PQATqwr/44f7WcX6apfD3TTxB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w8slxQAAAN0AAAAPAAAAAAAAAAAAAAAAAJgCAABkcnMv&#10;ZG93bnJldi54bWxQSwUGAAAAAAQABAD1AAAAigMAAAAA&#10;" path="m753745,r20320,32258l106928,450273r20199,32200l,494792,66421,385699r20227,32244l753745,xe" fillcolor="#254061" stroked="f" strokeweight="0">
                  <v:path arrowok="t" textboxrect="0,0,774065,494792"/>
                </v:shape>
                <v:rect id="Rectangle 1485" o:spid="_x0000_s1119" style="position:absolute;left:49447;top:3806;width:1763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CmUsQA&#10;AADdAAAADwAAAGRycy9kb3ducmV2LnhtbERPS2vCQBC+C/6HZYTedFNpJUZXER/o0UfB9jZkxyQ0&#10;Oxuyq0n99a4g9DYf33Om89aU4ka1KywreB9EIIhTqwvOFHydNv0YhPPIGkvLpOCPHMxn3c4UE20b&#10;PtDt6DMRQtglqCD3vkqkdGlOBt3AVsSBu9jaoA+wzqSusQnhppTDKBpJgwWHhhwrWuaU/h6vRsE2&#10;rhbfO3tvsnL9sz3vz+PVaeyVeuu1iwkIT63/F7/cOx3mf8S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plLEAAAA3Q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 xml:space="preserve">L’intitulé de l’activité est </w:t>
                        </w:r>
                      </w:p>
                    </w:txbxContent>
                  </v:textbox>
                </v:rect>
                <v:rect id="Rectangle 1486" o:spid="_x0000_s1120" style="position:absolute;left:49447;top:5360;width:2362;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I4JcMA&#10;AADdAAAADwAAAGRycy9kb3ducmV2LnhtbERPS4vCMBC+C/sfwix401QRqdUosuuiRx8L6m1oxrbY&#10;TEqTtdVfbwRhb/PxPWe2aE0pblS7wrKCQT8CQZxaXXCm4Pfw04tBOI+ssbRMCu7kYDH/6Mww0bbh&#10;Hd32PhMhhF2CCnLvq0RKl+Zk0PVtRRy4i60N+gDrTOoamxBuSjmMorE0WHBoyLGir5zS6/7PKFjH&#10;1fK0sY8mK1fn9XF7nHwfJl6p7me7nILw1Pp/8du90WH+KB7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I4Jc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pré</w:t>
                        </w:r>
                        <w:proofErr w:type="gramEnd"/>
                      </w:p>
                    </w:txbxContent>
                  </v:textbox>
                </v:rect>
                <v:rect id="Rectangle 1487" o:spid="_x0000_s1121" style="position:absolute;left:51230;top:5360;width:51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6dvsQA&#10;AADdAAAADwAAAGRycy9kb3ducmV2LnhtbERPS2vCQBC+C/6HZYTedFMpNUZXER/o0UfB9jZkxyQ0&#10;Oxuyq0n99a4g9DYf33Om89aU4ka1KywreB9EIIhTqwvOFHydNv0YhPPIGkvLpOCPHMxn3c4UE20b&#10;PtDt6DMRQtglqCD3vkqkdGlOBt3AVsSBu9jaoA+wzqSusQnhppTDKPqUBgsODTlWtMwp/T1ejYJt&#10;XC2+d/beZOX6Z3ven8er09gr9dZrFxMQnlr/L365dzrM/4hH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enb7EAAAA3Q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488" o:spid="_x0000_s1122" style="position:absolute;left:51615;top:5360;width:6839;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JzMYA&#10;AADdAAAADwAAAGRycy9kb3ducmV2LnhtbESPQWvCQBCF74L/YZmCN920FImpq4ht0aNVQXsbstMk&#10;NDsbslsT/fXOoeBthvfmvW/my97V6kJtqDwbeJ4koIhzbysuDBwPn+MUVIjIFmvPZOBKAZaL4WCO&#10;mfUdf9FlHwslIRwyNFDG2GRah7wkh2HiG2LRfnzrMMraFtq22Em4q/VLkky1w4qlocSG1iXlv/s/&#10;Z2CTNqvz1t+6ov743px2p9n7YRaNGT31qzdQkfr4MP9fb63gv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EJzMYAAADdAAAADwAAAAAAAAAAAAAAAACYAgAAZHJz&#10;L2Rvd25yZXYueG1sUEsFBgAAAAAEAAQA9QAAAIsDAAAAAA==&#10;" filled="f" stroked="f">
                  <v:textbox inset="0,0,0,0">
                    <w:txbxContent>
                      <w:p w:rsidR="00ED7CFD" w:rsidRDefault="00DE5273">
                        <w:pPr>
                          <w:spacing w:after="160" w:line="259" w:lineRule="auto"/>
                          <w:ind w:left="0" w:right="0" w:firstLine="0"/>
                          <w:jc w:val="left"/>
                        </w:pPr>
                        <w:proofErr w:type="gramStart"/>
                        <w:r>
                          <w:rPr>
                            <w:b/>
                            <w:color w:val="244061"/>
                          </w:rPr>
                          <w:t>renseigné</w:t>
                        </w:r>
                        <w:proofErr w:type="gramEnd"/>
                      </w:p>
                    </w:txbxContent>
                  </v:textbox>
                </v:rect>
                <v:rect id="Rectangle 1489" o:spid="_x0000_s1123" style="position:absolute;left:56766;top:5360;width:449;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2sV8MA&#10;AADdAAAADwAAAGRycy9kb3ducmV2LnhtbERPS2vCQBC+C/6HZQRvulGkJNFVxAd6tFqw3obsNAnN&#10;zobsamJ/vVso9DYf33MWq85U4kGNKy0rmIwjEMSZ1SXnCj4u+1EMwnlkjZVlUvAkB6tlv7fAVNuW&#10;3+lx9rkIIexSVFB4X6dSuqwgg25sa+LAfdnGoA+wyaVusA3hppLTKHqTBksODQXWtCko+z7fjYJD&#10;XK8/j/anzavd7XA9XZPtJfFKDQfdeg7CU+f/xX/uow7zZ3E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2sV8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490" o:spid="_x0000_s1124" style="position:absolute;left:57101;top:5360;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6TF8YA&#10;AADdAAAADwAAAGRycy9kb3ducmV2LnhtbESPQWvCQBCF74L/YZmCN920FDGpq4ht0aNVQXsbstMk&#10;NDsbslsT/fXOoeBthvfmvW/my97V6kJtqDwbeJ4koIhzbysuDBwPn+MZqBCRLdaeycCVAiwXw8Ec&#10;M+s7/qLLPhZKQjhkaKCMscm0DnlJDsPEN8Si/fjWYZS1LbRtsZNwV+uXJJlqhxVLQ4kNrUvKf/d/&#10;zsBm1qzOW3/rivrje3PandL3QxqNGT31qzdQkfr4MP9fb63gv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6TF8YAAADdAAAADwAAAAAAAAAAAAAAAACYAgAAZHJz&#10;L2Rvd25yZXYueG1sUEsFBgAAAAAEAAQA9QAAAIsDA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shape id="Picture 1491" o:spid="_x0000_s1125" type="#_x0000_t75" style="position:absolute;left:41986;top:64950;width:21869;height:57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qpDrEAAAA3QAAAA8AAABkcnMvZG93bnJldi54bWxET0trwkAQvhf8D8sIvdWNwRaNriJCS0EP&#10;vkCPQ3ZMgtnZNLuJ8d+7QsHbfHzPmS06U4qWaldYVjAcRCCIU6sLzhQcD98fYxDOI2ssLZOCOzlY&#10;zHtvM0y0vfGO2r3PRAhhl6CC3PsqkdKlORl0A1sRB+5ia4M+wDqTusZbCDeljKPoSxosODTkWNEq&#10;p/S6b4yC8flzay/p+rRpN3+j47n5WcdNrNR7v1tOQXjq/Ev87/7VYf5oMoTnN+EE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qpDrEAAAA3QAAAA8AAAAAAAAAAAAAAAAA&#10;nwIAAGRycy9kb3ducmV2LnhtbFBLBQYAAAAABAAEAPcAAACQAwAAAAA=&#10;">
                  <v:imagedata r:id="rId50" o:title=""/>
                </v:shape>
                <v:shape id="Shape 19480" o:spid="_x0000_s1126" style="position:absolute;left:47520;top:65361;width:15710;height:4502;visibility:visible;mso-wrap-style:square;v-text-anchor:top" coordsize="1570990,450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XU8gA&#10;AADeAAAADwAAAGRycy9kb3ducmV2LnhtbESPT2vCQBDF74V+h2UKvdWNIq1GVxGxUikI/kE8jtkx&#10;CWZnQ3Zr0m/vHAq9zTBv3nu/6bxzlbpTE0rPBvq9BBRx5m3JuYHj4fNtBCpEZIuVZzLwSwHms+en&#10;KabWt7yj+z7mSkw4pGigiLFOtQ5ZQQ5Dz9fEcrv6xmGUtcm1bbAVc1fpQZK8a4clS0KBNS0Lym77&#10;H2dgPbwsMjdwm4/Ldv193m1vLZ5Wxry+dIsJqEhd/Bf/fX9ZqT8ejgRAcGQGP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dldTyAAAAN4AAAAPAAAAAAAAAAAAAAAAAJgCAABk&#10;cnMvZG93bnJldi54bWxQSwUGAAAAAAQABAD1AAAAjQMAAAAA&#10;" path="m,l1570990,r,450215l,450215,,e" stroked="f" strokeweight="0">
                  <v:fill opacity="52428f"/>
                  <v:path arrowok="t" textboxrect="0,0,1570990,450215"/>
                </v:shape>
                <v:shape id="Shape 1493" o:spid="_x0000_s1127" style="position:absolute;left:47520;top:65361;width:15710;height:4502;visibility:visible;mso-wrap-style:square;v-text-anchor:top" coordsize="1570990,450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NnjcMA&#10;AADdAAAADwAAAGRycy9kb3ducmV2LnhtbERP30vDMBB+F/wfwgl7c+k2kVmXFnFYfV0Vfb01Z1ts&#10;LiWJTedfbwRhb/fx/bxdOZtBTOR8b1nBapmBIG6s7rlV8Pb6dL0F4QOyxsEyKTiRh7K4vNhhrm3k&#10;A011aEUKYZ+jgi6EMZfSNx0Z9Es7Eifu0zqDIUHXSu0wpnAzyHWW3UqDPaeGDkd67Kj5qr+Ngqqa&#10;3kM8/sSqivutWx0/6sPmWanF1fxwDyLQHM7if/eLTvNv7jbw9006QR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NnjcMAAADdAAAADwAAAAAAAAAAAAAAAACYAgAAZHJzL2Rv&#10;d25yZXYueG1sUEsFBgAAAAAEAAQA9QAAAIgDAAAAAA==&#10;" path="m,450215r1570990,l1570990,,,,,450215xe" filled="f" strokecolor="#254061" strokeweight="3pt">
                  <v:path arrowok="t" textboxrect="0,0,1570990,450215"/>
                </v:shape>
                <v:shape id="Shape 1494" o:spid="_x0000_s1128" style="position:absolute;left:43559;top:66852;width:4069;height:1143;visibility:visible;mso-wrap-style:square;v-text-anchor:top" coordsize="406908,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xH2cMA&#10;AADdAAAADwAAAGRycy9kb3ducmV2LnhtbERPS4vCMBC+L/gfwgje1lQtPqpRRBB02cv6wOvQjG2x&#10;mdQmavXXbxaEvc3H95zZojGluFPtCssKet0IBHFqdcGZgsN+/TkG4TyyxtIyKXiSg8W89THDRNsH&#10;/9B95zMRQtglqCD3vkqkdGlOBl3XVsSBO9vaoA+wzqSu8RHCTSn7UTSUBgsODTlWtMopvexuRsFe&#10;bgajw/Z4i79M//v0clefFahUp90spyA8Nf5f/HZvdJgfT2L4+yac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xH2cMAAADdAAAADwAAAAAAAAAAAAAAAACYAgAAZHJzL2Rv&#10;d25yZXYueG1sUEsFBgAAAAAEAAQA9QAAAIgDAAAAAA==&#10;" path="m114300,r,37989l406908,38227r,38100l114300,76089r,38211l,57024,114300,xe" fillcolor="#254061" stroked="f" strokeweight="0">
                  <v:path arrowok="t" textboxrect="0,0,406908,114300"/>
                </v:shape>
                <v:rect id="Rectangle 1495" o:spid="_x0000_s1129" style="position:absolute;left:48639;top:66327;width:13215;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kwj8QA&#10;AADdAAAADwAAAGRycy9kb3ducmV2LnhtbERPS2vCQBC+C/6HZQRvuqmomOgq4gM9Vi3Y3obsmIRm&#10;Z0N2NbG/vlsQepuP7zmLVWtK8aDaFZYVvA0jEMSp1QVnCj4u+8EMhPPIGkvLpOBJDlbLbmeBibYN&#10;n+hx9pkIIewSVJB7XyVSujQng25oK+LA3Wxt0AdYZ1LX2IRwU8pRFE2lwYJDQ44VbXJKv893o+Aw&#10;q9afR/vTZOXu63B9v8bbS+yV6vfa9RyEp9b/i1/uow7zx/EE/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ZMI/EAAAA3Q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 xml:space="preserve">Cocher la mention </w:t>
                        </w:r>
                      </w:p>
                    </w:txbxContent>
                  </v:textbox>
                </v:rect>
                <v:rect id="Rectangle 1496" o:spid="_x0000_s1130" style="position:absolute;left:48639;top:67881;width:6672;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u+MMA&#10;AADdAAAADwAAAGRycy9kb3ducmV2LnhtbERPS4vCMBC+C/sfwix401QRsdUosuuiRx8L6m1oxrbY&#10;TEqTtdVfbwRhb/PxPWe2aE0pblS7wrKCQT8CQZxaXXCm4Pfw05uAcB5ZY2mZFNzJwWL+0Zlhom3D&#10;O7rtfSZCCLsEFeTeV4mULs3JoOvbijhwF1sb9AHWmdQ1NiHclHIYRWNpsODQkGNFXzml1/2fUbCe&#10;VMvTxj6arFyd18ftMf4+xF6p7me7nILw1Pp/8du90WH+KB7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uu+M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adéquate</w:t>
                        </w:r>
                        <w:proofErr w:type="gramEnd"/>
                      </w:p>
                    </w:txbxContent>
                  </v:textbox>
                </v:rect>
                <v:rect id="Rectangle 1497" o:spid="_x0000_s1131" style="position:absolute;left:53672;top:67881;width:449;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cLY8QA&#10;AADdAAAADwAAAGRycy9kb3ducmV2LnhtbERPS2vCQBC+C/6HZQRvuqmImugq4gM9Vi3Y3obsmIRm&#10;Z0N2NbG/vlsQepuP7zmLVWtK8aDaFZYVvA0jEMSp1QVnCj4u+8EMhPPIGkvLpOBJDlbLbmeBibYN&#10;n+hx9pkIIewSVJB7XyVSujQng25oK+LA3Wxt0AdYZ1LX2IRwU8pRFE2kwYJDQ44VbXJKv893o+Aw&#10;q9afR/vTZOXu63B9v8bbS+yV6vfa9RyEp9b/i1/uow7zx/EU/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HC2PEAAAA3Q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498" o:spid="_x0000_s1132" style="position:absolute;left:54008;top:67881;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ifEcYA&#10;AADdAAAADwAAAGRycy9kb3ducmV2LnhtbESPQWvCQBCF74L/YZmCN920FDGpq4ht0aNVQXsbstMk&#10;NDsbslsT/fXOoeBthvfmvW/my97V6kJtqDwbeJ4koIhzbysuDBwPn+MZqBCRLdaeycCVAiwXw8Ec&#10;M+s7/qLLPhZKQjhkaKCMscm0DnlJDsPEN8Si/fjWYZS1LbRtsZNwV+uXJJlqhxVLQ4kNrUvKf/d/&#10;zsBm1qzOW3/rivrje3PandL3QxqNGT31qzdQkfr4MP9fb63gv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ifEcYAAADdAAAADwAAAAAAAAAAAAAAAACYAgAAZHJz&#10;L2Rvd25yZXYueG1sUEsFBgAAAAAEAAQA9QAAAIsDA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w10:anchorlock/>
              </v:group>
            </w:pict>
          </mc:Fallback>
        </mc:AlternateContent>
      </w:r>
    </w:p>
    <w:p w:rsidR="00ED7CFD" w:rsidRDefault="00ED7CFD">
      <w:pPr>
        <w:sectPr w:rsidR="00ED7CFD">
          <w:headerReference w:type="even" r:id="rId51"/>
          <w:headerReference w:type="default" r:id="rId52"/>
          <w:footerReference w:type="even" r:id="rId53"/>
          <w:footerReference w:type="default" r:id="rId54"/>
          <w:headerReference w:type="first" r:id="rId55"/>
          <w:footerReference w:type="first" r:id="rId56"/>
          <w:footnotePr>
            <w:numRestart w:val="eachPage"/>
          </w:footnotePr>
          <w:pgSz w:w="11906" w:h="16838"/>
          <w:pgMar w:top="1924" w:right="1339" w:bottom="1799" w:left="1099" w:header="737" w:footer="512" w:gutter="0"/>
          <w:cols w:space="720"/>
        </w:sectPr>
      </w:pPr>
    </w:p>
    <w:p w:rsidR="00ED7CFD" w:rsidRDefault="00DE5273">
      <w:pPr>
        <w:spacing w:after="107" w:line="259" w:lineRule="auto"/>
        <w:ind w:left="286" w:right="-720" w:firstLine="0"/>
        <w:jc w:val="left"/>
      </w:pPr>
      <w:r>
        <w:rPr>
          <w:noProof/>
          <w:color w:val="000000"/>
          <w:sz w:val="22"/>
        </w:rPr>
        <w:lastRenderedPageBreak/>
        <mc:AlternateContent>
          <mc:Choice Requires="wpg">
            <w:drawing>
              <wp:inline distT="0" distB="0" distL="0" distR="0">
                <wp:extent cx="6401943" cy="8151048"/>
                <wp:effectExtent l="0" t="0" r="0" b="0"/>
                <wp:docPr id="15737" name="Group 15737"/>
                <wp:cNvGraphicFramePr/>
                <a:graphic xmlns:a="http://schemas.openxmlformats.org/drawingml/2006/main">
                  <a:graphicData uri="http://schemas.microsoft.com/office/word/2010/wordprocessingGroup">
                    <wpg:wgp>
                      <wpg:cNvGrpSpPr/>
                      <wpg:grpSpPr>
                        <a:xfrm>
                          <a:off x="0" y="0"/>
                          <a:ext cx="6401943" cy="8151048"/>
                          <a:chOff x="0" y="0"/>
                          <a:chExt cx="6401943" cy="8151048"/>
                        </a:xfrm>
                      </wpg:grpSpPr>
                      <wps:wsp>
                        <wps:cNvPr id="1536" name="Rectangle 1536"/>
                        <wps:cNvSpPr/>
                        <wps:spPr>
                          <a:xfrm>
                            <a:off x="5761609" y="8022209"/>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39" name="Picture 1539"/>
                          <pic:cNvPicPr/>
                        </pic:nvPicPr>
                        <pic:blipFill>
                          <a:blip r:embed="rId57"/>
                          <a:stretch>
                            <a:fillRect/>
                          </a:stretch>
                        </pic:blipFill>
                        <pic:spPr>
                          <a:xfrm>
                            <a:off x="0" y="0"/>
                            <a:ext cx="5760720" cy="8113395"/>
                          </a:xfrm>
                          <a:prstGeom prst="rect">
                            <a:avLst/>
                          </a:prstGeom>
                        </pic:spPr>
                      </pic:pic>
                      <pic:pic xmlns:pic="http://schemas.openxmlformats.org/drawingml/2006/picture">
                        <pic:nvPicPr>
                          <pic:cNvPr id="1540" name="Picture 1540"/>
                          <pic:cNvPicPr/>
                        </pic:nvPicPr>
                        <pic:blipFill>
                          <a:blip r:embed="rId58"/>
                          <a:stretch>
                            <a:fillRect/>
                          </a:stretch>
                        </pic:blipFill>
                        <pic:spPr>
                          <a:xfrm>
                            <a:off x="3619119" y="5145532"/>
                            <a:ext cx="2782824" cy="829056"/>
                          </a:xfrm>
                          <a:prstGeom prst="rect">
                            <a:avLst/>
                          </a:prstGeom>
                        </pic:spPr>
                      </pic:pic>
                      <wps:wsp>
                        <wps:cNvPr id="1542" name="Shape 1542"/>
                        <wps:cNvSpPr/>
                        <wps:spPr>
                          <a:xfrm>
                            <a:off x="4293235" y="5187315"/>
                            <a:ext cx="2047240" cy="704850"/>
                          </a:xfrm>
                          <a:custGeom>
                            <a:avLst/>
                            <a:gdLst/>
                            <a:ahLst/>
                            <a:cxnLst/>
                            <a:rect l="0" t="0" r="0" b="0"/>
                            <a:pathLst>
                              <a:path w="2047240" h="704850">
                                <a:moveTo>
                                  <a:pt x="0" y="704850"/>
                                </a:moveTo>
                                <a:lnTo>
                                  <a:pt x="2047240" y="704850"/>
                                </a:lnTo>
                                <a:lnTo>
                                  <a:pt x="2047240"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543" name="Shape 1543"/>
                        <wps:cNvSpPr/>
                        <wps:spPr>
                          <a:xfrm>
                            <a:off x="3776980" y="5452999"/>
                            <a:ext cx="530352" cy="114300"/>
                          </a:xfrm>
                          <a:custGeom>
                            <a:avLst/>
                            <a:gdLst/>
                            <a:ahLst/>
                            <a:cxnLst/>
                            <a:rect l="0" t="0" r="0" b="0"/>
                            <a:pathLst>
                              <a:path w="530352" h="114300">
                                <a:moveTo>
                                  <a:pt x="114300" y="0"/>
                                </a:moveTo>
                                <a:lnTo>
                                  <a:pt x="114300" y="38111"/>
                                </a:lnTo>
                                <a:lnTo>
                                  <a:pt x="530352" y="38353"/>
                                </a:lnTo>
                                <a:lnTo>
                                  <a:pt x="530225" y="76453"/>
                                </a:lnTo>
                                <a:lnTo>
                                  <a:pt x="114300" y="76211"/>
                                </a:lnTo>
                                <a:lnTo>
                                  <a:pt x="114300" y="114300"/>
                                </a:lnTo>
                                <a:lnTo>
                                  <a:pt x="0" y="57023"/>
                                </a:lnTo>
                                <a:lnTo>
                                  <a:pt x="114300" y="0"/>
                                </a:lnTo>
                                <a:close/>
                              </a:path>
                            </a:pathLst>
                          </a:custGeom>
                          <a:ln w="0" cap="flat">
                            <a:round/>
                          </a:ln>
                        </wps:spPr>
                        <wps:style>
                          <a:lnRef idx="0">
                            <a:srgbClr val="000000">
                              <a:alpha val="0"/>
                            </a:srgbClr>
                          </a:lnRef>
                          <a:fillRef idx="1">
                            <a:srgbClr val="254061"/>
                          </a:fillRef>
                          <a:effectRef idx="0">
                            <a:scrgbClr r="0" g="0" b="0"/>
                          </a:effectRef>
                          <a:fontRef idx="none"/>
                        </wps:style>
                        <wps:bodyPr/>
                      </wps:wsp>
                      <wps:wsp>
                        <wps:cNvPr id="1544" name="Rectangle 1544"/>
                        <wps:cNvSpPr/>
                        <wps:spPr>
                          <a:xfrm>
                            <a:off x="4404868" y="5333493"/>
                            <a:ext cx="1690419"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Identification et visa du </w:t>
                              </w:r>
                            </w:p>
                          </w:txbxContent>
                        </wps:txbx>
                        <wps:bodyPr horzOverflow="overflow" vert="horz" lIns="0" tIns="0" rIns="0" bIns="0" rtlCol="0">
                          <a:noAutofit/>
                        </wps:bodyPr>
                      </wps:wsp>
                      <wps:wsp>
                        <wps:cNvPr id="15671" name="Rectangle 15671"/>
                        <wps:cNvSpPr/>
                        <wps:spPr>
                          <a:xfrm>
                            <a:off x="5677789" y="5333493"/>
                            <a:ext cx="52490" cy="171355"/>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5672" name="Rectangle 15672"/>
                        <wps:cNvSpPr/>
                        <wps:spPr>
                          <a:xfrm>
                            <a:off x="5717255" y="5333493"/>
                            <a:ext cx="333777"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des) </w:t>
                              </w:r>
                            </w:p>
                          </w:txbxContent>
                        </wps:txbx>
                        <wps:bodyPr horzOverflow="overflow" vert="horz" lIns="0" tIns="0" rIns="0" bIns="0" rtlCol="0">
                          <a:noAutofit/>
                        </wps:bodyPr>
                      </wps:wsp>
                      <wps:wsp>
                        <wps:cNvPr id="1546" name="Rectangle 1546"/>
                        <wps:cNvSpPr/>
                        <wps:spPr>
                          <a:xfrm>
                            <a:off x="4404868" y="5488940"/>
                            <a:ext cx="719707" cy="171355"/>
                          </a:xfrm>
                          <a:prstGeom prst="rect">
                            <a:avLst/>
                          </a:prstGeom>
                          <a:ln>
                            <a:noFill/>
                          </a:ln>
                        </wps:spPr>
                        <wps:txbx>
                          <w:txbxContent>
                            <w:p w:rsidR="00ED7CFD" w:rsidRDefault="00DE5273">
                              <w:pPr>
                                <w:spacing w:after="160" w:line="259" w:lineRule="auto"/>
                                <w:ind w:left="0" w:right="0" w:firstLine="0"/>
                                <w:jc w:val="left"/>
                              </w:pPr>
                              <w:r>
                                <w:rPr>
                                  <w:b/>
                                  <w:color w:val="244061"/>
                                </w:rPr>
                                <w:t>formateur</w:t>
                              </w:r>
                            </w:p>
                          </w:txbxContent>
                        </wps:txbx>
                        <wps:bodyPr horzOverflow="overflow" vert="horz" lIns="0" tIns="0" rIns="0" bIns="0" rtlCol="0">
                          <a:noAutofit/>
                        </wps:bodyPr>
                      </wps:wsp>
                      <wps:wsp>
                        <wps:cNvPr id="15673" name="Rectangle 15673"/>
                        <wps:cNvSpPr/>
                        <wps:spPr>
                          <a:xfrm>
                            <a:off x="4947412" y="5488940"/>
                            <a:ext cx="52489" cy="171355"/>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5675" name="Rectangle 15675"/>
                        <wps:cNvSpPr/>
                        <wps:spPr>
                          <a:xfrm>
                            <a:off x="4986878" y="5488940"/>
                            <a:ext cx="157636"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s) </w:t>
                              </w:r>
                            </w:p>
                          </w:txbxContent>
                        </wps:txbx>
                        <wps:bodyPr horzOverflow="overflow" vert="horz" lIns="0" tIns="0" rIns="0" bIns="0" rtlCol="0">
                          <a:noAutofit/>
                        </wps:bodyPr>
                      </wps:wsp>
                      <wps:wsp>
                        <wps:cNvPr id="1548" name="Rectangle 1548"/>
                        <wps:cNvSpPr/>
                        <wps:spPr>
                          <a:xfrm>
                            <a:off x="5105908" y="5488940"/>
                            <a:ext cx="221564" cy="171355"/>
                          </a:xfrm>
                          <a:prstGeom prst="rect">
                            <a:avLst/>
                          </a:prstGeom>
                          <a:ln>
                            <a:noFill/>
                          </a:ln>
                        </wps:spPr>
                        <wps:txbx>
                          <w:txbxContent>
                            <w:p w:rsidR="00ED7CFD" w:rsidRDefault="00DE5273">
                              <w:pPr>
                                <w:spacing w:after="160" w:line="259" w:lineRule="auto"/>
                                <w:ind w:left="0" w:right="0" w:firstLine="0"/>
                                <w:jc w:val="left"/>
                              </w:pPr>
                              <w:r>
                                <w:rPr>
                                  <w:b/>
                                  <w:color w:val="244061"/>
                                </w:rPr>
                                <w:t>qui</w:t>
                              </w:r>
                            </w:p>
                          </w:txbxContent>
                        </wps:txbx>
                        <wps:bodyPr horzOverflow="overflow" vert="horz" lIns="0" tIns="0" rIns="0" bIns="0" rtlCol="0">
                          <a:noAutofit/>
                        </wps:bodyPr>
                      </wps:wsp>
                      <wps:wsp>
                        <wps:cNvPr id="1549" name="Rectangle 1549"/>
                        <wps:cNvSpPr/>
                        <wps:spPr>
                          <a:xfrm>
                            <a:off x="5272405" y="5488940"/>
                            <a:ext cx="38021"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wps:wsp>
                        <wps:cNvPr id="1550" name="Rectangle 1550"/>
                        <wps:cNvSpPr/>
                        <wps:spPr>
                          <a:xfrm>
                            <a:off x="5301361" y="5488940"/>
                            <a:ext cx="121125"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a </w:t>
                              </w:r>
                            </w:p>
                          </w:txbxContent>
                        </wps:txbx>
                        <wps:bodyPr horzOverflow="overflow" vert="horz" lIns="0" tIns="0" rIns="0" bIns="0" rtlCol="0">
                          <a:noAutofit/>
                        </wps:bodyPr>
                      </wps:wsp>
                      <wps:wsp>
                        <wps:cNvPr id="15676" name="Rectangle 15676"/>
                        <wps:cNvSpPr/>
                        <wps:spPr>
                          <a:xfrm>
                            <a:off x="5392801" y="5488940"/>
                            <a:ext cx="52489" cy="171355"/>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5677" name="Rectangle 15677"/>
                        <wps:cNvSpPr/>
                        <wps:spPr>
                          <a:xfrm>
                            <a:off x="5432267" y="5488940"/>
                            <a:ext cx="331590"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ont) </w:t>
                              </w:r>
                            </w:p>
                          </w:txbxContent>
                        </wps:txbx>
                        <wps:bodyPr horzOverflow="overflow" vert="horz" lIns="0" tIns="0" rIns="0" bIns="0" rtlCol="0">
                          <a:noAutofit/>
                        </wps:bodyPr>
                      </wps:wsp>
                      <wps:wsp>
                        <wps:cNvPr id="1552" name="Rectangle 1552"/>
                        <wps:cNvSpPr/>
                        <wps:spPr>
                          <a:xfrm>
                            <a:off x="5682361" y="5488940"/>
                            <a:ext cx="729801"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procédé à </w:t>
                              </w:r>
                            </w:p>
                          </w:txbxContent>
                        </wps:txbx>
                        <wps:bodyPr horzOverflow="overflow" vert="horz" lIns="0" tIns="0" rIns="0" bIns="0" rtlCol="0">
                          <a:noAutofit/>
                        </wps:bodyPr>
                      </wps:wsp>
                      <wps:wsp>
                        <wps:cNvPr id="1553" name="Rectangle 1553"/>
                        <wps:cNvSpPr/>
                        <wps:spPr>
                          <a:xfrm>
                            <a:off x="4404868" y="5641340"/>
                            <a:ext cx="827377" cy="171355"/>
                          </a:xfrm>
                          <a:prstGeom prst="rect">
                            <a:avLst/>
                          </a:prstGeom>
                          <a:ln>
                            <a:noFill/>
                          </a:ln>
                        </wps:spPr>
                        <wps:txbx>
                          <w:txbxContent>
                            <w:p w:rsidR="00ED7CFD" w:rsidRDefault="00DE5273">
                              <w:pPr>
                                <w:spacing w:after="160" w:line="259" w:lineRule="auto"/>
                                <w:ind w:left="0" w:right="0" w:firstLine="0"/>
                                <w:jc w:val="left"/>
                              </w:pPr>
                              <w:r>
                                <w:rPr>
                                  <w:b/>
                                  <w:color w:val="244061"/>
                                </w:rPr>
                                <w:t>l’évaluation</w:t>
                              </w:r>
                            </w:p>
                          </w:txbxContent>
                        </wps:txbx>
                        <wps:bodyPr horzOverflow="overflow" vert="horz" lIns="0" tIns="0" rIns="0" bIns="0" rtlCol="0">
                          <a:noAutofit/>
                        </wps:bodyPr>
                      </wps:wsp>
                      <wps:wsp>
                        <wps:cNvPr id="1554" name="Rectangle 1554"/>
                        <wps:cNvSpPr/>
                        <wps:spPr>
                          <a:xfrm>
                            <a:off x="5029708" y="5641340"/>
                            <a:ext cx="38021"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pic:pic xmlns:pic="http://schemas.openxmlformats.org/drawingml/2006/picture">
                        <pic:nvPicPr>
                          <pic:cNvPr id="1555" name="Picture 1555"/>
                          <pic:cNvPicPr/>
                        </pic:nvPicPr>
                        <pic:blipFill>
                          <a:blip r:embed="rId59"/>
                          <a:stretch>
                            <a:fillRect/>
                          </a:stretch>
                        </pic:blipFill>
                        <pic:spPr>
                          <a:xfrm>
                            <a:off x="583311" y="1152651"/>
                            <a:ext cx="4346448" cy="702564"/>
                          </a:xfrm>
                          <a:prstGeom prst="rect">
                            <a:avLst/>
                          </a:prstGeom>
                        </pic:spPr>
                      </pic:pic>
                      <wps:wsp>
                        <wps:cNvPr id="1557" name="Shape 1557"/>
                        <wps:cNvSpPr/>
                        <wps:spPr>
                          <a:xfrm>
                            <a:off x="644525" y="1193800"/>
                            <a:ext cx="4224020" cy="579120"/>
                          </a:xfrm>
                          <a:custGeom>
                            <a:avLst/>
                            <a:gdLst/>
                            <a:ahLst/>
                            <a:cxnLst/>
                            <a:rect l="0" t="0" r="0" b="0"/>
                            <a:pathLst>
                              <a:path w="4224020" h="579120">
                                <a:moveTo>
                                  <a:pt x="0" y="579120"/>
                                </a:moveTo>
                                <a:lnTo>
                                  <a:pt x="4224020" y="579120"/>
                                </a:lnTo>
                                <a:lnTo>
                                  <a:pt x="4224020"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558" name="Rectangle 1558"/>
                        <wps:cNvSpPr/>
                        <wps:spPr>
                          <a:xfrm>
                            <a:off x="755777" y="1353693"/>
                            <a:ext cx="4472343" cy="171355"/>
                          </a:xfrm>
                          <a:prstGeom prst="rect">
                            <a:avLst/>
                          </a:prstGeom>
                          <a:ln>
                            <a:noFill/>
                          </a:ln>
                        </wps:spPr>
                        <wps:txbx>
                          <w:txbxContent>
                            <w:p w:rsidR="00ED7CFD" w:rsidRDefault="00DE5273">
                              <w:pPr>
                                <w:spacing w:after="160" w:line="259" w:lineRule="auto"/>
                                <w:ind w:left="0" w:right="0" w:firstLine="0"/>
                                <w:jc w:val="left"/>
                              </w:pPr>
                              <w:r>
                                <w:rPr>
                                  <w:b/>
                                  <w:color w:val="244061"/>
                                </w:rPr>
                                <w:t>Préciser sur quel(s) critère(s) la compétence n’est pas maîtrisée.</w:t>
                              </w:r>
                            </w:p>
                          </w:txbxContent>
                        </wps:txbx>
                        <wps:bodyPr horzOverflow="overflow" vert="horz" lIns="0" tIns="0" rIns="0" bIns="0" rtlCol="0">
                          <a:noAutofit/>
                        </wps:bodyPr>
                      </wps:wsp>
                      <wps:wsp>
                        <wps:cNvPr id="1559" name="Rectangle 1559"/>
                        <wps:cNvSpPr/>
                        <wps:spPr>
                          <a:xfrm>
                            <a:off x="4124452" y="1353693"/>
                            <a:ext cx="38021"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wps:wsp>
                        <wps:cNvPr id="1560" name="Rectangle 1560"/>
                        <wps:cNvSpPr/>
                        <wps:spPr>
                          <a:xfrm>
                            <a:off x="755777" y="1507617"/>
                            <a:ext cx="4231263" cy="171355"/>
                          </a:xfrm>
                          <a:prstGeom prst="rect">
                            <a:avLst/>
                          </a:prstGeom>
                          <a:ln>
                            <a:noFill/>
                          </a:ln>
                        </wps:spPr>
                        <wps:txbx>
                          <w:txbxContent>
                            <w:p w:rsidR="00ED7CFD" w:rsidRDefault="00DE5273">
                              <w:pPr>
                                <w:spacing w:after="160" w:line="259" w:lineRule="auto"/>
                                <w:ind w:left="0" w:right="0" w:firstLine="0"/>
                                <w:jc w:val="left"/>
                              </w:pPr>
                              <w:r>
                                <w:rPr>
                                  <w:b/>
                                  <w:color w:val="244061"/>
                                </w:rPr>
                                <w:t>Si l’activité est maîtrisée, aucune remarque n’est nécessaire.</w:t>
                              </w:r>
                            </w:p>
                          </w:txbxContent>
                        </wps:txbx>
                        <wps:bodyPr horzOverflow="overflow" vert="horz" lIns="0" tIns="0" rIns="0" bIns="0" rtlCol="0">
                          <a:noAutofit/>
                        </wps:bodyPr>
                      </wps:wsp>
                      <wps:wsp>
                        <wps:cNvPr id="1561" name="Rectangle 1561"/>
                        <wps:cNvSpPr/>
                        <wps:spPr>
                          <a:xfrm>
                            <a:off x="3941572" y="1507617"/>
                            <a:ext cx="38021"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wpg:wgp>
                  </a:graphicData>
                </a:graphic>
              </wp:inline>
            </w:drawing>
          </mc:Choice>
          <mc:Fallback>
            <w:pict>
              <v:group id="Group 15737" o:spid="_x0000_s1133" style="width:504.1pt;height:641.8pt;mso-position-horizontal-relative:char;mso-position-vertical-relative:line" coordsize="64019,8151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">
                <v:rect id="Rectangle 1536" o:spid="_x0000_s1134" style="position:absolute;left:57616;top:8022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z+X8MA&#10;AADdAAAADwAAAGRycy9kb3ducmV2LnhtbERPS4vCMBC+C/6HMMLeNHVlRatRxHXRoy9Qb0MztsVm&#10;Upqs7e6vN4LgbT6+50znjSnEnSqXW1bQ70UgiBOrc04VHA8/3REI55E1FpZJwR85mM/arSnG2ta8&#10;o/vepyKEsItRQeZ9GUvpkowMup4tiQN3tZVBH2CVSl1hHcJNIT+jaCgN5hwaMixpmVFy2/8aBetR&#10;uThv7H+dFqvL+rQ9jb8PY6/UR6dZTEB4avxb/HJvdJj/NR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z+X8MAAADdAAAADwAAAAAAAAAAAAAAAACYAgAAZHJzL2Rv&#10;d25yZXYueG1sUEsFBgAAAAAEAAQA9QAAAIgDAAAAAA==&#10;" filled="f" stroked="f">
                  <v:textbox inset="0,0,0,0">
                    <w:txbxContent>
                      <w:p w:rsidR="00ED7CFD" w:rsidRDefault="00DE5273">
                        <w:pPr>
                          <w:spacing w:after="160" w:line="259" w:lineRule="auto"/>
                          <w:ind w:left="0" w:right="0" w:firstLine="0"/>
                          <w:jc w:val="left"/>
                        </w:pPr>
                        <w:r>
                          <w:t xml:space="preserve"> </w:t>
                        </w:r>
                      </w:p>
                    </w:txbxContent>
                  </v:textbox>
                </v:rect>
                <v:shape id="Picture 1539" o:spid="_x0000_s1135" type="#_x0000_t75" style="position:absolute;width:57607;height:811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XOb/HAAAA3QAAAA8AAABkcnMvZG93bnJldi54bWxEj0FrwkAQhe+F/odlCl6Kbmxp0OhGSqGg&#10;J9Fo6XHITpM02dmQXU3sr+8KgrcZ3pv3vVmuBtOIM3WusqxgOolAEOdWV1woOGSf4xkI55E1NpZJ&#10;wYUcrNLHhyUm2va8o/PeFyKEsEtQQel9m0jp8pIMuoltiYP2YzuDPqxdIXWHfQg3jXyJolgarDgQ&#10;Smzpo6S83p9M4BbP/Rbjqv7abS7Rt8z+ptnxV6nR0/C+AOFp8Hfz7XqtQ/231zlcvwkjyPQ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9XOb/HAAAA3QAAAA8AAAAAAAAAAAAA&#10;AAAAnwIAAGRycy9kb3ducmV2LnhtbFBLBQYAAAAABAAEAPcAAACTAwAAAAA=&#10;">
                  <v:imagedata r:id="rId60" o:title=""/>
                </v:shape>
                <v:shape id="Picture 1540" o:spid="_x0000_s1136" type="#_x0000_t75" style="position:absolute;left:36191;top:51455;width:27828;height:8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RSEzGAAAA3QAAAA8AAABkcnMvZG93bnJldi54bWxEj0FvwjAMhe+T9h8iT9ptpCAGU2lAGwyJ&#10;I4NduFmNaQuNUzWhdPx6fEDazdZ7fu9ztuhdrTpqQ+XZwHCQgCLOva24MPC7X799gAoR2WLtmQz8&#10;UYDF/Pkpw9T6K/9Qt4uFkhAOKRooY2xSrUNeksMw8A2xaEffOoyytoW2LV4l3NV6lCQT7bBiaSix&#10;oWVJ+Xl3cQa2e7+dHorhdD3p8fa9rFf263Qy5vWl/5yBitTHf/PjemMF/30s/PKNjKD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VFITMYAAADdAAAADwAAAAAAAAAAAAAA&#10;AACfAgAAZHJzL2Rvd25yZXYueG1sUEsFBgAAAAAEAAQA9wAAAJIDAAAAAA==&#10;">
                  <v:imagedata r:id="rId61" o:title=""/>
                </v:shape>
                <v:shape id="Shape 1542" o:spid="_x0000_s1137" style="position:absolute;left:42932;top:51873;width:20472;height:7048;visibility:visible;mso-wrap-style:square;v-text-anchor:top" coordsize="2047240,70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HHi8AA&#10;AADdAAAADwAAAGRycy9kb3ducmV2LnhtbERP24rCMBB9X/Afwgi+rYmiItUoIiz44CJePmBIxrbY&#10;TEqTNfXvNwsLvs3hXGe97V0jntSF2rOGyViBIDbe1lxquF2/PpcgQkS22HgmDS8KsN0MPtZYWJ/4&#10;TM9LLEUO4VCghirGtpAymIochrFviTN3953DmGFXStthyuGukVOlFtJhzbmhwpb2FZnH5cdpuMuD&#10;SY90Pt6COS3rNqnvxiutR8N+twIRqY9v8b/7YPP8+WwKf9/kE+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HHi8AAAADdAAAADwAAAAAAAAAAAAAAAACYAgAAZHJzL2Rvd25y&#10;ZXYueG1sUEsFBgAAAAAEAAQA9QAAAIUDAAAAAA==&#10;" path="m,704850r2047240,l2047240,,,,,704850xe" filled="f" strokecolor="#254061" strokeweight="3pt">
                  <v:path arrowok="t" textboxrect="0,0,2047240,704850"/>
                </v:shape>
                <v:shape id="Shape 1543" o:spid="_x0000_s1138" style="position:absolute;left:37769;top:54529;width:5304;height:1143;visibility:visible;mso-wrap-style:square;v-text-anchor:top" coordsize="530352,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VQccMA&#10;AADdAAAADwAAAGRycy9kb3ducmV2LnhtbERPTWvCQBC9C/0Pywi9mY3VikRXqZaK0JNpweuYHbPB&#10;7GzIbmP6711B8DaP9znLdW9r0VHrK8cKxkkKgrhwuuJSwe/P12gOwgdkjbVjUvBPHtarl8ESM+2u&#10;fKAuD6WIIewzVGBCaDIpfWHIok9cQxy5s2sthgjbUuoWrzHc1vItTWfSYsWxwWBDW0PFJf+zCvL5&#10;6WK2u/H5uMHZd11Mus9NLpV6HfYfCxCB+vAUP9x7Hee/Tydw/yae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VQccMAAADdAAAADwAAAAAAAAAAAAAAAACYAgAAZHJzL2Rv&#10;d25yZXYueG1sUEsFBgAAAAAEAAQA9QAAAIgDAAAAAA==&#10;" path="m114300,r,38111l530352,38353r-127,38100l114300,76211r,38089l,57023,114300,xe" fillcolor="#254061" stroked="f" strokeweight="0">
                  <v:path arrowok="t" textboxrect="0,0,530352,114300"/>
                </v:shape>
                <v:rect id="Rectangle 1544" o:spid="_x0000_s1139" style="position:absolute;left:44048;top:53334;width:1690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2zsMA&#10;AADdAAAADwAAAGRycy9kb3ducmV2LnhtbERPS4vCMBC+C/6HMII3TV1UtGsUcRU9rg/QvQ3NbFu2&#10;mZQm2uqvNwuCt/n4njNbNKYQN6pcblnBoB+BIE6szjlVcDpuehMQziNrLCyTgjs5WMzbrRnG2ta8&#10;p9vBpyKEsItRQeZ9GUvpkowMur4tiQP3ayuDPsAqlbrCOoSbQn5E0VgazDk0ZFjSKqPk73A1CraT&#10;cnnZ2UedFuuf7fn7PP06Tr1S3U6z/AThqfFv8cu902H+aDi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S2zs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 xml:space="preserve">Identification et visa du </w:t>
                        </w:r>
                      </w:p>
                    </w:txbxContent>
                  </v:textbox>
                </v:rect>
                <v:rect id="Rectangle 15671" o:spid="_x0000_s1140" style="position:absolute;left:56777;top:53334;width:52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YrAMQA&#10;AADeAAAADwAAAGRycy9kb3ducmV2LnhtbERPS4vCMBC+C/sfwix401TBVzWKrIoefSy4exuasS3b&#10;TEoTbfXXG0HY23x8z5ktGlOIG1Uut6yg141AECdW55wq+D5tOmMQziNrLCyTgjs5WMw/WjOMta35&#10;QLejT0UIYRejgsz7MpbSJRkZdF1bEgfuYiuDPsAqlbrCOoSbQvajaCgN5hwaMizpK6Pk73g1Crbj&#10;cvmzs486Lda/2/P+PFmdJl6p9meznILw1Ph/8du902H+YDjqweudcIO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WKwDEAAAA3g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5672" o:spid="_x0000_s1141" style="position:absolute;left:57172;top:53334;width:333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S1d8QA&#10;AADeAAAADwAAAGRycy9kb3ducmV2LnhtbERPS4vCMBC+C/6HMII3TVdYH9Uooit69LHg7m1oxrZs&#10;MylNtNVfbwRhb/PxPWe2aEwhblS53LKCj34EgjixOudUwfdp0xuDcB5ZY2GZFNzJwWLebs0w1rbm&#10;A92OPhUhhF2MCjLvy1hKl2Rk0PVtSRy4i60M+gCrVOoK6xBuCjmIoqE0mHNoyLCkVUbJ3/FqFGzH&#10;5fJnZx91Wnz9bs/782R9mnilup1mOQXhqfH/4rd7p8P8z+Fo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EtXfEAAAA3gAAAA8AAAAAAAAAAAAAAAAAmAIAAGRycy9k&#10;b3ducmV2LnhtbFBLBQYAAAAABAAEAPUAAACJAwAAAAA=&#10;" filled="f" stroked="f">
                  <v:textbox inset="0,0,0,0">
                    <w:txbxContent>
                      <w:p w:rsidR="00ED7CFD" w:rsidRDefault="00DE5273">
                        <w:pPr>
                          <w:spacing w:after="160" w:line="259" w:lineRule="auto"/>
                          <w:ind w:left="0" w:right="0" w:firstLine="0"/>
                          <w:jc w:val="left"/>
                        </w:pPr>
                        <w:proofErr w:type="gramStart"/>
                        <w:r>
                          <w:rPr>
                            <w:b/>
                            <w:color w:val="244061"/>
                          </w:rPr>
                          <w:t>des</w:t>
                        </w:r>
                        <w:proofErr w:type="gramEnd"/>
                        <w:r>
                          <w:rPr>
                            <w:b/>
                            <w:color w:val="244061"/>
                          </w:rPr>
                          <w:t xml:space="preserve">) </w:t>
                        </w:r>
                      </w:p>
                    </w:txbxContent>
                  </v:textbox>
                </v:rect>
                <v:rect id="Rectangle 1546" o:spid="_x0000_s1142" style="position:absolute;left:44048;top:54889;width:7197;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NIsMA&#10;AADdAAAADwAAAGRycy9kb3ducmV2LnhtbERPS4vCMBC+C/6HMMLeNHVxRatRxHXRoy9Qb0MztsVm&#10;Upqs7e6vN4LgbT6+50znjSnEnSqXW1bQ70UgiBOrc04VHA8/3REI55E1FpZJwR85mM/arSnG2ta8&#10;o/vepyKEsItRQeZ9GUvpkowMup4tiQN3tZVBH2CVSl1hHcJNIT+jaCgN5hwaMixpmVFy2/8aBetR&#10;uThv7H+dFqvL+rQ9jb8PY6/UR6dZTEB4avxb/HJvdJj/NR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qNIs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formateur</w:t>
                        </w:r>
                        <w:proofErr w:type="gramEnd"/>
                      </w:p>
                    </w:txbxContent>
                  </v:textbox>
                </v:rect>
                <v:rect id="Rectangle 15673" o:spid="_x0000_s1143" style="position:absolute;left:49474;top:54889;width:525;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gQ7MUA&#10;AADeAAAADwAAAGRycy9kb3ducmV2LnhtbERPS2vCQBC+F/wPywje6sZKfURXkaro0aqg3obsmASz&#10;syG7mtRf3xUKvc3H95zpvDGFeFDlcssKet0IBHFidc6pguNh/T4C4TyyxsIyKfghB/NZ622KsbY1&#10;f9Nj71MRQtjFqCDzvoyldElGBl3XlsSBu9rKoA+wSqWusA7hppAfUTSQBnMODRmW9JVRctvfjYLN&#10;qFyct/ZZp8XqsjntTuPlYeyV6rSbxQSEp8b/i//cWx3mfw6GfX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CBDsxQAAAN4AAAAPAAAAAAAAAAAAAAAAAJgCAABkcnMv&#10;ZG93bnJldi54bWxQSwUGAAAAAAQABAD1AAAAigM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5675" o:spid="_x0000_s1144" style="position:absolute;left:49868;top:54889;width:1577;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0tA8QA&#10;AADeAAAADwAAAGRycy9kb3ducmV2LnhtbERPS4vCMBC+C/6HMMLeNFXQ1WoUURc9rg9Qb0MztsVm&#10;Upqs7frrzcKCt/n4njNbNKYQD6pcbllBvxeBIE6szjlVcDp+dccgnEfWWFgmBb/kYDFvt2YYa1vz&#10;nh4Hn4oQwi5GBZn3ZSylSzIy6Hq2JA7czVYGfYBVKnWFdQg3hRxE0UgazDk0ZFjSKqPkfvgxCrbj&#10;cnnZ2WedFpvr9vx9nqyPE6/UR6dZTkF4avxb/O/e6TB/OPocwt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tLQPEAAAA3g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 xml:space="preserve">s) </w:t>
                        </w:r>
                      </w:p>
                    </w:txbxContent>
                  </v:textbox>
                </v:rect>
                <v:rect id="Rectangle 1548" o:spid="_x0000_s1145" style="position:absolute;left:51059;top:54889;width:2215;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m8y8cA&#10;AADdAAAADwAAAGRycy9kb3ducmV2LnhtbESPT2vCQBDF70K/wzKCN91YatHoKtJW9OifgvU2ZKdJ&#10;aHY2ZFeT9tM7h4K3Gd6b936zWHWuUjdqQunZwHiUgCLOvC05N/B52gynoEJEtlh5JgO/FGC1fOot&#10;MLW+5QPdjjFXEsIhRQNFjHWqdcgKchhGviYW7ds3DqOsTa5tg62Eu0o/J8mrdliyNBRY01tB2c/x&#10;6gxsp/X6a+f/2rz6uGzP+/Ps/TSLxgz63XoOKlIXH+b/650V/Mm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ZvMvHAAAA3QAAAA8AAAAAAAAAAAAAAAAAmAIAAGRy&#10;cy9kb3ducmV2LnhtbFBLBQYAAAAABAAEAPUAAACMAwAAAAA=&#10;" filled="f" stroked="f">
                  <v:textbox inset="0,0,0,0">
                    <w:txbxContent>
                      <w:p w:rsidR="00ED7CFD" w:rsidRDefault="00DE5273">
                        <w:pPr>
                          <w:spacing w:after="160" w:line="259" w:lineRule="auto"/>
                          <w:ind w:left="0" w:right="0" w:firstLine="0"/>
                          <w:jc w:val="left"/>
                        </w:pPr>
                        <w:proofErr w:type="gramStart"/>
                        <w:r>
                          <w:rPr>
                            <w:b/>
                            <w:color w:val="244061"/>
                          </w:rPr>
                          <w:t>qui</w:t>
                        </w:r>
                        <w:proofErr w:type="gramEnd"/>
                      </w:p>
                    </w:txbxContent>
                  </v:textbox>
                </v:rect>
                <v:rect id="Rectangle 1549" o:spid="_x0000_s1146" style="position:absolute;left:52724;top:54889;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UZUMQA&#10;AADdAAAADwAAAGRycy9kb3ducmV2LnhtbERPS2vCQBC+C/6HZQRvuqmomOgq4gM9Vi3Y3obsmIRm&#10;Z0N2NbG/vlsQepuP7zmLVWtK8aDaFZYVvA0jEMSp1QVnCj4u+8EMhPPIGkvLpOBJDlbLbmeBibYN&#10;n+hx9pkIIewSVJB7XyVSujQng25oK+LA3Wxt0AdYZ1LX2IRwU8pRFE2lwYJDQ44VbXJKv893o+Aw&#10;q9afR/vTZOXu63B9v8bbS+yV6vfa9RyEp9b/i1/uow7zJ+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VGVDEAAAA3Q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rect id="Rectangle 1550" o:spid="_x0000_s1147" style="position:absolute;left:53013;top:54889;width:121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YmEMcA&#10;AADdAAAADwAAAGRycy9kb3ducmV2LnhtbESPQWvCQBCF74L/YRmhN920YNGYjYi26LFqwfY2ZMck&#10;NDsbsluT9td3DkJvM7w3732TrQfXqBt1ofZs4HGWgCIuvK25NPB+fp0uQIWIbLHxTAZ+KMA6H48y&#10;TK3v+Ui3UyyVhHBI0UAVY5tqHYqKHIaZb4lFu/rOYZS1K7XtsJdw1+inJHnWDmuWhgpb2lZUfJ2+&#10;nYH9ot18HPxvXzYvn/vL22W5Oy+jMQ+TYbMCFWmI/+b79cEK/nw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2JhDHAAAA3QAAAA8AAAAAAAAAAAAAAAAAmAIAAGRy&#10;cy9kb3ducmV2LnhtbFBLBQYAAAAABAAEAPUAAACMAwAAAAA=&#10;" filled="f" stroked="f">
                  <v:textbox inset="0,0,0,0">
                    <w:txbxContent>
                      <w:p w:rsidR="00ED7CFD" w:rsidRDefault="00DE5273">
                        <w:pPr>
                          <w:spacing w:after="160" w:line="259" w:lineRule="auto"/>
                          <w:ind w:left="0" w:right="0" w:firstLine="0"/>
                          <w:jc w:val="left"/>
                        </w:pPr>
                        <w:proofErr w:type="gramStart"/>
                        <w:r>
                          <w:rPr>
                            <w:b/>
                            <w:color w:val="244061"/>
                          </w:rPr>
                          <w:t>a</w:t>
                        </w:r>
                        <w:proofErr w:type="gramEnd"/>
                        <w:r>
                          <w:rPr>
                            <w:b/>
                            <w:color w:val="244061"/>
                          </w:rPr>
                          <w:t xml:space="preserve"> </w:t>
                        </w:r>
                      </w:p>
                    </w:txbxContent>
                  </v:textbox>
                </v:rect>
                <v:rect id="Rectangle 15676" o:spid="_x0000_s1148" style="position:absolute;left:53928;top:54889;width:524;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zdMUA&#10;AADeAAAADwAAAGRycy9kb3ducmV2LnhtbERPTWvCQBC9F/oflil4azYVGmN0FakVPVotpN6G7DQJ&#10;zc6G7Gpif31XEHqbx/uc+XIwjbhQ52rLCl6iGARxYXXNpYLP4+Y5BeE8ssbGMim4koPl4vFhjpm2&#10;PX/Q5eBLEULYZaig8r7NpHRFRQZdZFviwH3bzqAPsCul7rAP4aaR4zhOpMGaQ0OFLb1VVPwczkbB&#10;Nm1XXzv725fN+2mb7/Pp+jj1So2ehtUMhKfB/4vv7p0O81+TSQK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7N0xQAAAN4AAAAPAAAAAAAAAAAAAAAAAJgCAABkcnMv&#10;ZG93bnJldi54bWxQSwUGAAAAAAQABAD1AAAAigM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5677" o:spid="_x0000_s1149" style="position:absolute;left:54322;top:54889;width:3316;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MW78QA&#10;AADeAAAADwAAAGRycy9kb3ducmV2LnhtbERPS4vCMBC+C/6HMMLeNHVhfVSjyKro0ceCehuasS02&#10;k9JE291fbwRhb/PxPWc6b0whHlS53LKCfi8CQZxYnXOq4Oe47o5AOI+ssbBMCn7JwXzWbk0x1rbm&#10;PT0OPhUhhF2MCjLvy1hKl2Rk0PVsSRy4q60M+gCrVOoK6xBuCvkZRQNpMOfQkGFJ3xklt8PdKNiM&#10;ysV5a//qtFhdNqfdabw8jr1SH51mMQHhqfH/4rd7q8P8r8FwCK93wg1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zFu/EAAAA3gAAAA8AAAAAAAAAAAAAAAAAmAIAAGRycy9k&#10;b3ducmV2LnhtbFBLBQYAAAAABAAEAPUAAACJAwAAAAA=&#10;" filled="f" stroked="f">
                  <v:textbox inset="0,0,0,0">
                    <w:txbxContent>
                      <w:p w:rsidR="00ED7CFD" w:rsidRDefault="00DE5273">
                        <w:pPr>
                          <w:spacing w:after="160" w:line="259" w:lineRule="auto"/>
                          <w:ind w:left="0" w:right="0" w:firstLine="0"/>
                          <w:jc w:val="left"/>
                        </w:pPr>
                        <w:proofErr w:type="gramStart"/>
                        <w:r>
                          <w:rPr>
                            <w:b/>
                            <w:color w:val="244061"/>
                          </w:rPr>
                          <w:t>ont</w:t>
                        </w:r>
                        <w:proofErr w:type="gramEnd"/>
                        <w:r>
                          <w:rPr>
                            <w:b/>
                            <w:color w:val="244061"/>
                          </w:rPr>
                          <w:t xml:space="preserve">) </w:t>
                        </w:r>
                      </w:p>
                    </w:txbxContent>
                  </v:textbox>
                </v:rect>
                <v:rect id="Rectangle 1552" o:spid="_x0000_s1150" style="position:absolute;left:56823;top:54889;width:7298;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d/MIA&#10;AADdAAAADwAAAGRycy9kb3ducmV2LnhtbERPS4vCMBC+C/6HMII3TRVctBpF1EWPvkC9Dc3YFptJ&#10;abK27q83wsLe5uN7zmzRmEI8qXK5ZQWDfgSCOLE651TB+fTdG4NwHlljYZkUvMjBYt5uzTDWtuYD&#10;PY8+FSGEXYwKMu/LWEqXZGTQ9W1JHLi7rQz6AKtU6grrEG4KOYyiL2kw59CQYUmrjJLH8cco2I7L&#10;5XVnf+u02Ny2l/1lsj5NvFLdTrOcgvDU+H/xn3unw/zRaAi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6B38wgAAAN0AAAAPAAAAAAAAAAAAAAAAAJgCAABkcnMvZG93&#10;bnJldi54bWxQSwUGAAAAAAQABAD1AAAAhwMAAAAA&#10;" filled="f" stroked="f">
                  <v:textbox inset="0,0,0,0">
                    <w:txbxContent>
                      <w:p w:rsidR="00ED7CFD" w:rsidRDefault="00DE5273">
                        <w:pPr>
                          <w:spacing w:after="160" w:line="259" w:lineRule="auto"/>
                          <w:ind w:left="0" w:right="0" w:firstLine="0"/>
                          <w:jc w:val="left"/>
                        </w:pPr>
                        <w:proofErr w:type="gramStart"/>
                        <w:r>
                          <w:rPr>
                            <w:b/>
                            <w:color w:val="244061"/>
                          </w:rPr>
                          <w:t>procédé</w:t>
                        </w:r>
                        <w:proofErr w:type="gramEnd"/>
                        <w:r>
                          <w:rPr>
                            <w:b/>
                            <w:color w:val="244061"/>
                          </w:rPr>
                          <w:t xml:space="preserve"> à </w:t>
                        </w:r>
                      </w:p>
                    </w:txbxContent>
                  </v:textbox>
                </v:rect>
                <v:rect id="Rectangle 1553" o:spid="_x0000_s1151" style="position:absolute;left:44048;top:56413;width:8274;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S4Z8MA&#10;AADdAAAADwAAAGRycy9kb3ducmV2LnhtbERPS4vCMBC+L/gfwgje1lTFRatRRF306AvU29CMbbGZ&#10;lCba7v76jbDgbT6+50znjSnEkyqXW1bQ60YgiBOrc04VnI7fnyMQziNrLCyTgh9yMJ+1PqYYa1vz&#10;np4Hn4oQwi5GBZn3ZSylSzIy6Lq2JA7czVYGfYBVKnWFdQg3hexH0Zc0mHNoyLCkZUbJ/fAwCjaj&#10;cnHZ2t86LdbXzXl3Hq+OY69Up90sJiA8Nf4t/ndvdZg/HA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S4Z8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l’évaluation</w:t>
                        </w:r>
                        <w:proofErr w:type="gramEnd"/>
                      </w:p>
                    </w:txbxContent>
                  </v:textbox>
                </v:rect>
                <v:rect id="Rectangle 1554" o:spid="_x0000_s1152" style="position:absolute;left:50297;top:56413;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0gE8MA&#10;AADdAAAADwAAAGRycy9kb3ducmV2LnhtbERPS4vCMBC+L/gfwgje1lTRRatRRF306AvU29CMbbGZ&#10;lCba7v76jbDgbT6+50znjSnEkyqXW1bQ60YgiBOrc04VnI7fnyMQziNrLCyTgh9yMJ+1PqYYa1vz&#10;np4Hn4oQwi5GBZn3ZSylSzIy6Lq2JA7czVYGfYBVKnWFdQg3hexH0Zc0mHNoyLCkZUbJ/fAwCjaj&#10;cnHZ2t86LdbXzXl3Hq+OY69Up90sJiA8Nf4t/ndvdZg/HA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0gE8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shape id="Picture 1555" o:spid="_x0000_s1153" type="#_x0000_t75" style="position:absolute;left:5833;top:11526;width:43464;height:70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yXbrEAAAA3QAAAA8AAABkcnMvZG93bnJldi54bWxET01Lw0AQvQv9D8sUvIjdNJpSYrelFQXB&#10;U6sIvQ3ZMQnNzobdaRP/vSsIvc3jfc5qM7pOXSjE1rOB+SwDRVx523Jt4PPj9X4JKgqyxc4zGfih&#10;CJv15GaFpfUD7+lykFqlEI4lGmhE+lLrWDXkMM58T5y4bx8cSoKh1jbgkMJdp/MsW2iHLaeGBnt6&#10;bqg6Hc7OwO6lXxzHd8kfv7Z38pCf9mHwO2Nup+P2CZTQKFfxv/vNpvlFUcDfN+kEvf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yXbrEAAAA3QAAAA8AAAAAAAAAAAAAAAAA&#10;nwIAAGRycy9kb3ducmV2LnhtbFBLBQYAAAAABAAEAPcAAACQAwAAAAA=&#10;">
                  <v:imagedata r:id="rId62" o:title=""/>
                </v:shape>
                <v:shape id="Shape 1557" o:spid="_x0000_s1154" style="position:absolute;left:6445;top:11938;width:42240;height:5791;visibility:visible;mso-wrap-style:square;v-text-anchor:top" coordsize="4224020,57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NtsMA&#10;AADdAAAADwAAAGRycy9kb3ducmV2LnhtbERPS27CMBDdI3EHa5C6qcChKh8FDEJVEezaAgcY4iEJ&#10;xONgm5DeHleqxG6e3nfmy9ZUoiHnS8sKhoMEBHFmdcm5gsN+3Z+C8AFZY2WZFPySh+Wi25ljqu2d&#10;f6jZhVzEEPYpKihCqFMpfVaQQT+wNXHkTtYZDBG6XGqH9xhuKvmWJGNpsOTYUGBNHwVll93NKJDV&#10;6jo8OvnauPev77w8f55um4NSL712NQMRqA1P8b97q+P80WgCf9/E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pNtsMAAADdAAAADwAAAAAAAAAAAAAAAACYAgAAZHJzL2Rv&#10;d25yZXYueG1sUEsFBgAAAAAEAAQA9QAAAIgDAAAAAA==&#10;" path="m,579120r4224020,l4224020,,,,,579120xe" filled="f" strokecolor="#254061" strokeweight="3pt">
                  <v:path arrowok="t" textboxrect="0,0,4224020,579120"/>
                </v:shape>
                <v:rect id="Rectangle 1558" o:spid="_x0000_s1155" style="position:absolute;left:7557;top:13536;width:4472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qFscA&#10;AADdAAAADwAAAGRycy9kb3ducmV2LnhtbESPQWvCQBCF74L/YRmhN920YN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AKhbHAAAA3QAAAA8AAAAAAAAAAAAAAAAAmAIAAGRy&#10;cy9kb3ducmV2LnhtbFBLBQYAAAAABAAEAPUAAACMAwAAAAA=&#10;" filled="f" stroked="f">
                  <v:textbox inset="0,0,0,0">
                    <w:txbxContent>
                      <w:p w:rsidR="00ED7CFD" w:rsidRDefault="00DE5273">
                        <w:pPr>
                          <w:spacing w:after="160" w:line="259" w:lineRule="auto"/>
                          <w:ind w:left="0" w:right="0" w:firstLine="0"/>
                          <w:jc w:val="left"/>
                        </w:pPr>
                        <w:r>
                          <w:rPr>
                            <w:b/>
                            <w:color w:val="244061"/>
                          </w:rPr>
                          <w:t>Préciser sur quel(s) critère(s) la compétence n’est pas maîtrisée.</w:t>
                        </w:r>
                      </w:p>
                    </w:txbxContent>
                  </v:textbox>
                </v:rect>
                <v:rect id="Rectangle 1559" o:spid="_x0000_s1156" style="position:absolute;left:41244;top:13536;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yPjcQA&#10;AADdAAAADwAAAGRycy9kb3ducmV2LnhtbERPTWvCQBC9F/wPywi91U0Lio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Mj43EAAAA3Q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rect id="Rectangle 1560" o:spid="_x0000_s1157" style="position:absolute;left:7557;top:15076;width:4231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rsrccA&#10;AADdAAAADwAAAGRycy9kb3ducmV2LnhtbESPQWvCQBCF7wX/wzJCb3VToaIxGxG16LFVwfY2ZMck&#10;NDsbsluT9td3DgVvM7w3732TrQbXqBt1ofZs4HmSgCIuvK25NHA+vT7NQYWIbLHxTAZ+KMAqHz1k&#10;mFrf8zvdjrFUEsIhRQNVjG2qdSgqchgmviUW7eo7h1HWrtS2w17CXaOnSTLTDmuWhgpb2lRUfB2/&#10;nYH9vF1/HPxvXza7z/3l7bLYnhbRmMfxsF6CijTEu/n/+mAF/2Um/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a7K3HAAAA3QAAAA8AAAAAAAAAAAAAAAAAmAIAAGRy&#10;cy9kb3ducmV2LnhtbFBLBQYAAAAABAAEAPUAAACMAwAAAAA=&#10;" filled="f" stroked="f">
                  <v:textbox inset="0,0,0,0">
                    <w:txbxContent>
                      <w:p w:rsidR="00ED7CFD" w:rsidRDefault="00DE5273">
                        <w:pPr>
                          <w:spacing w:after="160" w:line="259" w:lineRule="auto"/>
                          <w:ind w:left="0" w:right="0" w:firstLine="0"/>
                          <w:jc w:val="left"/>
                        </w:pPr>
                        <w:r>
                          <w:rPr>
                            <w:b/>
                            <w:color w:val="244061"/>
                          </w:rPr>
                          <w:t>Si l’activité est maîtrisée, aucune remarque n’est nécessaire.</w:t>
                        </w:r>
                      </w:p>
                    </w:txbxContent>
                  </v:textbox>
                </v:rect>
                <v:rect id="Rectangle 1561" o:spid="_x0000_s1158" style="position:absolute;left:39415;top:15076;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ZJNsIA&#10;AADdAAAADwAAAGRycy9kb3ducmV2LnhtbERPTYvCMBC9C/6HMII3TV1QtBpFdEWPrgrqbWjGtthM&#10;ShNt9debhYW9zeN9zmzRmEI8qXK5ZQWDfgSCOLE651TB6bjpjUE4j6yxsEwKXuRgMW+3ZhhrW/MP&#10;PQ8+FSGEXYwKMu/LWEqXZGTQ9W1JHLibrQz6AKtU6grrEG4K+RVFI2kw59CQYUmrjJL74WEUbMfl&#10;8rKz7zotvq/b8/48WR8nXqlup1lOQXhq/L/4z73TYf5wN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kk2wgAAAN0AAAAPAAAAAAAAAAAAAAAAAJgCAABkcnMvZG93&#10;bnJldi54bWxQSwUGAAAAAAQABAD1AAAAhwM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w10:anchorlock/>
              </v:group>
            </w:pict>
          </mc:Fallback>
        </mc:AlternateContent>
      </w:r>
    </w:p>
    <w:p w:rsidR="00ED7CFD" w:rsidRDefault="00DE5273">
      <w:pPr>
        <w:spacing w:after="0" w:line="259" w:lineRule="auto"/>
        <w:ind w:left="0" w:right="0" w:firstLine="0"/>
      </w:pPr>
      <w:r>
        <w:t xml:space="preserve"> </w:t>
      </w:r>
    </w:p>
    <w:p w:rsidR="00ED7CFD" w:rsidRDefault="00DE5273">
      <w:pPr>
        <w:pStyle w:val="Titre3"/>
        <w:spacing w:after="12" w:line="249" w:lineRule="auto"/>
        <w:ind w:left="795"/>
      </w:pPr>
      <w:r>
        <w:rPr>
          <w:i/>
          <w:sz w:val="28"/>
        </w:rPr>
        <w:lastRenderedPageBreak/>
        <w:t>3)</w:t>
      </w:r>
      <w:r>
        <w:rPr>
          <w:rFonts w:ascii="Arial" w:eastAsia="Arial" w:hAnsi="Arial" w:cs="Arial"/>
          <w:i/>
          <w:sz w:val="28"/>
        </w:rPr>
        <w:t xml:space="preserve"> </w:t>
      </w:r>
      <w:r>
        <w:rPr>
          <w:sz w:val="28"/>
        </w:rPr>
        <w:t xml:space="preserve">Fiche de résultats des évaluations complémentaires pour l’activité </w:t>
      </w:r>
    </w:p>
    <w:p w:rsidR="00ED7CFD" w:rsidRDefault="00DE5273">
      <w:pPr>
        <w:spacing w:after="0" w:line="259" w:lineRule="auto"/>
        <w:ind w:left="286" w:right="-972" w:firstLine="0"/>
        <w:jc w:val="left"/>
      </w:pPr>
      <w:r>
        <w:rPr>
          <w:noProof/>
          <w:color w:val="000000"/>
          <w:sz w:val="22"/>
        </w:rPr>
        <mc:AlternateContent>
          <mc:Choice Requires="wpg">
            <w:drawing>
              <wp:inline distT="0" distB="0" distL="0" distR="0">
                <wp:extent cx="6562344" cy="8067940"/>
                <wp:effectExtent l="0" t="0" r="0" b="0"/>
                <wp:docPr id="15843" name="Group 15843"/>
                <wp:cNvGraphicFramePr/>
                <a:graphic xmlns:a="http://schemas.openxmlformats.org/drawingml/2006/main">
                  <a:graphicData uri="http://schemas.microsoft.com/office/word/2010/wordprocessingGroup">
                    <wpg:wgp>
                      <wpg:cNvGrpSpPr/>
                      <wpg:grpSpPr>
                        <a:xfrm>
                          <a:off x="0" y="0"/>
                          <a:ext cx="6562344" cy="8067940"/>
                          <a:chOff x="0" y="0"/>
                          <a:chExt cx="6562344" cy="8067940"/>
                        </a:xfrm>
                      </wpg:grpSpPr>
                      <pic:pic xmlns:pic="http://schemas.openxmlformats.org/drawingml/2006/picture">
                        <pic:nvPicPr>
                          <pic:cNvPr id="1611" name="Picture 1611"/>
                          <pic:cNvPicPr/>
                        </pic:nvPicPr>
                        <pic:blipFill>
                          <a:blip r:embed="rId63"/>
                          <a:stretch>
                            <a:fillRect/>
                          </a:stretch>
                        </pic:blipFill>
                        <pic:spPr>
                          <a:xfrm>
                            <a:off x="6858" y="6892"/>
                            <a:ext cx="5668383" cy="8021021"/>
                          </a:xfrm>
                          <a:prstGeom prst="rect">
                            <a:avLst/>
                          </a:prstGeom>
                        </pic:spPr>
                      </pic:pic>
                      <wps:wsp>
                        <wps:cNvPr id="19481" name="Shape 194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82" name="Shape 19482"/>
                        <wps:cNvSpPr/>
                        <wps:spPr>
                          <a:xfrm>
                            <a:off x="6096" y="0"/>
                            <a:ext cx="5669026" cy="9144"/>
                          </a:xfrm>
                          <a:custGeom>
                            <a:avLst/>
                            <a:gdLst/>
                            <a:ahLst/>
                            <a:cxnLst/>
                            <a:rect l="0" t="0" r="0" b="0"/>
                            <a:pathLst>
                              <a:path w="5669026" h="9144">
                                <a:moveTo>
                                  <a:pt x="0" y="0"/>
                                </a:moveTo>
                                <a:lnTo>
                                  <a:pt x="5669026" y="0"/>
                                </a:lnTo>
                                <a:lnTo>
                                  <a:pt x="566902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83" name="Shape 19483"/>
                        <wps:cNvSpPr/>
                        <wps:spPr>
                          <a:xfrm>
                            <a:off x="56751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84" name="Shape 19484"/>
                        <wps:cNvSpPr/>
                        <wps:spPr>
                          <a:xfrm>
                            <a:off x="0" y="6172"/>
                            <a:ext cx="9144" cy="8021702"/>
                          </a:xfrm>
                          <a:custGeom>
                            <a:avLst/>
                            <a:gdLst/>
                            <a:ahLst/>
                            <a:cxnLst/>
                            <a:rect l="0" t="0" r="0" b="0"/>
                            <a:pathLst>
                              <a:path w="9144" h="8021702">
                                <a:moveTo>
                                  <a:pt x="0" y="0"/>
                                </a:moveTo>
                                <a:lnTo>
                                  <a:pt x="9144" y="0"/>
                                </a:lnTo>
                                <a:lnTo>
                                  <a:pt x="9144" y="8021702"/>
                                </a:lnTo>
                                <a:lnTo>
                                  <a:pt x="0" y="802170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85" name="Shape 19485"/>
                        <wps:cNvSpPr/>
                        <wps:spPr>
                          <a:xfrm>
                            <a:off x="5675122" y="6172"/>
                            <a:ext cx="9144" cy="8021702"/>
                          </a:xfrm>
                          <a:custGeom>
                            <a:avLst/>
                            <a:gdLst/>
                            <a:ahLst/>
                            <a:cxnLst/>
                            <a:rect l="0" t="0" r="0" b="0"/>
                            <a:pathLst>
                              <a:path w="9144" h="8021702">
                                <a:moveTo>
                                  <a:pt x="0" y="0"/>
                                </a:moveTo>
                                <a:lnTo>
                                  <a:pt x="9144" y="0"/>
                                </a:lnTo>
                                <a:lnTo>
                                  <a:pt x="9144" y="8021702"/>
                                </a:lnTo>
                                <a:lnTo>
                                  <a:pt x="0" y="802170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86" name="Shape 19486"/>
                        <wps:cNvSpPr/>
                        <wps:spPr>
                          <a:xfrm>
                            <a:off x="0" y="802787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87" name="Shape 19487"/>
                        <wps:cNvSpPr/>
                        <wps:spPr>
                          <a:xfrm>
                            <a:off x="6096" y="8027874"/>
                            <a:ext cx="5669026" cy="9144"/>
                          </a:xfrm>
                          <a:custGeom>
                            <a:avLst/>
                            <a:gdLst/>
                            <a:ahLst/>
                            <a:cxnLst/>
                            <a:rect l="0" t="0" r="0" b="0"/>
                            <a:pathLst>
                              <a:path w="5669026" h="9144">
                                <a:moveTo>
                                  <a:pt x="0" y="0"/>
                                </a:moveTo>
                                <a:lnTo>
                                  <a:pt x="5669026" y="0"/>
                                </a:lnTo>
                                <a:lnTo>
                                  <a:pt x="566902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88" name="Shape 19488"/>
                        <wps:cNvSpPr/>
                        <wps:spPr>
                          <a:xfrm>
                            <a:off x="5675122" y="802787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624" name="Rectangle 1624"/>
                        <wps:cNvSpPr/>
                        <wps:spPr>
                          <a:xfrm>
                            <a:off x="5681218" y="7939100"/>
                            <a:ext cx="38021" cy="171356"/>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25" name="Picture 1625"/>
                          <pic:cNvPicPr/>
                        </pic:nvPicPr>
                        <pic:blipFill>
                          <a:blip r:embed="rId64"/>
                          <a:stretch>
                            <a:fillRect/>
                          </a:stretch>
                        </pic:blipFill>
                        <pic:spPr>
                          <a:xfrm>
                            <a:off x="3816096" y="4116070"/>
                            <a:ext cx="2746248" cy="937260"/>
                          </a:xfrm>
                          <a:prstGeom prst="rect">
                            <a:avLst/>
                          </a:prstGeom>
                        </pic:spPr>
                      </pic:pic>
                      <wps:wsp>
                        <wps:cNvPr id="19489" name="Shape 19489"/>
                        <wps:cNvSpPr/>
                        <wps:spPr>
                          <a:xfrm>
                            <a:off x="4955286" y="4224782"/>
                            <a:ext cx="1544955" cy="746760"/>
                          </a:xfrm>
                          <a:custGeom>
                            <a:avLst/>
                            <a:gdLst/>
                            <a:ahLst/>
                            <a:cxnLst/>
                            <a:rect l="0" t="0" r="0" b="0"/>
                            <a:pathLst>
                              <a:path w="1544955" h="746760">
                                <a:moveTo>
                                  <a:pt x="0" y="0"/>
                                </a:moveTo>
                                <a:lnTo>
                                  <a:pt x="1544955" y="0"/>
                                </a:lnTo>
                                <a:lnTo>
                                  <a:pt x="1544955" y="746760"/>
                                </a:lnTo>
                                <a:lnTo>
                                  <a:pt x="0" y="746760"/>
                                </a:lnTo>
                                <a:lnTo>
                                  <a:pt x="0" y="0"/>
                                </a:lnTo>
                              </a:path>
                            </a:pathLst>
                          </a:custGeom>
                          <a:ln w="0" cap="flat">
                            <a:round/>
                          </a:ln>
                        </wps:spPr>
                        <wps:style>
                          <a:lnRef idx="0">
                            <a:srgbClr val="000000">
                              <a:alpha val="0"/>
                            </a:srgbClr>
                          </a:lnRef>
                          <a:fillRef idx="1">
                            <a:srgbClr val="FFFFFF">
                              <a:alpha val="80000"/>
                            </a:srgbClr>
                          </a:fillRef>
                          <a:effectRef idx="0">
                            <a:scrgbClr r="0" g="0" b="0"/>
                          </a:effectRef>
                          <a:fontRef idx="none"/>
                        </wps:style>
                        <wps:bodyPr/>
                      </wps:wsp>
                      <wps:wsp>
                        <wps:cNvPr id="1627" name="Shape 1627"/>
                        <wps:cNvSpPr/>
                        <wps:spPr>
                          <a:xfrm>
                            <a:off x="4955286" y="4224782"/>
                            <a:ext cx="1544955" cy="746760"/>
                          </a:xfrm>
                          <a:custGeom>
                            <a:avLst/>
                            <a:gdLst/>
                            <a:ahLst/>
                            <a:cxnLst/>
                            <a:rect l="0" t="0" r="0" b="0"/>
                            <a:pathLst>
                              <a:path w="1544955" h="746760">
                                <a:moveTo>
                                  <a:pt x="0" y="746760"/>
                                </a:moveTo>
                                <a:lnTo>
                                  <a:pt x="1544955" y="746760"/>
                                </a:lnTo>
                                <a:lnTo>
                                  <a:pt x="1544955"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628" name="Shape 1628"/>
                        <wps:cNvSpPr/>
                        <wps:spPr>
                          <a:xfrm>
                            <a:off x="3973576" y="4233164"/>
                            <a:ext cx="998093" cy="352044"/>
                          </a:xfrm>
                          <a:custGeom>
                            <a:avLst/>
                            <a:gdLst/>
                            <a:ahLst/>
                            <a:cxnLst/>
                            <a:rect l="0" t="0" r="0" b="0"/>
                            <a:pathLst>
                              <a:path w="998093" h="352044">
                                <a:moveTo>
                                  <a:pt x="126111" y="0"/>
                                </a:moveTo>
                                <a:lnTo>
                                  <a:pt x="114634" y="36335"/>
                                </a:lnTo>
                                <a:lnTo>
                                  <a:pt x="998093" y="315722"/>
                                </a:lnTo>
                                <a:lnTo>
                                  <a:pt x="986536" y="352044"/>
                                </a:lnTo>
                                <a:lnTo>
                                  <a:pt x="103154" y="72682"/>
                                </a:lnTo>
                                <a:lnTo>
                                  <a:pt x="91694" y="108966"/>
                                </a:lnTo>
                                <a:lnTo>
                                  <a:pt x="0" y="20066"/>
                                </a:lnTo>
                                <a:lnTo>
                                  <a:pt x="126111" y="0"/>
                                </a:lnTo>
                                <a:close/>
                              </a:path>
                            </a:pathLst>
                          </a:custGeom>
                          <a:ln w="0" cap="flat">
                            <a:round/>
                          </a:ln>
                        </wps:spPr>
                        <wps:style>
                          <a:lnRef idx="0">
                            <a:srgbClr val="000000">
                              <a:alpha val="0"/>
                            </a:srgbClr>
                          </a:lnRef>
                          <a:fillRef idx="1">
                            <a:srgbClr val="254061"/>
                          </a:fillRef>
                          <a:effectRef idx="0">
                            <a:scrgbClr r="0" g="0" b="0"/>
                          </a:effectRef>
                          <a:fontRef idx="none"/>
                        </wps:style>
                        <wps:bodyPr/>
                      </wps:wsp>
                      <wps:wsp>
                        <wps:cNvPr id="1629" name="Rectangle 1629"/>
                        <wps:cNvSpPr/>
                        <wps:spPr>
                          <a:xfrm>
                            <a:off x="5066665" y="4315968"/>
                            <a:ext cx="486702" cy="171356"/>
                          </a:xfrm>
                          <a:prstGeom prst="rect">
                            <a:avLst/>
                          </a:prstGeom>
                          <a:ln>
                            <a:noFill/>
                          </a:ln>
                        </wps:spPr>
                        <wps:txbx>
                          <w:txbxContent>
                            <w:p w:rsidR="00ED7CFD" w:rsidRDefault="00DE5273">
                              <w:pPr>
                                <w:spacing w:after="160" w:line="259" w:lineRule="auto"/>
                                <w:ind w:left="0" w:right="0" w:firstLine="0"/>
                                <w:jc w:val="left"/>
                              </w:pPr>
                              <w:r>
                                <w:rPr>
                                  <w:b/>
                                  <w:color w:val="244061"/>
                                </w:rPr>
                                <w:t>Cocher</w:t>
                              </w:r>
                            </w:p>
                          </w:txbxContent>
                        </wps:txbx>
                        <wps:bodyPr horzOverflow="overflow" vert="horz" lIns="0" tIns="0" rIns="0" bIns="0" rtlCol="0">
                          <a:noAutofit/>
                        </wps:bodyPr>
                      </wps:wsp>
                      <wps:wsp>
                        <wps:cNvPr id="1630" name="Rectangle 1630"/>
                        <wps:cNvSpPr/>
                        <wps:spPr>
                          <a:xfrm>
                            <a:off x="5434330" y="4315968"/>
                            <a:ext cx="38021"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wps:wsp>
                        <wps:cNvPr id="1631" name="Rectangle 1631"/>
                        <wps:cNvSpPr/>
                        <wps:spPr>
                          <a:xfrm>
                            <a:off x="5463286" y="4315968"/>
                            <a:ext cx="1198334"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ici l’appréciation </w:t>
                              </w:r>
                            </w:p>
                          </w:txbxContent>
                        </wps:txbx>
                        <wps:bodyPr horzOverflow="overflow" vert="horz" lIns="0" tIns="0" rIns="0" bIns="0" rtlCol="0">
                          <a:noAutofit/>
                        </wps:bodyPr>
                      </wps:wsp>
                      <wps:wsp>
                        <wps:cNvPr id="1632" name="Rectangle 1632"/>
                        <wps:cNvSpPr/>
                        <wps:spPr>
                          <a:xfrm>
                            <a:off x="5066665" y="4471670"/>
                            <a:ext cx="1686045"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adéquate à l’issue de(s) </w:t>
                              </w:r>
                            </w:p>
                          </w:txbxContent>
                        </wps:txbx>
                        <wps:bodyPr horzOverflow="overflow" vert="horz" lIns="0" tIns="0" rIns="0" bIns="0" rtlCol="0">
                          <a:noAutofit/>
                        </wps:bodyPr>
                      </wps:wsp>
                      <wps:wsp>
                        <wps:cNvPr id="1633" name="Rectangle 1633"/>
                        <wps:cNvSpPr/>
                        <wps:spPr>
                          <a:xfrm>
                            <a:off x="5066665" y="4625594"/>
                            <a:ext cx="848574"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évaluations </w:t>
                              </w:r>
                            </w:p>
                          </w:txbxContent>
                        </wps:txbx>
                        <wps:bodyPr horzOverflow="overflow" vert="horz" lIns="0" tIns="0" rIns="0" bIns="0" rtlCol="0">
                          <a:noAutofit/>
                        </wps:bodyPr>
                      </wps:wsp>
                      <wps:wsp>
                        <wps:cNvPr id="1634" name="Rectangle 1634"/>
                        <wps:cNvSpPr/>
                        <wps:spPr>
                          <a:xfrm>
                            <a:off x="5066665" y="4781042"/>
                            <a:ext cx="1224747" cy="171356"/>
                          </a:xfrm>
                          <a:prstGeom prst="rect">
                            <a:avLst/>
                          </a:prstGeom>
                          <a:ln>
                            <a:noFill/>
                          </a:ln>
                        </wps:spPr>
                        <wps:txbx>
                          <w:txbxContent>
                            <w:p w:rsidR="00ED7CFD" w:rsidRDefault="00DE5273">
                              <w:pPr>
                                <w:spacing w:after="160" w:line="259" w:lineRule="auto"/>
                                <w:ind w:left="0" w:right="0" w:firstLine="0"/>
                                <w:jc w:val="left"/>
                              </w:pPr>
                              <w:r>
                                <w:rPr>
                                  <w:b/>
                                  <w:color w:val="244061"/>
                                </w:rPr>
                                <w:t>complémentaires</w:t>
                              </w:r>
                            </w:p>
                          </w:txbxContent>
                        </wps:txbx>
                        <wps:bodyPr horzOverflow="overflow" vert="horz" lIns="0" tIns="0" rIns="0" bIns="0" rtlCol="0">
                          <a:noAutofit/>
                        </wps:bodyPr>
                      </wps:wsp>
                      <wps:wsp>
                        <wps:cNvPr id="1635" name="Rectangle 1635"/>
                        <wps:cNvSpPr/>
                        <wps:spPr>
                          <a:xfrm>
                            <a:off x="5987542" y="4781042"/>
                            <a:ext cx="38021"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pic:pic xmlns:pic="http://schemas.openxmlformats.org/drawingml/2006/picture">
                        <pic:nvPicPr>
                          <pic:cNvPr id="1636" name="Picture 1636"/>
                          <pic:cNvPicPr/>
                        </pic:nvPicPr>
                        <pic:blipFill>
                          <a:blip r:embed="rId65"/>
                          <a:stretch>
                            <a:fillRect/>
                          </a:stretch>
                        </pic:blipFill>
                        <pic:spPr>
                          <a:xfrm>
                            <a:off x="4078224" y="6002782"/>
                            <a:ext cx="2153412" cy="870204"/>
                          </a:xfrm>
                          <a:prstGeom prst="rect">
                            <a:avLst/>
                          </a:prstGeom>
                        </pic:spPr>
                      </pic:pic>
                      <wps:wsp>
                        <wps:cNvPr id="19490" name="Shape 19490"/>
                        <wps:cNvSpPr/>
                        <wps:spPr>
                          <a:xfrm>
                            <a:off x="4625086" y="6044057"/>
                            <a:ext cx="1544955" cy="746761"/>
                          </a:xfrm>
                          <a:custGeom>
                            <a:avLst/>
                            <a:gdLst/>
                            <a:ahLst/>
                            <a:cxnLst/>
                            <a:rect l="0" t="0" r="0" b="0"/>
                            <a:pathLst>
                              <a:path w="1544955" h="746761">
                                <a:moveTo>
                                  <a:pt x="0" y="0"/>
                                </a:moveTo>
                                <a:lnTo>
                                  <a:pt x="1544955" y="0"/>
                                </a:lnTo>
                                <a:lnTo>
                                  <a:pt x="1544955" y="746761"/>
                                </a:lnTo>
                                <a:lnTo>
                                  <a:pt x="0" y="746761"/>
                                </a:lnTo>
                                <a:lnTo>
                                  <a:pt x="0" y="0"/>
                                </a:lnTo>
                              </a:path>
                            </a:pathLst>
                          </a:custGeom>
                          <a:ln w="0" cap="flat">
                            <a:round/>
                          </a:ln>
                        </wps:spPr>
                        <wps:style>
                          <a:lnRef idx="0">
                            <a:srgbClr val="000000">
                              <a:alpha val="0"/>
                            </a:srgbClr>
                          </a:lnRef>
                          <a:fillRef idx="1">
                            <a:srgbClr val="FFFFFF">
                              <a:alpha val="80000"/>
                            </a:srgbClr>
                          </a:fillRef>
                          <a:effectRef idx="0">
                            <a:scrgbClr r="0" g="0" b="0"/>
                          </a:effectRef>
                          <a:fontRef idx="none"/>
                        </wps:style>
                        <wps:bodyPr/>
                      </wps:wsp>
                      <wps:wsp>
                        <wps:cNvPr id="1638" name="Shape 1638"/>
                        <wps:cNvSpPr/>
                        <wps:spPr>
                          <a:xfrm>
                            <a:off x="4625086" y="6044057"/>
                            <a:ext cx="1544955" cy="746761"/>
                          </a:xfrm>
                          <a:custGeom>
                            <a:avLst/>
                            <a:gdLst/>
                            <a:ahLst/>
                            <a:cxnLst/>
                            <a:rect l="0" t="0" r="0" b="0"/>
                            <a:pathLst>
                              <a:path w="1544955" h="746761">
                                <a:moveTo>
                                  <a:pt x="0" y="746761"/>
                                </a:moveTo>
                                <a:lnTo>
                                  <a:pt x="1544955" y="746761"/>
                                </a:lnTo>
                                <a:lnTo>
                                  <a:pt x="1544955"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639" name="Shape 1639"/>
                        <wps:cNvSpPr/>
                        <wps:spPr>
                          <a:xfrm>
                            <a:off x="4235450" y="6328919"/>
                            <a:ext cx="400177" cy="114300"/>
                          </a:xfrm>
                          <a:custGeom>
                            <a:avLst/>
                            <a:gdLst/>
                            <a:ahLst/>
                            <a:cxnLst/>
                            <a:rect l="0" t="0" r="0" b="0"/>
                            <a:pathLst>
                              <a:path w="400177" h="114300">
                                <a:moveTo>
                                  <a:pt x="114427" y="0"/>
                                </a:moveTo>
                                <a:lnTo>
                                  <a:pt x="114385" y="38116"/>
                                </a:lnTo>
                                <a:lnTo>
                                  <a:pt x="400177" y="38353"/>
                                </a:lnTo>
                                <a:lnTo>
                                  <a:pt x="400177" y="76453"/>
                                </a:lnTo>
                                <a:lnTo>
                                  <a:pt x="114342" y="76216"/>
                                </a:lnTo>
                                <a:lnTo>
                                  <a:pt x="114300" y="114300"/>
                                </a:lnTo>
                                <a:lnTo>
                                  <a:pt x="0" y="57023"/>
                                </a:lnTo>
                                <a:lnTo>
                                  <a:pt x="114427" y="0"/>
                                </a:lnTo>
                                <a:close/>
                              </a:path>
                            </a:pathLst>
                          </a:custGeom>
                          <a:ln w="0" cap="flat">
                            <a:round/>
                          </a:ln>
                        </wps:spPr>
                        <wps:style>
                          <a:lnRef idx="0">
                            <a:srgbClr val="000000">
                              <a:alpha val="0"/>
                            </a:srgbClr>
                          </a:lnRef>
                          <a:fillRef idx="1">
                            <a:srgbClr val="254061"/>
                          </a:fillRef>
                          <a:effectRef idx="0">
                            <a:scrgbClr r="0" g="0" b="0"/>
                          </a:effectRef>
                          <a:fontRef idx="none"/>
                        </wps:style>
                        <wps:bodyPr/>
                      </wps:wsp>
                      <wps:wsp>
                        <wps:cNvPr id="1640" name="Rectangle 1640"/>
                        <wps:cNvSpPr/>
                        <wps:spPr>
                          <a:xfrm>
                            <a:off x="4735957" y="6210554"/>
                            <a:ext cx="1690419"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Identification et visa du </w:t>
                              </w:r>
                            </w:p>
                          </w:txbxContent>
                        </wps:txbx>
                        <wps:bodyPr horzOverflow="overflow" vert="horz" lIns="0" tIns="0" rIns="0" bIns="0" rtlCol="0">
                          <a:noAutofit/>
                        </wps:bodyPr>
                      </wps:wsp>
                      <wps:wsp>
                        <wps:cNvPr id="1641" name="Rectangle 1641"/>
                        <wps:cNvSpPr/>
                        <wps:spPr>
                          <a:xfrm>
                            <a:off x="4735957" y="6366002"/>
                            <a:ext cx="1750142"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formateur qui a procédé </w:t>
                              </w:r>
                            </w:p>
                          </w:txbxContent>
                        </wps:txbx>
                        <wps:bodyPr horzOverflow="overflow" vert="horz" lIns="0" tIns="0" rIns="0" bIns="0" rtlCol="0">
                          <a:noAutofit/>
                        </wps:bodyPr>
                      </wps:wsp>
                      <wps:wsp>
                        <wps:cNvPr id="1642" name="Rectangle 1642"/>
                        <wps:cNvSpPr/>
                        <wps:spPr>
                          <a:xfrm>
                            <a:off x="4735957" y="6521450"/>
                            <a:ext cx="949010" cy="171356"/>
                          </a:xfrm>
                          <a:prstGeom prst="rect">
                            <a:avLst/>
                          </a:prstGeom>
                          <a:ln>
                            <a:noFill/>
                          </a:ln>
                        </wps:spPr>
                        <wps:txbx>
                          <w:txbxContent>
                            <w:p w:rsidR="00ED7CFD" w:rsidRDefault="00DE5273">
                              <w:pPr>
                                <w:spacing w:after="160" w:line="259" w:lineRule="auto"/>
                                <w:ind w:left="0" w:right="0" w:firstLine="0"/>
                                <w:jc w:val="left"/>
                              </w:pPr>
                              <w:r>
                                <w:rPr>
                                  <w:b/>
                                  <w:color w:val="244061"/>
                                </w:rPr>
                                <w:t>à l’évaluation</w:t>
                              </w:r>
                            </w:p>
                          </w:txbxContent>
                        </wps:txbx>
                        <wps:bodyPr horzOverflow="overflow" vert="horz" lIns="0" tIns="0" rIns="0" bIns="0" rtlCol="0">
                          <a:noAutofit/>
                        </wps:bodyPr>
                      </wps:wsp>
                      <wps:wsp>
                        <wps:cNvPr id="1643" name="Rectangle 1643"/>
                        <wps:cNvSpPr/>
                        <wps:spPr>
                          <a:xfrm>
                            <a:off x="5452618" y="6521450"/>
                            <a:ext cx="38021"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pic:pic xmlns:pic="http://schemas.openxmlformats.org/drawingml/2006/picture">
                        <pic:nvPicPr>
                          <pic:cNvPr id="1644" name="Picture 1644"/>
                          <pic:cNvPicPr/>
                        </pic:nvPicPr>
                        <pic:blipFill>
                          <a:blip r:embed="rId66"/>
                          <a:stretch>
                            <a:fillRect/>
                          </a:stretch>
                        </pic:blipFill>
                        <pic:spPr>
                          <a:xfrm>
                            <a:off x="402336" y="5059426"/>
                            <a:ext cx="4346448" cy="702564"/>
                          </a:xfrm>
                          <a:prstGeom prst="rect">
                            <a:avLst/>
                          </a:prstGeom>
                        </pic:spPr>
                      </pic:pic>
                      <wps:wsp>
                        <wps:cNvPr id="1646" name="Shape 1646"/>
                        <wps:cNvSpPr/>
                        <wps:spPr>
                          <a:xfrm>
                            <a:off x="463296" y="5101082"/>
                            <a:ext cx="4224020" cy="579120"/>
                          </a:xfrm>
                          <a:custGeom>
                            <a:avLst/>
                            <a:gdLst/>
                            <a:ahLst/>
                            <a:cxnLst/>
                            <a:rect l="0" t="0" r="0" b="0"/>
                            <a:pathLst>
                              <a:path w="4224020" h="579120">
                                <a:moveTo>
                                  <a:pt x="0" y="579120"/>
                                </a:moveTo>
                                <a:lnTo>
                                  <a:pt x="4224020" y="579120"/>
                                </a:lnTo>
                                <a:lnTo>
                                  <a:pt x="4224020"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647" name="Rectangle 1647"/>
                        <wps:cNvSpPr/>
                        <wps:spPr>
                          <a:xfrm>
                            <a:off x="573278" y="5192522"/>
                            <a:ext cx="5022132" cy="171356"/>
                          </a:xfrm>
                          <a:prstGeom prst="rect">
                            <a:avLst/>
                          </a:prstGeom>
                          <a:ln>
                            <a:noFill/>
                          </a:ln>
                        </wps:spPr>
                        <wps:txbx>
                          <w:txbxContent>
                            <w:p w:rsidR="00ED7CFD" w:rsidRDefault="00DE5273">
                              <w:pPr>
                                <w:spacing w:after="160" w:line="259" w:lineRule="auto"/>
                                <w:ind w:left="0" w:right="0" w:firstLine="0"/>
                                <w:jc w:val="left"/>
                              </w:pPr>
                              <w:r>
                                <w:rPr>
                                  <w:b/>
                                  <w:color w:val="244061"/>
                                </w:rPr>
                                <w:t>Préciser sur quel(s) critère(s) la compétence n’est pas maîtrisée à l’issue</w:t>
                              </w:r>
                            </w:p>
                          </w:txbxContent>
                        </wps:txbx>
                        <wps:bodyPr horzOverflow="overflow" vert="horz" lIns="0" tIns="0" rIns="0" bIns="0" rtlCol="0">
                          <a:noAutofit/>
                        </wps:bodyPr>
                      </wps:wsp>
                      <wps:wsp>
                        <wps:cNvPr id="1648" name="Rectangle 1648"/>
                        <wps:cNvSpPr/>
                        <wps:spPr>
                          <a:xfrm>
                            <a:off x="4354957" y="5192522"/>
                            <a:ext cx="38021"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wps:wsp>
                        <wps:cNvPr id="1649" name="Rectangle 1649"/>
                        <wps:cNvSpPr/>
                        <wps:spPr>
                          <a:xfrm>
                            <a:off x="4383913" y="5192522"/>
                            <a:ext cx="213994"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de </w:t>
                              </w:r>
                            </w:p>
                          </w:txbxContent>
                        </wps:txbx>
                        <wps:bodyPr horzOverflow="overflow" vert="horz" lIns="0" tIns="0" rIns="0" bIns="0" rtlCol="0">
                          <a:noAutofit/>
                        </wps:bodyPr>
                      </wps:wsp>
                      <wps:wsp>
                        <wps:cNvPr id="1650" name="Rectangle 1650"/>
                        <wps:cNvSpPr/>
                        <wps:spPr>
                          <a:xfrm>
                            <a:off x="573278" y="5347971"/>
                            <a:ext cx="2069451" cy="171355"/>
                          </a:xfrm>
                          <a:prstGeom prst="rect">
                            <a:avLst/>
                          </a:prstGeom>
                          <a:ln>
                            <a:noFill/>
                          </a:ln>
                        </wps:spPr>
                        <wps:txbx>
                          <w:txbxContent>
                            <w:p w:rsidR="00ED7CFD" w:rsidRDefault="00DE5273">
                              <w:pPr>
                                <w:spacing w:after="160" w:line="259" w:lineRule="auto"/>
                                <w:ind w:left="0" w:right="0" w:firstLine="0"/>
                                <w:jc w:val="left"/>
                              </w:pPr>
                              <w:r>
                                <w:rPr>
                                  <w:b/>
                                  <w:color w:val="244061"/>
                                </w:rPr>
                                <w:t>l’évaluation complémentaire.</w:t>
                              </w:r>
                            </w:p>
                          </w:txbxContent>
                        </wps:txbx>
                        <wps:bodyPr horzOverflow="overflow" vert="horz" lIns="0" tIns="0" rIns="0" bIns="0" rtlCol="0">
                          <a:noAutofit/>
                        </wps:bodyPr>
                      </wps:wsp>
                      <wps:wsp>
                        <wps:cNvPr id="1651" name="Rectangle 1651"/>
                        <wps:cNvSpPr/>
                        <wps:spPr>
                          <a:xfrm>
                            <a:off x="2131187" y="5347971"/>
                            <a:ext cx="38021"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wps:wsp>
                        <wps:cNvPr id="1652" name="Rectangle 1652"/>
                        <wps:cNvSpPr/>
                        <wps:spPr>
                          <a:xfrm>
                            <a:off x="573278" y="5501895"/>
                            <a:ext cx="4186008" cy="171355"/>
                          </a:xfrm>
                          <a:prstGeom prst="rect">
                            <a:avLst/>
                          </a:prstGeom>
                          <a:ln>
                            <a:noFill/>
                          </a:ln>
                        </wps:spPr>
                        <wps:txbx>
                          <w:txbxContent>
                            <w:p w:rsidR="00ED7CFD" w:rsidRDefault="00DE5273">
                              <w:pPr>
                                <w:spacing w:after="160" w:line="259" w:lineRule="auto"/>
                                <w:ind w:left="0" w:right="0" w:firstLine="0"/>
                                <w:jc w:val="left"/>
                              </w:pPr>
                              <w:r>
                                <w:rPr>
                                  <w:b/>
                                  <w:color w:val="244061"/>
                                </w:rPr>
                                <w:t>Si l’activité est maîtrisée, aucune remarque n’est nécessaire</w:t>
                              </w:r>
                            </w:p>
                          </w:txbxContent>
                        </wps:txbx>
                        <wps:bodyPr horzOverflow="overflow" vert="horz" lIns="0" tIns="0" rIns="0" bIns="0" rtlCol="0">
                          <a:noAutofit/>
                        </wps:bodyPr>
                      </wps:wsp>
                      <wps:wsp>
                        <wps:cNvPr id="1653" name="Rectangle 1653"/>
                        <wps:cNvSpPr/>
                        <wps:spPr>
                          <a:xfrm>
                            <a:off x="3725545" y="5501895"/>
                            <a:ext cx="44919" cy="171355"/>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654" name="Rectangle 1654"/>
                        <wps:cNvSpPr/>
                        <wps:spPr>
                          <a:xfrm>
                            <a:off x="3759073" y="5501895"/>
                            <a:ext cx="38021"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pic:pic xmlns:pic="http://schemas.openxmlformats.org/drawingml/2006/picture">
                        <pic:nvPicPr>
                          <pic:cNvPr id="1655" name="Picture 1655"/>
                          <pic:cNvPicPr/>
                        </pic:nvPicPr>
                        <pic:blipFill>
                          <a:blip r:embed="rId67"/>
                          <a:stretch>
                            <a:fillRect/>
                          </a:stretch>
                        </pic:blipFill>
                        <pic:spPr>
                          <a:xfrm>
                            <a:off x="2685288" y="63754"/>
                            <a:ext cx="3546348" cy="844296"/>
                          </a:xfrm>
                          <a:prstGeom prst="rect">
                            <a:avLst/>
                          </a:prstGeom>
                        </pic:spPr>
                      </pic:pic>
                      <wps:wsp>
                        <wps:cNvPr id="19491" name="Shape 19491"/>
                        <wps:cNvSpPr/>
                        <wps:spPr>
                          <a:xfrm>
                            <a:off x="3736086" y="106172"/>
                            <a:ext cx="2433955" cy="720725"/>
                          </a:xfrm>
                          <a:custGeom>
                            <a:avLst/>
                            <a:gdLst/>
                            <a:ahLst/>
                            <a:cxnLst/>
                            <a:rect l="0" t="0" r="0" b="0"/>
                            <a:pathLst>
                              <a:path w="2433955" h="720725">
                                <a:moveTo>
                                  <a:pt x="0" y="0"/>
                                </a:moveTo>
                                <a:lnTo>
                                  <a:pt x="2433955" y="0"/>
                                </a:lnTo>
                                <a:lnTo>
                                  <a:pt x="2433955" y="720725"/>
                                </a:lnTo>
                                <a:lnTo>
                                  <a:pt x="0" y="720725"/>
                                </a:lnTo>
                                <a:lnTo>
                                  <a:pt x="0" y="0"/>
                                </a:lnTo>
                              </a:path>
                            </a:pathLst>
                          </a:custGeom>
                          <a:ln w="0" cap="flat">
                            <a:round/>
                          </a:ln>
                        </wps:spPr>
                        <wps:style>
                          <a:lnRef idx="0">
                            <a:srgbClr val="000000">
                              <a:alpha val="0"/>
                            </a:srgbClr>
                          </a:lnRef>
                          <a:fillRef idx="1">
                            <a:srgbClr val="FFFFFF">
                              <a:alpha val="80000"/>
                            </a:srgbClr>
                          </a:fillRef>
                          <a:effectRef idx="0">
                            <a:scrgbClr r="0" g="0" b="0"/>
                          </a:effectRef>
                          <a:fontRef idx="none"/>
                        </wps:style>
                        <wps:bodyPr/>
                      </wps:wsp>
                      <wps:wsp>
                        <wps:cNvPr id="1657" name="Shape 1657"/>
                        <wps:cNvSpPr/>
                        <wps:spPr>
                          <a:xfrm>
                            <a:off x="3736086" y="106172"/>
                            <a:ext cx="2433955" cy="720725"/>
                          </a:xfrm>
                          <a:custGeom>
                            <a:avLst/>
                            <a:gdLst/>
                            <a:ahLst/>
                            <a:cxnLst/>
                            <a:rect l="0" t="0" r="0" b="0"/>
                            <a:pathLst>
                              <a:path w="2433955" h="720725">
                                <a:moveTo>
                                  <a:pt x="0" y="720725"/>
                                </a:moveTo>
                                <a:lnTo>
                                  <a:pt x="2433955" y="720725"/>
                                </a:lnTo>
                                <a:lnTo>
                                  <a:pt x="2433955"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658" name="Shape 1658"/>
                        <wps:cNvSpPr/>
                        <wps:spPr>
                          <a:xfrm>
                            <a:off x="2843657" y="417957"/>
                            <a:ext cx="913384" cy="257429"/>
                          </a:xfrm>
                          <a:custGeom>
                            <a:avLst/>
                            <a:gdLst/>
                            <a:ahLst/>
                            <a:cxnLst/>
                            <a:rect l="0" t="0" r="0" b="0"/>
                            <a:pathLst>
                              <a:path w="913384" h="257429">
                                <a:moveTo>
                                  <a:pt x="904875" y="0"/>
                                </a:moveTo>
                                <a:lnTo>
                                  <a:pt x="913384" y="37212"/>
                                </a:lnTo>
                                <a:lnTo>
                                  <a:pt x="115701" y="220280"/>
                                </a:lnTo>
                                <a:lnTo>
                                  <a:pt x="124206" y="257429"/>
                                </a:lnTo>
                                <a:lnTo>
                                  <a:pt x="0" y="227203"/>
                                </a:lnTo>
                                <a:lnTo>
                                  <a:pt x="98679" y="145924"/>
                                </a:lnTo>
                                <a:lnTo>
                                  <a:pt x="107183" y="183071"/>
                                </a:lnTo>
                                <a:lnTo>
                                  <a:pt x="904875" y="0"/>
                                </a:lnTo>
                                <a:close/>
                              </a:path>
                            </a:pathLst>
                          </a:custGeom>
                          <a:ln w="0" cap="flat">
                            <a:round/>
                          </a:ln>
                        </wps:spPr>
                        <wps:style>
                          <a:lnRef idx="0">
                            <a:srgbClr val="000000">
                              <a:alpha val="0"/>
                            </a:srgbClr>
                          </a:lnRef>
                          <a:fillRef idx="1">
                            <a:srgbClr val="254061"/>
                          </a:fillRef>
                          <a:effectRef idx="0">
                            <a:scrgbClr r="0" g="0" b="0"/>
                          </a:effectRef>
                          <a:fontRef idx="none"/>
                        </wps:style>
                        <wps:bodyPr/>
                      </wps:wsp>
                      <wps:wsp>
                        <wps:cNvPr id="1659" name="Rectangle 1659"/>
                        <wps:cNvSpPr/>
                        <wps:spPr>
                          <a:xfrm>
                            <a:off x="3847465" y="196215"/>
                            <a:ext cx="956917" cy="171355"/>
                          </a:xfrm>
                          <a:prstGeom prst="rect">
                            <a:avLst/>
                          </a:prstGeom>
                          <a:ln>
                            <a:noFill/>
                          </a:ln>
                        </wps:spPr>
                        <wps:txbx>
                          <w:txbxContent>
                            <w:p w:rsidR="00ED7CFD" w:rsidRDefault="00DE5273">
                              <w:pPr>
                                <w:spacing w:after="160" w:line="259" w:lineRule="auto"/>
                                <w:ind w:left="0" w:right="0" w:firstLine="0"/>
                                <w:jc w:val="left"/>
                              </w:pPr>
                              <w:r>
                                <w:rPr>
                                  <w:b/>
                                  <w:color w:val="244061"/>
                                </w:rPr>
                                <w:t>En cas de non</w:t>
                              </w:r>
                            </w:p>
                          </w:txbxContent>
                        </wps:txbx>
                        <wps:bodyPr horzOverflow="overflow" vert="horz" lIns="0" tIns="0" rIns="0" bIns="0" rtlCol="0">
                          <a:noAutofit/>
                        </wps:bodyPr>
                      </wps:wsp>
                      <wps:wsp>
                        <wps:cNvPr id="1660" name="Rectangle 1660"/>
                        <wps:cNvSpPr/>
                        <wps:spPr>
                          <a:xfrm>
                            <a:off x="4568317" y="196215"/>
                            <a:ext cx="51480" cy="171355"/>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661" name="Rectangle 1661"/>
                        <wps:cNvSpPr/>
                        <wps:spPr>
                          <a:xfrm>
                            <a:off x="4606417" y="196215"/>
                            <a:ext cx="1483323"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maîtrise d’une ou de </w:t>
                              </w:r>
                            </w:p>
                          </w:txbxContent>
                        </wps:txbx>
                        <wps:bodyPr horzOverflow="overflow" vert="horz" lIns="0" tIns="0" rIns="0" bIns="0" rtlCol="0">
                          <a:noAutofit/>
                        </wps:bodyPr>
                      </wps:wsp>
                      <wps:wsp>
                        <wps:cNvPr id="1662" name="Rectangle 1662"/>
                        <wps:cNvSpPr/>
                        <wps:spPr>
                          <a:xfrm>
                            <a:off x="3847465" y="351663"/>
                            <a:ext cx="1452367" cy="171355"/>
                          </a:xfrm>
                          <a:prstGeom prst="rect">
                            <a:avLst/>
                          </a:prstGeom>
                          <a:ln>
                            <a:noFill/>
                          </a:ln>
                        </wps:spPr>
                        <wps:txbx>
                          <w:txbxContent>
                            <w:p w:rsidR="00ED7CFD" w:rsidRDefault="00DE5273">
                              <w:pPr>
                                <w:spacing w:after="160" w:line="259" w:lineRule="auto"/>
                                <w:ind w:left="0" w:right="0" w:firstLine="0"/>
                                <w:jc w:val="left"/>
                              </w:pPr>
                              <w:r>
                                <w:rPr>
                                  <w:b/>
                                  <w:color w:val="244061"/>
                                </w:rPr>
                                <w:t>plusieurs compétenc</w:t>
                              </w:r>
                            </w:p>
                          </w:txbxContent>
                        </wps:txbx>
                        <wps:bodyPr horzOverflow="overflow" vert="horz" lIns="0" tIns="0" rIns="0" bIns="0" rtlCol="0">
                          <a:noAutofit/>
                        </wps:bodyPr>
                      </wps:wsp>
                      <wps:wsp>
                        <wps:cNvPr id="1663" name="Rectangle 1663"/>
                        <wps:cNvSpPr/>
                        <wps:spPr>
                          <a:xfrm>
                            <a:off x="4941697" y="351663"/>
                            <a:ext cx="1491566"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es constatée par une </w:t>
                              </w:r>
                            </w:p>
                          </w:txbxContent>
                        </wps:txbx>
                        <wps:bodyPr horzOverflow="overflow" vert="horz" lIns="0" tIns="0" rIns="0" bIns="0" rtlCol="0">
                          <a:noAutofit/>
                        </wps:bodyPr>
                      </wps:wsp>
                      <wps:wsp>
                        <wps:cNvPr id="1664" name="Rectangle 1664"/>
                        <wps:cNvSpPr/>
                        <wps:spPr>
                          <a:xfrm>
                            <a:off x="3847465" y="507112"/>
                            <a:ext cx="765298" cy="171355"/>
                          </a:xfrm>
                          <a:prstGeom prst="rect">
                            <a:avLst/>
                          </a:prstGeom>
                          <a:ln>
                            <a:noFill/>
                          </a:ln>
                        </wps:spPr>
                        <wps:txbx>
                          <w:txbxContent>
                            <w:p w:rsidR="00ED7CFD" w:rsidRDefault="00DE5273">
                              <w:pPr>
                                <w:spacing w:after="160" w:line="259" w:lineRule="auto"/>
                                <w:ind w:left="0" w:right="0" w:firstLine="0"/>
                                <w:jc w:val="left"/>
                              </w:pPr>
                              <w:r>
                                <w:rPr>
                                  <w:b/>
                                  <w:color w:val="244061"/>
                                </w:rPr>
                                <w:t>première E</w:t>
                              </w:r>
                            </w:p>
                          </w:txbxContent>
                        </wps:txbx>
                        <wps:bodyPr horzOverflow="overflow" vert="horz" lIns="0" tIns="0" rIns="0" bIns="0" rtlCol="0">
                          <a:noAutofit/>
                        </wps:bodyPr>
                      </wps:wsp>
                      <wps:wsp>
                        <wps:cNvPr id="1665" name="Rectangle 1665"/>
                        <wps:cNvSpPr/>
                        <wps:spPr>
                          <a:xfrm>
                            <a:off x="4423537" y="507112"/>
                            <a:ext cx="1975913"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CF, une nouvelle évaluation </w:t>
                              </w:r>
                            </w:p>
                          </w:txbxContent>
                        </wps:txbx>
                        <wps:bodyPr horzOverflow="overflow" vert="horz" lIns="0" tIns="0" rIns="0" bIns="0" rtlCol="0">
                          <a:noAutofit/>
                        </wps:bodyPr>
                      </wps:wsp>
                      <wps:wsp>
                        <wps:cNvPr id="1666" name="Rectangle 1666"/>
                        <wps:cNvSpPr/>
                        <wps:spPr>
                          <a:xfrm>
                            <a:off x="3847465" y="662560"/>
                            <a:ext cx="1768816" cy="171355"/>
                          </a:xfrm>
                          <a:prstGeom prst="rect">
                            <a:avLst/>
                          </a:prstGeom>
                          <a:ln>
                            <a:noFill/>
                          </a:ln>
                        </wps:spPr>
                        <wps:txbx>
                          <w:txbxContent>
                            <w:p w:rsidR="00ED7CFD" w:rsidRDefault="00DE5273">
                              <w:pPr>
                                <w:spacing w:after="160" w:line="259" w:lineRule="auto"/>
                                <w:ind w:left="0" w:right="0" w:firstLine="0"/>
                                <w:jc w:val="left"/>
                              </w:pPr>
                              <w:r>
                                <w:rPr>
                                  <w:b/>
                                  <w:color w:val="244061"/>
                                </w:rPr>
                                <w:t>est proposée au candidat</w:t>
                              </w:r>
                            </w:p>
                          </w:txbxContent>
                        </wps:txbx>
                        <wps:bodyPr horzOverflow="overflow" vert="horz" lIns="0" tIns="0" rIns="0" bIns="0" rtlCol="0">
                          <a:noAutofit/>
                        </wps:bodyPr>
                      </wps:wsp>
                      <wps:wsp>
                        <wps:cNvPr id="1667" name="Rectangle 1667"/>
                        <wps:cNvSpPr/>
                        <wps:spPr>
                          <a:xfrm>
                            <a:off x="5179822" y="662560"/>
                            <a:ext cx="44919" cy="171355"/>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668" name="Rectangle 1668"/>
                        <wps:cNvSpPr/>
                        <wps:spPr>
                          <a:xfrm>
                            <a:off x="5211826" y="662560"/>
                            <a:ext cx="38021"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wpg:wgp>
                  </a:graphicData>
                </a:graphic>
              </wp:inline>
            </w:drawing>
          </mc:Choice>
          <mc:Fallback>
            <w:pict>
              <v:group id="Group 15843" o:spid="_x0000_s1159" style="width:516.7pt;height:635.25pt;mso-position-horizontal-relative:char;mso-position-vertical-relative:line" coordsize="65623,8067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">
                <v:shape id="Picture 1611" o:spid="_x0000_s1160" type="#_x0000_t75" style="position:absolute;left:68;top:68;width:56684;height:80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PwvjDAAAA3QAAAA8AAABkcnMvZG93bnJldi54bWxET81qAjEQvhf6DmEEL6LJVrqU1SilraXU&#10;i1UfYNiMm8XNZEmibt++KRR6m4/vd5brwXXiSiG2njUUMwWCuPam5UbD8bCZPoGICdlg55k0fFOE&#10;9er+bomV8Tf+ous+NSKHcKxQg02pr6SMtSWHceZ74sydfHCYMgyNNAFvOdx18kGpUjpsOTdY7OnF&#10;Un3eX5yGt4m0YVLO8fOdHuevF3Xe7gql9Xg0PC9AJBrSv/jP/WHy/LIo4PebfIJ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0/C+MMAAADdAAAADwAAAAAAAAAAAAAAAACf&#10;AgAAZHJzL2Rvd25yZXYueG1sUEsFBgAAAAAEAAQA9wAAAI8DAAAAAA==&#10;">
                  <v:imagedata r:id="rId68" o:title=""/>
                </v:shape>
                <v:shape id="Shape 19481" o:spid="_x0000_s1161"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AR/8QA&#10;AADeAAAADwAAAGRycy9kb3ducmV2LnhtbERPTYvCMBC9L/gfwgh7W9OKLlqNooKg7GmrB70NzdgW&#10;m0ltou3++40geJvH+5z5sjOVeFDjSssK4kEEgjizuuRcwfGw/ZqAcB5ZY2WZFPyRg+Wi9zHHRNuW&#10;f+mR+lyEEHYJKii8rxMpXVaQQTewNXHgLrYx6ANscqkbbEO4qeQwir6lwZJDQ4E1bQrKrundKLjG&#10;Fzm+/+xXuy695XW7Hu9Pt7NSn/1uNQPhqfNv8cu902H+dDSJ4flOuEE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QEf/EAAAA3gAAAA8AAAAAAAAAAAAAAAAAmAIAAGRycy9k&#10;b3ducmV2LnhtbFBLBQYAAAAABAAEAPUAAACJAwAAAAA=&#10;" path="m,l9144,r,9144l,9144,,e" fillcolor="black" stroked="f" strokeweight="0">
                  <v:path arrowok="t" textboxrect="0,0,9144,9144"/>
                </v:shape>
                <v:shape id="Shape 19482" o:spid="_x0000_s1162" style="position:absolute;left:60;width:56691;height:91;visibility:visible;mso-wrap-style:square;v-text-anchor:top" coordsize="566902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oF3MQA&#10;AADeAAAADwAAAGRycy9kb3ducmV2LnhtbERPS2sCMRC+F/ofwhS81Wy3smy3RpGCUPDio5feppsx&#10;WbqZLEnU9d+bQsHbfHzPmS9H14szhdh5VvAyLUAQt153bBR8HdbPNYiYkDX2nknBlSIsF48Pc2y0&#10;v/COzvtkRA7h2KACm9LQSBlbSw7j1A/EmTv64DBlGIzUAS853PWyLIpKOuw4N1gc6MNS+7s/OQU/&#10;x6qe1RW9HmzxbUy52myrbVBq8jSu3kEkGtNd/O/+1Hn+26wu4e+dfIN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6BdzEAAAA3gAAAA8AAAAAAAAAAAAAAAAAmAIAAGRycy9k&#10;b3ducmV2LnhtbFBLBQYAAAAABAAEAPUAAACJAwAAAAA=&#10;" path="m,l5669026,r,9144l,9144,,e" fillcolor="black" stroked="f" strokeweight="0">
                  <v:path arrowok="t" textboxrect="0,0,5669026,9144"/>
                </v:shape>
                <v:shape id="Shape 19483" o:spid="_x0000_s1163" style="position:absolute;left:5675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4qE8QA&#10;AADeAAAADwAAAGRycy9kb3ducmV2LnhtbERPTYvCMBC9C/6HMII3TdVV3GoUd2FB8WTdw+5taMa2&#10;2ExqE23990YQvM3jfc5y3ZpS3Kh2hWUFo2EEgji1uuBMwe/xZzAH4TyyxtIyKbiTg/Wq21lirG3D&#10;B7olPhMhhF2MCnLvq1hKl+Zk0A1tRRy4k60N+gDrTOoamxBuSjmOopk0WHBoyLGi75zSc3I1Cs6j&#10;k5xe97vNtk0uWdV8TXd/l3+l+r12swDhqfVv8cu91WH+58d8As93wg1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OKhPEAAAA3gAAAA8AAAAAAAAAAAAAAAAAmAIAAGRycy9k&#10;b3ducmV2LnhtbFBLBQYAAAAABAAEAPUAAACJAwAAAAA=&#10;" path="m,l9144,r,9144l,9144,,e" fillcolor="black" stroked="f" strokeweight="0">
                  <v:path arrowok="t" textboxrect="0,0,9144,9144"/>
                </v:shape>
                <v:shape id="Shape 19484" o:spid="_x0000_s1164" style="position:absolute;top:61;width:91;height:80217;visibility:visible;mso-wrap-style:square;v-text-anchor:top" coordsize="9144,8021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2MYA&#10;AADeAAAADwAAAGRycy9kb3ducmV2LnhtbERP22rCQBB9F/yHZYS+6UZJq42uItpCKSLewPo2Zsck&#10;mJ0N2a3Gv+8WCn2bw7nOZNaYUtyodoVlBf1eBII4tbrgTMFh/94dgXAeWWNpmRQ8yMFs2m5NMNH2&#10;zlu67XwmQgi7BBXk3leJlC7NyaDr2Yo4cBdbG/QB1pnUNd5DuCnlIIpepMGCQ0OOFS1ySq+7b6Pg&#10;bbk6brWJi8O5fF4PH5/V8WtzUuqp08zHIDw1/l/85/7QYf5rPIrh951wg5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Q2MYAAADeAAAADwAAAAAAAAAAAAAAAACYAgAAZHJz&#10;L2Rvd25yZXYueG1sUEsFBgAAAAAEAAQA9QAAAIsDAAAAAA==&#10;" path="m,l9144,r,8021702l,8021702,,e" fillcolor="black" stroked="f" strokeweight="0">
                  <v:path arrowok="t" textboxrect="0,0,9144,8021702"/>
                </v:shape>
                <v:shape id="Shape 19485" o:spid="_x0000_s1165" style="position:absolute;left:56751;top:61;width:91;height:80217;visibility:visible;mso-wrap-style:square;v-text-anchor:top" coordsize="9144,8021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I1Q8cA&#10;AADeAAAADwAAAGRycy9kb3ducmV2LnhtbERP22rCQBB9L/gPywh9qxuLtjF1ldIqSBHxBrZv0+yY&#10;hGZnQ3aN8e9doeDbHM51xtPWlKKh2hWWFfR7EQji1OqCMwX73fwpBuE8ssbSMim4kIPppPMwxkTb&#10;M2+o2fpMhBB2CSrIva8SKV2ak0HXsxVx4I62NugDrDOpazyHcFPK5yh6kQYLDg05VvSRU/q3PRkF&#10;s8/lYaPNoNj/lsPV6+WrOnyvf5R67LbvbyA8tf4u/ncvdJg/GsRDuL0TbpC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yNUPHAAAA3gAAAA8AAAAAAAAAAAAAAAAAmAIAAGRy&#10;cy9kb3ducmV2LnhtbFBLBQYAAAAABAAEAPUAAACMAwAAAAA=&#10;" path="m,l9144,r,8021702l,8021702,,e" fillcolor="black" stroked="f" strokeweight="0">
                  <v:path arrowok="t" textboxrect="0,0,9144,8021702"/>
                </v:shape>
                <v:shape id="Shape 19486" o:spid="_x0000_s1166" style="position:absolute;top:802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mJi8QA&#10;AADeAAAADwAAAGRycy9kb3ducmV2LnhtbERPTYvCMBC9C/6HMMLeNHVZpVuN4gqC4snuHtbb0Ixt&#10;sZnUJtr6740geJvH+5z5sjOVuFHjSssKxqMIBHFmdcm5gr/fzTAG4TyyxsoyKbiTg+Wi35tjom3L&#10;B7qlPhchhF2CCgrv60RKlxVk0I1sTRy4k20M+gCbXOoG2xBuKvkZRVNpsOTQUGBN64Kyc3o1Cs7j&#10;k5xc97vVtksved3+THb/l6NSH4NuNQPhqfNv8cu91WH+91c8hec74Qa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5iYvEAAAA3gAAAA8AAAAAAAAAAAAAAAAAmAIAAGRycy9k&#10;b3ducmV2LnhtbFBLBQYAAAAABAAEAPUAAACJAwAAAAA=&#10;" path="m,l9144,r,9144l,9144,,e" fillcolor="black" stroked="f" strokeweight="0">
                  <v:path arrowok="t" textboxrect="0,0,9144,9144"/>
                </v:shape>
                <v:shape id="Shape 19487" o:spid="_x0000_s1167" style="position:absolute;left:60;top:80278;width:56691;height:92;visibility:visible;mso-wrap-style:square;v-text-anchor:top" coordsize="566902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2mRMQA&#10;AADeAAAADwAAAGRycy9kb3ducmV2LnhtbERPS2sCMRC+F/ofwhS81WxV1u3WKFIQhF589NLbdDMm&#10;SzeTJYm6/vumUPA2H99zFqvBdeJCIbaeFbyMCxDEjdctGwWfx81zBSImZI2dZ1Jwowir5ePDAmvt&#10;r7ynyyEZkUM41qjAptTXUsbGksM49j1x5k4+OEwZBiN1wGsOd52cFEUpHbacGyz29G6p+TmcnYLv&#10;U1nNqpKmR1t8GTNZf+zKXVBq9DSs30AkGtJd/O/e6jz/dVbN4e+dfIN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NpkTEAAAA3gAAAA8AAAAAAAAAAAAAAAAAmAIAAGRycy9k&#10;b3ducmV2LnhtbFBLBQYAAAAABAAEAPUAAACJAwAAAAA=&#10;" path="m,l5669026,r,9144l,9144,,e" fillcolor="black" stroked="f" strokeweight="0">
                  <v:path arrowok="t" textboxrect="0,0,5669026,9144"/>
                </v:shape>
                <v:shape id="Shape 19488" o:spid="_x0000_s1168" style="position:absolute;left:56751;top:802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4YscA&#10;AADeAAAADwAAAGRycy9kb3ducmV2LnhtbESPQWvCQBCF74L/YRmhN91Yqmh0FS0UlJ6MPdTbkB2T&#10;YHY2ZleT/vvOodDbDO/Ne9+st72r1ZPaUHk2MJ0koIhzbysuDHydP8YLUCEiW6w9k4EfCrDdDAdr&#10;TK3v+ETPLBZKQjikaKCMsUm1DnlJDsPEN8SiXX3rMMraFtq22Em4q/Vrksy1w4qlocSG3kvKb9nD&#10;GbhNr3r2+DzuDn12L5puPzt+3y/GvIz63QpUpD7+m/+uD1bwl28L4ZV3ZAa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quGLHAAAA3gAAAA8AAAAAAAAAAAAAAAAAmAIAAGRy&#10;cy9kb3ducmV2LnhtbFBLBQYAAAAABAAEAPUAAACMAwAAAAA=&#10;" path="m,l9144,r,9144l,9144,,e" fillcolor="black" stroked="f" strokeweight="0">
                  <v:path arrowok="t" textboxrect="0,0,9144,9144"/>
                </v:shape>
                <v:rect id="Rectangle 1624" o:spid="_x0000_s1169" style="position:absolute;left:56812;top:79391;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4yEsMA&#10;AADdAAAADwAAAGRycy9kb3ducmV2LnhtbERPS4vCMBC+C/6HMAveNF0R0a5RxAd6VLvg7m1oZtuy&#10;zaQ00VZ/vREEb/PxPWe2aE0prlS7wrKCz0EEgji1uuBMwXey7U9AOI+ssbRMCm7kYDHvdmYYa9vw&#10;ka4nn4kQwi5GBbn3VSylS3My6Aa2Ig7cn60N+gDrTOoamxBuSjmMorE0WHBoyLGiVU7p/+liFOwm&#10;1fJnb+9NVm5+d+fDebpOpl6p3ke7/ALhqfVv8cu912H+eDi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4yEsMAAADdAAAADwAAAAAAAAAAAAAAAACYAgAAZHJzL2Rv&#10;d25yZXYueG1sUEsFBgAAAAAEAAQA9QAAAIgDAAAAAA==&#10;" filled="f" stroked="f">
                  <v:textbox inset="0,0,0,0">
                    <w:txbxContent>
                      <w:p w:rsidR="00ED7CFD" w:rsidRDefault="00DE5273">
                        <w:pPr>
                          <w:spacing w:after="160" w:line="259" w:lineRule="auto"/>
                          <w:ind w:left="0" w:right="0" w:firstLine="0"/>
                          <w:jc w:val="left"/>
                        </w:pPr>
                        <w:r>
                          <w:t xml:space="preserve"> </w:t>
                        </w:r>
                      </w:p>
                    </w:txbxContent>
                  </v:textbox>
                </v:rect>
                <v:shape id="Picture 1625" o:spid="_x0000_s1170" type="#_x0000_t75" style="position:absolute;left:38160;top:41160;width:27463;height:9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E+GPCAAAA3QAAAA8AAABkcnMvZG93bnJldi54bWxET9uKwjAQfRf2H8Is+KapVctajSK7LAiC&#10;YNcPGJvpBZtJaaJ2/94Igm9zONdZbXrTiBt1rrasYDKOQBDnVtdcKjj9/Y6+QDiPrLGxTAr+ycFm&#10;/TFYYartnY90y3wpQgi7FBVU3replC6vyKAb25Y4cIXtDPoAu1LqDu8h3DQyjqJEGqw5NFTY0ndF&#10;+SW7GgU/09NhkSVyT1cZb31R787nYqbU8LPfLkF46v1b/HLvdJifxHN4fhNOkO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hPhjwgAAAN0AAAAPAAAAAAAAAAAAAAAAAJ8C&#10;AABkcnMvZG93bnJldi54bWxQSwUGAAAAAAQABAD3AAAAjgMAAAAA&#10;">
                  <v:imagedata r:id="rId69" o:title=""/>
                </v:shape>
                <v:shape id="Shape 19489" o:spid="_x0000_s1171" style="position:absolute;left:49552;top:42247;width:15450;height:7468;visibility:visible;mso-wrap-style:square;v-text-anchor:top" coordsize="1544955,746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QrTsQA&#10;AADeAAAADwAAAGRycy9kb3ducmV2LnhtbERPS4vCMBC+L/gfwgheFk0VWWo1iggLsouHVRG8Dc30&#10;oc2kNNla/70RBG/z8T1nsepMJVpqXGlZwXgUgSBOrS45V3A8fA9jEM4ja6wsk4I7OVgtex8LTLS9&#10;8R+1e5+LEMIuQQWF93UipUsLMuhGtiYOXGYbgz7AJpe6wVsIN5WcRNGXNFhyaCiwpk1B6XX/bxTo&#10;8+4yvX9mmT21P9t1bM3vwZyUGvS79RyEp86/xS/3Vof5s2k8g+c74Qa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EK07EAAAA3gAAAA8AAAAAAAAAAAAAAAAAmAIAAGRycy9k&#10;b3ducmV2LnhtbFBLBQYAAAAABAAEAPUAAACJAwAAAAA=&#10;" path="m,l1544955,r,746760l,746760,,e" stroked="f" strokeweight="0">
                  <v:fill opacity="52428f"/>
                  <v:path arrowok="t" textboxrect="0,0,1544955,746760"/>
                </v:shape>
                <v:shape id="Shape 1627" o:spid="_x0000_s1172" style="position:absolute;left:49552;top:42247;width:15450;height:7468;visibility:visible;mso-wrap-style:square;v-text-anchor:top" coordsize="1544955,746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g53MMA&#10;AADdAAAADwAAAGRycy9kb3ducmV2LnhtbERP22oCMRB9L/gPYYS+1WzFy7I1iggFa6HgpT4Pm3E3&#10;NJksm3Rd/94UCr7N4VxnseqdFR21wXhW8DrKQBCXXhuuFJyO7y85iBCRNVrPpOBGAVbLwdMCC+2v&#10;vKfuECuRQjgUqKCOsSmkDGVNDsPIN8SJu/jWYUywraRu8ZrCnZXjLJtJh4ZTQ40NbWoqfw6/TkH4&#10;vpiYT4ztu6+Psz3n8+N096nU87Bfv4GI1MeH+N+91Wn+bDyHv2/SC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g53MMAAADdAAAADwAAAAAAAAAAAAAAAACYAgAAZHJzL2Rv&#10;d25yZXYueG1sUEsFBgAAAAAEAAQA9QAAAIgDAAAAAA==&#10;" path="m,746760r1544955,l1544955,,,,,746760xe" filled="f" strokecolor="#254061" strokeweight="3pt">
                  <v:path arrowok="t" textboxrect="0,0,1544955,746760"/>
                </v:shape>
                <v:shape id="Shape 1628" o:spid="_x0000_s1173" style="position:absolute;left:39735;top:42331;width:9981;height:3521;visibility:visible;mso-wrap-style:square;v-text-anchor:top" coordsize="998093,35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U2yMUA&#10;AADdAAAADwAAAGRycy9kb3ducmV2LnhtbESPQWvCQBCF74L/YRnBm24MRCR1FRGEUhDRCtrbmJ0m&#10;odnZkF01/fedg9DbDO/Ne98s171r1IO6UHs2MJsmoIgLb2suDZw/d5MFqBCRLTaeycAvBVivhoMl&#10;5tY/+UiPUyyVhHDI0UAVY5trHYqKHIapb4lF+/adwyhrV2rb4VPCXaPTJJlrhzVLQ4UtbSsqfk53&#10;Z8C2h/1lO8uyD95nt0P65Ra3qzNmPOo3b6Ai9fHf/Lp+t4I/TwVXvpER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NTbIxQAAAN0AAAAPAAAAAAAAAAAAAAAAAJgCAABkcnMv&#10;ZG93bnJldi54bWxQSwUGAAAAAAQABAD1AAAAigMAAAAA&#10;" path="m126111,l114634,36335,998093,315722r-11557,36322l103154,72682,91694,108966,,20066,126111,xe" fillcolor="#254061" stroked="f" strokeweight="0">
                  <v:path arrowok="t" textboxrect="0,0,998093,352044"/>
                </v:shape>
                <v:rect id="Rectangle 1629" o:spid="_x0000_s1174" style="position:absolute;left:50666;top:43159;width:486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djMQA&#10;AADdAAAADwAAAGRycy9kb3ducmV2LnhtbERPTWvCQBC9F/wPywi91U1zEBPdhNBW9NiqoN6G7JgE&#10;s7Mhu5q0v75bKHibx/ucVT6aVtypd41lBa+zCARxaXXDlYLDfv2yAOE8ssbWMin4Jgd5NnlaYart&#10;wF903/lKhBB2KSqove9SKV1Zk0E3sx1x4C62N+gD7CupexxCuGllHEVzabDh0FBjR281ldfdzSjY&#10;LLritLU/Q9V+nDfHz2Pyvk+8Us/TsViC8DT6h/jfvdVh/jxO4O+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nYzEAAAA3Q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Cocher</w:t>
                        </w:r>
                      </w:p>
                    </w:txbxContent>
                  </v:textbox>
                </v:rect>
                <v:rect id="Rectangle 1630" o:spid="_x0000_s1175" style="position:absolute;left:54343;top:43159;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izMcA&#10;AADdAAAADwAAAGRycy9kb3ducmV2LnhtbESPQWvCQBCF7wX/wzJCb3VTC6IxGxG16LFVwfY2ZMck&#10;NDsbsluT9td3DgVvM7w3732TrQbXqBt1ofZs4HmSgCIuvK25NHA+vT7NQYWIbLHxTAZ+KMAqHz1k&#10;mFrf8zvdjrFUEsIhRQNVjG2qdSgqchgmviUW7eo7h1HWrtS2w17CXaOnSTLTDmuWhgpb2lRUfB2/&#10;nYH9vF1/HPxvXza7z/3l7bLYnhbRmMfxsF6CijTEu/n/+mAFf/Yi/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MoszHAAAA3QAAAA8AAAAAAAAAAAAAAAAAmAIAAGRy&#10;cy9kb3ducmV2LnhtbFBLBQYAAAAABAAEAPUAAACMAw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rect id="Rectangle 1631" o:spid="_x0000_s1176" style="position:absolute;left:54632;top:43159;width:1198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AHV8IA&#10;AADdAAAADwAAAGRycy9kb3ducmV2LnhtbERPTYvCMBC9C/6HMII3TV1BtBpFdEWPrgrqbWjGtthM&#10;ShNt9debhYW9zeN9zmzRmEI8qXK5ZQWDfgSCOLE651TB6bjpjUE4j6yxsEwKXuRgMW+3ZhhrW/MP&#10;PQ8+FSGEXYwKMu/LWEqXZGTQ9W1JHLibrQz6AKtU6grrEG4K+RVFI2kw59CQYUmrjJL74WEUbMfl&#10;8rKz7zotvq/b8/48WR8nXqlup1lOQXhq/L/4z73TYf5oO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dXwgAAAN0AAAAPAAAAAAAAAAAAAAAAAJgCAABkcnMvZG93&#10;bnJldi54bWxQSwUGAAAAAAQABAD1AAAAhwMAAAAA&#10;" filled="f" stroked="f">
                  <v:textbox inset="0,0,0,0">
                    <w:txbxContent>
                      <w:p w:rsidR="00ED7CFD" w:rsidRDefault="00DE5273">
                        <w:pPr>
                          <w:spacing w:after="160" w:line="259" w:lineRule="auto"/>
                          <w:ind w:left="0" w:right="0" w:firstLine="0"/>
                          <w:jc w:val="left"/>
                        </w:pPr>
                        <w:proofErr w:type="gramStart"/>
                        <w:r>
                          <w:rPr>
                            <w:b/>
                            <w:color w:val="244061"/>
                          </w:rPr>
                          <w:t>ici</w:t>
                        </w:r>
                        <w:proofErr w:type="gramEnd"/>
                        <w:r>
                          <w:rPr>
                            <w:b/>
                            <w:color w:val="244061"/>
                          </w:rPr>
                          <w:t xml:space="preserve"> l’appréciation </w:t>
                        </w:r>
                      </w:p>
                    </w:txbxContent>
                  </v:textbox>
                </v:rect>
                <v:rect id="Rectangle 1632" o:spid="_x0000_s1177" style="position:absolute;left:50666;top:44716;width:16861;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ZIMMA&#10;AADdAAAADwAAAGRycy9kb3ducmV2LnhtbERPS4vCMBC+C/6HMAveNF0F0a5RxAd6VLvg7m1oZtuy&#10;zaQ00VZ/vREEb/PxPWe2aE0prlS7wrKCz0EEgji1uuBMwXey7U9AOI+ssbRMCm7kYDHvdmYYa9vw&#10;ka4nn4kQwi5GBbn3VSylS3My6Aa2Ig7cn60N+gDrTOoamxBuSjmMorE0WHBoyLGiVU7p/+liFOwm&#10;1fJnb+9NVm5+d+fDebpOpl6p3ke7/ALhqfVv8cu912H+eDS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KZIM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adéquate</w:t>
                        </w:r>
                        <w:proofErr w:type="gramEnd"/>
                        <w:r>
                          <w:rPr>
                            <w:b/>
                            <w:color w:val="244061"/>
                          </w:rPr>
                          <w:t xml:space="preserve"> à l’issue de(s) </w:t>
                        </w:r>
                      </w:p>
                    </w:txbxContent>
                  </v:textbox>
                </v:rect>
                <v:rect id="Rectangle 1633" o:spid="_x0000_s1178" style="position:absolute;left:50666;top:46255;width:8486;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48u8QA&#10;AADdAAAADwAAAGRycy9kb3ducmV2LnhtbERPTWvCQBC9C/6HZQredNMGRFNXCVbRY2sKtrchO01C&#10;d2dDdjVpf323IHibx/uc1WawRlyp841jBY+zBARx6XTDlYL3Yj9dgPABWaNxTAp+yMNmPR6tMNOu&#10;5ze6nkIlYgj7DBXUIbSZlL6syaKfuZY4cl+usxgi7CqpO+xjuDXyKUnm0mLDsaHGlrY1ld+ni1Vw&#10;WLT5x9H99pXZfR7Or+flS7EMSk0ehvwZRKAh3MU391HH+fM0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PLvEAAAA3QAAAA8AAAAAAAAAAAAAAAAAmAIAAGRycy9k&#10;b3ducmV2LnhtbFBLBQYAAAAABAAEAPUAAACJAwAAAAA=&#10;" filled="f" stroked="f">
                  <v:textbox inset="0,0,0,0">
                    <w:txbxContent>
                      <w:p w:rsidR="00ED7CFD" w:rsidRDefault="00DE5273">
                        <w:pPr>
                          <w:spacing w:after="160" w:line="259" w:lineRule="auto"/>
                          <w:ind w:left="0" w:right="0" w:firstLine="0"/>
                          <w:jc w:val="left"/>
                        </w:pPr>
                        <w:proofErr w:type="gramStart"/>
                        <w:r>
                          <w:rPr>
                            <w:b/>
                            <w:color w:val="244061"/>
                          </w:rPr>
                          <w:t>évaluations</w:t>
                        </w:r>
                        <w:proofErr w:type="gramEnd"/>
                        <w:r>
                          <w:rPr>
                            <w:b/>
                            <w:color w:val="244061"/>
                          </w:rPr>
                          <w:t xml:space="preserve"> </w:t>
                        </w:r>
                      </w:p>
                    </w:txbxContent>
                  </v:textbox>
                </v:rect>
                <v:rect id="Rectangle 1634" o:spid="_x0000_s1179" style="position:absolute;left:50666;top:47810;width:12248;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ekz8MA&#10;AADdAAAADwAAAGRycy9kb3ducmV2LnhtbERPS4vCMBC+C/6HMMLeNHVdRKtRxHXRoy9Qb0MztsVm&#10;Upqs7e6vN4LgbT6+50znjSnEnSqXW1bQ70UgiBOrc04VHA8/3REI55E1FpZJwR85mM/arSnG2ta8&#10;o/vepyKEsItRQeZ9GUvpkowMup4tiQN3tZVBH2CVSl1hHcJNIT+jaCgN5hwaMixpmVFy2/8aBetR&#10;uThv7H+dFqvL+rQ9jb8PY6/UR6dZTEB4avxb/HJvdJg/HHz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ekz8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complémentaires</w:t>
                        </w:r>
                        <w:proofErr w:type="gramEnd"/>
                      </w:p>
                    </w:txbxContent>
                  </v:textbox>
                </v:rect>
                <v:rect id="Rectangle 1635" o:spid="_x0000_s1180" style="position:absolute;left:59875;top:47810;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BVMMA&#10;AADdAAAADwAAAGRycy9kb3ducmV2LnhtbERPS4vCMBC+C/6HMMLeNHVlRatRxHXRoy9Qb0MztsVm&#10;Upqs7e6vN4LgbT6+50znjSnEnSqXW1bQ70UgiBOrc04VHA8/3REI55E1FpZJwR85mM/arSnG2ta8&#10;o/vepyKEsItRQeZ9GUvpkowMup4tiQN3tZVBH2CVSl1hHcJNIT+jaCgN5hwaMixpmVFy2/8aBetR&#10;uThv7H+dFqvL+rQ9jb8PY6/UR6dZTEB4avxb/HJvdJg/HHz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sBVM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shape id="Picture 1636" o:spid="_x0000_s1181" type="#_x0000_t75" style="position:absolute;left:40782;top:60027;width:21534;height:87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hGNnDAAAA3QAAAA8AAABkcnMvZG93bnJldi54bWxET8lqwzAQvRfyD2ICvZRGbgMmcaOYpLTE&#10;t5LtPlgTy601Mpbi2H9fFQq5zeOts8oH24ieOl87VvAyS0AQl07XXCk4HT+fFyB8QNbYOCYFI3nI&#10;15OHFWba3XhP/SFUIoawz1CBCaHNpPSlIYt+5lriyF1cZzFE2FVSd3iL4baRr0mSSos1xwaDLb0b&#10;Kn8OV6uAkuX5Y1iev0ZTnL6r3WX7dC33Sj1Oh80biEBDuIv/3YWO89N5Cn/fxBPk+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uEY2cMAAADdAAAADwAAAAAAAAAAAAAAAACf&#10;AgAAZHJzL2Rvd25yZXYueG1sUEsFBgAAAAAEAAQA9wAAAI8DAAAAAA==&#10;">
                  <v:imagedata r:id="rId70" o:title=""/>
                </v:shape>
                <v:shape id="Shape 19490" o:spid="_x0000_s1182" style="position:absolute;left:46250;top:60440;width:15450;height:7468;visibility:visible;mso-wrap-style:square;v-text-anchor:top" coordsize="1544955,746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g688kA&#10;AADeAAAADwAAAGRycy9kb3ducmV2LnhtbESPQUvDQBCF7wX/wzKCt3aTItrGbksptEg9SKui3sbs&#10;mA3Nzobs2kR/vXMQvM0wb95732I1+EadqYt1YAP5JANFXAZbc2Xg+Wk7noGKCdliE5gMfFOE1fJi&#10;tMDChp4PdD6mSokJxwINuJTaQutYOvIYJ6Ellttn6DwmWbtK2w57MfeNnmbZjfZYsyQ4bGnjqDwd&#10;v7yB1z4OO/de5m+zl8d9vn/4+KkPt8ZcXQ7rO1CJhvQv/vu+t1J/fj0XAMGRGfTy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fg688kAAADeAAAADwAAAAAAAAAAAAAAAACYAgAA&#10;ZHJzL2Rvd25yZXYueG1sUEsFBgAAAAAEAAQA9QAAAI4DAAAAAA==&#10;" path="m,l1544955,r,746761l,746761,,e" stroked="f" strokeweight="0">
                  <v:fill opacity="52428f"/>
                  <v:path arrowok="t" textboxrect="0,0,1544955,746761"/>
                </v:shape>
                <v:shape id="Shape 1638" o:spid="_x0000_s1183" style="position:absolute;left:46250;top:60440;width:15450;height:7468;visibility:visible;mso-wrap-style:square;v-text-anchor:top" coordsize="1544955,746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3lj8cA&#10;AADdAAAADwAAAGRycy9kb3ducmV2LnhtbESPQWvCQBCF7wX/wzKCt7qxQtDoKiKtlEoLVQ8ex+yY&#10;hGRn0+xW03/fORR6m+G9ee+b5bp3jbpRFyrPBibjBBRx7m3FhYHT8eVxBipEZIuNZzLwQwHWq8HD&#10;EjPr7/xJt0MslIRwyNBAGWObaR3ykhyGsW+JRbv6zmGUtSu07fAu4a7RT0mSaocVS0OJLW1LyuvD&#10;tzNQT+swvyRv+3P10erdc0jf97MvY0bDfrMAFamP/+a/61cr+OlU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95Y/HAAAA3QAAAA8AAAAAAAAAAAAAAAAAmAIAAGRy&#10;cy9kb3ducmV2LnhtbFBLBQYAAAAABAAEAPUAAACMAwAAAAA=&#10;" path="m,746761r1544955,l1544955,,,,,746761xe" filled="f" strokecolor="#254061" strokeweight="3pt">
                  <v:path arrowok="t" textboxrect="0,0,1544955,746761"/>
                </v:shape>
                <v:shape id="Shape 1639" o:spid="_x0000_s1184" style="position:absolute;left:42354;top:63289;width:4002;height:1143;visibility:visible;mso-wrap-style:square;v-text-anchor:top" coordsize="400177,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iVdcEA&#10;AADdAAAADwAAAGRycy9kb3ducmV2LnhtbERPS4vCMBC+C/sfwix409QVxO0aiwgr3oqPLXscmrEt&#10;bSalibX+eyMI3ubje84qGUwjeupcZVnBbBqBIM6trrhQcD79TpYgnEfW2FgmBXdykKw/RiuMtb3x&#10;gfqjL0QIYRejgtL7NpbS5SUZdFPbEgfuYjuDPsCukLrDWwg3jfyKooU0WHFoKLGlbUl5fbwaBbs+&#10;ne0iTK8kKZP7v232X6eZUuPPYfMDwtPg3+KXe6/D/MX8G57fhBP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YlXXBAAAA3QAAAA8AAAAAAAAAAAAAAAAAmAIAAGRycy9kb3du&#10;cmV2LnhtbFBLBQYAAAAABAAEAPUAAACGAwAAAAA=&#10;" path="m114427,r-42,38116l400177,38353r,38100l114342,76216r-42,38084l,57023,114427,xe" fillcolor="#254061" stroked="f" strokeweight="0">
                  <v:path arrowok="t" textboxrect="0,0,400177,114300"/>
                </v:shape>
                <v:rect id="Rectangle 1640" o:spid="_x0000_s1185" style="position:absolute;left:47359;top:62105;width:1690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rRsccA&#10;AADdAAAADwAAAGRycy9kb3ducmV2LnhtbESPQWvCQBCF7wX/wzJCb3VTKaIxGxG16LFVwfY2ZMck&#10;NDsbsluT9td3DgVvM7w3732TrQbXqBt1ofZs4HmSgCIuvK25NHA+vT7NQYWIbLHxTAZ+KMAqHz1k&#10;mFrf8zvdjrFUEsIhRQNVjG2qdSgqchgmviUW7eo7h1HWrtS2w17CXaOnSTLTDmuWhgpb2lRUfB2/&#10;nYH9vF1/HPxvXza7z/3l7bLYnhbRmMfxsF6CijTEu/n/+mAFf/Yi/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K0bHHAAAA3QAAAA8AAAAAAAAAAAAAAAAAmAIAAGRy&#10;cy9kb3ducmV2LnhtbFBLBQYAAAAABAAEAPUAAACMAwAAAAA=&#10;" filled="f" stroked="f">
                  <v:textbox inset="0,0,0,0">
                    <w:txbxContent>
                      <w:p w:rsidR="00ED7CFD" w:rsidRDefault="00DE5273">
                        <w:pPr>
                          <w:spacing w:after="160" w:line="259" w:lineRule="auto"/>
                          <w:ind w:left="0" w:right="0" w:firstLine="0"/>
                          <w:jc w:val="left"/>
                        </w:pPr>
                        <w:r>
                          <w:rPr>
                            <w:b/>
                            <w:color w:val="244061"/>
                          </w:rPr>
                          <w:t xml:space="preserve">Identification et visa du </w:t>
                        </w:r>
                      </w:p>
                    </w:txbxContent>
                  </v:textbox>
                </v:rect>
                <v:rect id="Rectangle 1641" o:spid="_x0000_s1186" style="position:absolute;left:47359;top:63660;width:1750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Z0KsIA&#10;AADdAAAADwAAAGRycy9kb3ducmV2LnhtbERPTYvCMBC9C/6HMII3TV1EtBpFdEWPrgrqbWjGtthM&#10;ShNt9debhYW9zeN9zmzRmEI8qXK5ZQWDfgSCOLE651TB6bjpjUE4j6yxsEwKXuRgMW+3ZhhrW/MP&#10;PQ8+FSGEXYwKMu/LWEqXZGTQ9W1JHLibrQz6AKtU6grrEG4K+RVFI2kw59CQYUmrjJL74WEUbMfl&#10;8rKz7zotvq/b8/48WR8nXqlup1lOQXhq/L/4z73TYf5oO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xnQqwgAAAN0AAAAPAAAAAAAAAAAAAAAAAJgCAABkcnMvZG93&#10;bnJldi54bWxQSwUGAAAAAAQABAD1AAAAhwMAAAAA&#10;" filled="f" stroked="f">
                  <v:textbox inset="0,0,0,0">
                    <w:txbxContent>
                      <w:p w:rsidR="00ED7CFD" w:rsidRDefault="00DE5273">
                        <w:pPr>
                          <w:spacing w:after="160" w:line="259" w:lineRule="auto"/>
                          <w:ind w:left="0" w:right="0" w:firstLine="0"/>
                          <w:jc w:val="left"/>
                        </w:pPr>
                        <w:proofErr w:type="gramStart"/>
                        <w:r>
                          <w:rPr>
                            <w:b/>
                            <w:color w:val="244061"/>
                          </w:rPr>
                          <w:t>formateur</w:t>
                        </w:r>
                        <w:proofErr w:type="gramEnd"/>
                        <w:r>
                          <w:rPr>
                            <w:b/>
                            <w:color w:val="244061"/>
                          </w:rPr>
                          <w:t xml:space="preserve"> qui a procédé </w:t>
                        </w:r>
                      </w:p>
                    </w:txbxContent>
                  </v:textbox>
                </v:rect>
                <v:rect id="Rectangle 1642" o:spid="_x0000_s1187" style="position:absolute;left:47359;top:65214;width:949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TqXcMA&#10;AADdAAAADwAAAGRycy9kb3ducmV2LnhtbERPS4vCMBC+C/6HMAveNF0R0a5RxAd6VLvg7m1oZtuy&#10;zaQ00VZ/vREEb/PxPWe2aE0prlS7wrKCz0EEgji1uuBMwXey7U9AOI+ssbRMCm7kYDHvdmYYa9vw&#10;ka4nn4kQwi5GBbn3VSylS3My6Aa2Ig7cn60N+gDrTOoamxBuSjmMorE0WHBoyLGiVU7p/+liFOwm&#10;1fJnb+9NVm5+d+fDebpOpl6p3ke7/ALhqfVv8cu912H+eDS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TqXc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à</w:t>
                        </w:r>
                        <w:proofErr w:type="gramEnd"/>
                        <w:r>
                          <w:rPr>
                            <w:b/>
                            <w:color w:val="244061"/>
                          </w:rPr>
                          <w:t xml:space="preserve"> l’évaluation</w:t>
                        </w:r>
                      </w:p>
                    </w:txbxContent>
                  </v:textbox>
                </v:rect>
                <v:rect id="Rectangle 1643" o:spid="_x0000_s1188" style="position:absolute;left:54526;top:65214;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PxsMA&#10;AADdAAAADwAAAGRycy9kb3ducmV2LnhtbERPS4vCMBC+C/6HMMLeNHVdRKtRxHXRoy9Qb0MztsVm&#10;Upqs7e6vN4LgbT6+50znjSnEnSqXW1bQ70UgiBOrc04VHA8/3REI55E1FpZJwR85mM/arSnG2ta8&#10;o/vepyKEsItRQeZ9GUvpkowMup4tiQN3tZVBH2CVSl1hHcJNIT+jaCgN5hwaMixpmVFy2/8aBetR&#10;uThv7H+dFqvL+rQ9jb8PY6/UR6dZTEB4avxb/HJvdJg//Br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hPxs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shape id="Picture 1644" o:spid="_x0000_s1189" type="#_x0000_t75" style="position:absolute;left:4023;top:50594;width:43464;height:70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XbunFAAAA3QAAAA8AAABkcnMvZG93bnJldi54bWxET01rwkAQvQv+h2WE3nTTIlJTVymhFT1Y&#10;aAx4HbNjNjQ7m2a3Jv57t1DobR7vc1abwTbiSp2vHSt4nCUgiEuna64UFMf36TMIH5A1No5JwY08&#10;bNbj0QpT7Xr+pGseKhFD2KeowITQplL60pBFP3MtceQurrMYIuwqqTvsY7ht5FOSLKTFmmODwZYy&#10;Q+VX/mMVbItbf9ia/fLcfzeny9s5+1jmmVIPk+H1BUSgIfyL/9w7Hecv5nP4/SaeIN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l27pxQAAAN0AAAAPAAAAAAAAAAAAAAAA&#10;AJ8CAABkcnMvZG93bnJldi54bWxQSwUGAAAAAAQABAD3AAAAkQMAAAAA&#10;">
                  <v:imagedata r:id="rId71" o:title=""/>
                </v:shape>
                <v:shape id="Shape 1646" o:spid="_x0000_s1190" style="position:absolute;left:4632;top:51010;width:42241;height:5792;visibility:visible;mso-wrap-style:square;v-text-anchor:top" coordsize="4224020,57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ofjMMA&#10;AADdAAAADwAAAGRycy9kb3ducmV2LnhtbERPzWrCQBC+C32HZQpeRDeKhBJdRYqlvVltHmDMjkls&#10;djburjF9e7cgeJuP73eW6940oiPna8sKppMEBHFhdc2lgvznY/wGwgdkjY1lUvBHHtarl8ESM21v&#10;vKfuEEoRQ9hnqKAKoc2k9EVFBv3EtsSRO1lnMEToSqkd3mK4aeQsSVJpsObYUGFL7xUVv4erUSCb&#10;zWV6dHLUufnuu6zP29P1M1dq+NpvFiAC9eEpfri/dJyfzlP4/yae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ofjMMAAADdAAAADwAAAAAAAAAAAAAAAACYAgAAZHJzL2Rv&#10;d25yZXYueG1sUEsFBgAAAAAEAAQA9QAAAIgDAAAAAA==&#10;" path="m,579120r4224020,l4224020,,,,,579120xe" filled="f" strokecolor="#254061" strokeweight="3pt">
                  <v:path arrowok="t" textboxrect="0,0,4224020,579120"/>
                </v:shape>
                <v:rect id="Rectangle 1647" o:spid="_x0000_s1191" style="position:absolute;left:5732;top:51925;width:50222;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JxcMA&#10;AADdAAAADwAAAGRycy9kb3ducmV2LnhtbERPS4vCMBC+L/gfwgje1lQRV6tRRF306AvU29CMbbGZ&#10;lCba7v76jbDgbT6+50znjSnEkyqXW1bQ60YgiBOrc04VnI7fnyMQziNrLCyTgh9yMJ+1PqYYa1vz&#10;np4Hn4oQwi5GBZn3ZSylSzIy6Lq2JA7czVYGfYBVKnWFdQg3hexH0VAazDk0ZFjSMqPkfngYBZtR&#10;ubhs7W+dFuvr5rw7j1fHsVeq024WExCeGv8W/7u3OswfDr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Jxc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Préciser sur quel(s) critère(s) la compétence n’est pas maîtrisée à l’issue</w:t>
                        </w:r>
                      </w:p>
                    </w:txbxContent>
                  </v:textbox>
                </v:rect>
                <v:rect id="Rectangle 1648" o:spid="_x0000_s1192" style="position:absolute;left:43549;top:51925;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dt8cA&#10;AADdAAAADwAAAGRycy9kb3ducmV2LnhtbESPQWvCQBCF7wX/wzJCb3VTKaIxGxG16LFVwfY2ZMck&#10;NDsbsluT9td3DgVvM7w3732TrQbXqBt1ofZs4HmSgCIuvK25NHA+vT7NQYWIbLHxTAZ+KMAqHz1k&#10;mFrf8zvdjrFUEsIhRQNVjG2qdSgqchgmviUW7eo7h1HWrtS2w17CXaOnSTLTDmuWhgpb2lRUfB2/&#10;nYH9vF1/HPxvXza7z/3l7bLYnhbRmMfxsF6CijTEu/n/+mAFf/Yi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83bfHAAAA3QAAAA8AAAAAAAAAAAAAAAAAmAIAAGRy&#10;cy9kb3ducmV2LnhtbFBLBQYAAAAABAAEAPUAAACMAw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rect id="Rectangle 1649" o:spid="_x0000_s1193" style="position:absolute;left:43839;top:51925;width:214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4LMMA&#10;AADdAAAADwAAAGRycy9kb3ducmV2LnhtbERPS4vCMBC+C/sfwix401QRsdUosuuiRx8L6m1oxrbY&#10;TEqTtdVfbwRhb/PxPWe2aE0pblS7wrKCQT8CQZxaXXCm4Pfw05uAcB5ZY2mZFNzJwWL+0Zlhom3D&#10;O7rtfSZCCLsEFeTeV4mULs3JoOvbijhwF1sb9AHWmdQ1NiHclHIYRWNpsODQkGNFXzml1/2fUbCe&#10;VMvTxj6arFyd18ftMf4+xF6p7me7nILw1Pp/8du90WH+eBT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B4LM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de</w:t>
                        </w:r>
                        <w:proofErr w:type="gramEnd"/>
                        <w:r>
                          <w:rPr>
                            <w:b/>
                            <w:color w:val="244061"/>
                          </w:rPr>
                          <w:t xml:space="preserve"> </w:t>
                        </w:r>
                      </w:p>
                    </w:txbxContent>
                  </v:textbox>
                </v:rect>
                <v:rect id="Rectangle 1650" o:spid="_x0000_s1194" style="position:absolute;left:5732;top:53479;width:2069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HbMcA&#10;AADdAAAADwAAAGRycy9kb3ducmV2LnhtbESPQWvCQBCF7wX/wzJCb3VToaIxGxG16LFVwfY2ZMck&#10;NDsbsluT9td3DgVvM7w3732TrQbXqBt1ofZs4HmSgCIuvK25NHA+vT7NQYWIbLHxTAZ+KMAqHz1k&#10;mFrf8zvdjrFUEsIhRQNVjG2qdSgqchgmviUW7eo7h1HWrtS2w17CXaOnSTLTDmuWhgpb2lRUfB2/&#10;nYH9vF1/HPxvXza7z/3l7bLYnhbRmMfxsF6CijTEu/n/+mAFf/Yi/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TR2zHAAAA3QAAAA8AAAAAAAAAAAAAAAAAmAIAAGRy&#10;cy9kb3ducmV2LnhtbFBLBQYAAAAABAAEAPUAAACMAwAAAAA=&#10;" filled="f" stroked="f">
                  <v:textbox inset="0,0,0,0">
                    <w:txbxContent>
                      <w:p w:rsidR="00ED7CFD" w:rsidRDefault="00DE5273">
                        <w:pPr>
                          <w:spacing w:after="160" w:line="259" w:lineRule="auto"/>
                          <w:ind w:left="0" w:right="0" w:firstLine="0"/>
                          <w:jc w:val="left"/>
                        </w:pPr>
                        <w:proofErr w:type="gramStart"/>
                        <w:r>
                          <w:rPr>
                            <w:b/>
                            <w:color w:val="244061"/>
                          </w:rPr>
                          <w:t>l’évaluation</w:t>
                        </w:r>
                        <w:proofErr w:type="gramEnd"/>
                        <w:r>
                          <w:rPr>
                            <w:b/>
                            <w:color w:val="244061"/>
                          </w:rPr>
                          <w:t xml:space="preserve"> complémentaire.</w:t>
                        </w:r>
                      </w:p>
                    </w:txbxContent>
                  </v:textbox>
                </v:rect>
                <v:rect id="Rectangle 1651" o:spid="_x0000_s1195" style="position:absolute;left:21311;top:53479;width:381;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98IA&#10;AADdAAAADwAAAGRycy9kb3ducmV2LnhtbERPTYvCMBC9C/6HMII3TV1QtBpFdEWPrgrqbWjGtthM&#10;ShNt9debhYW9zeN9zmzRmEI8qXK5ZQWDfgSCOLE651TB6bjpjUE4j6yxsEwKXuRgMW+3ZhhrW/MP&#10;PQ8+FSGEXYwKMu/LWEqXZGTQ9W1JHLibrQz6AKtU6grrEG4K+RVFI2kw59CQYUmrjJL74WEUbMfl&#10;8rKz7zotvq/b8/48WR8nXqlup1lOQXhq/L/4z73TYf5oO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L3wgAAAN0AAAAPAAAAAAAAAAAAAAAAAJgCAABkcnMvZG93&#10;bnJldi54bWxQSwUGAAAAAAQABAD1AAAAhwM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rect id="Rectangle 1652" o:spid="_x0000_s1196" style="position:absolute;left:5732;top:55018;width:4186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18gMMA&#10;AADdAAAADwAAAGRycy9kb3ducmV2LnhtbERPS4vCMBC+C/6HMAveNF1B0a5RxAd6VLvg7m1oZtuy&#10;zaQ00VZ/vREEb/PxPWe2aE0prlS7wrKCz0EEgji1uuBMwXey7U9AOI+ssbRMCm7kYDHvdmYYa9vw&#10;ka4nn4kQwi5GBbn3VSylS3My6Aa2Ig7cn60N+gDrTOoamxBuSjmMorE0WHBoyLGiVU7p/+liFOwm&#10;1fJnb+9NVm5+d+fDebpOpl6p3ke7/ALhqfVv8cu912H+eDS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18gM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Si l’activité est maîtrisée, aucune remarque n’est nécessaire</w:t>
                        </w:r>
                      </w:p>
                    </w:txbxContent>
                  </v:textbox>
                </v:rect>
                <v:rect id="Rectangle 1653" o:spid="_x0000_s1197" style="position:absolute;left:37255;top:55018;width:449;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G8MA&#10;AADdAAAADwAAAGRycy9kb3ducmV2LnhtbERPS4vCMBC+C/6HMMLeNHVlRatRxHXRoy9Qb0MztsVm&#10;Upqs7e6vN4LgbT6+50znjSnEnSqXW1bQ70UgiBOrc04VHA8/3REI55E1FpZJwR85mM/arSnG2ta8&#10;o/vepyKEsItRQeZ9GUvpkowMup4tiQN3tZVBH2CVSl1hHcJNIT+jaCgN5hwaMixpmVFy2/8aBetR&#10;uThv7H+dFqvL+rQ9jb8PY6/UR6dZTEB4avxb/HJvdJg//Br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G8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654" o:spid="_x0000_s1198" style="position:absolute;left:37590;top:55018;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hBb8MA&#10;AADdAAAADwAAAGRycy9kb3ducmV2LnhtbERPS4vCMBC+C/6HMMLeNHVxRatRxHXRoy9Qb0MztsVm&#10;Upqs7e6vN4LgbT6+50znjSnEnSqXW1bQ70UgiBOrc04VHA8/3REI55E1FpZJwR85mM/arSnG2ta8&#10;o/vepyKEsItRQeZ9GUvpkowMup4tiQN3tZVBH2CVSl1hHcJNIT+jaCgN5hwaMixpmVFy2/8aBetR&#10;uThv7H+dFqvL+rQ9jb8PY6/UR6dZTEB4avxb/HJvdJg//Br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hBb8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shape id="Picture 1655" o:spid="_x0000_s1199" type="#_x0000_t75" style="position:absolute;left:26852;top:637;width:35464;height:8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9LQfCAAAA3QAAAA8AAABkcnMvZG93bnJldi54bWxET9uKwjAQfRf2H8Is7ItoqliVapRFWRBE&#10;xAs+D83Ylm0mJYla/94sLPg2h3Od+bI1tbiT85VlBYN+AoI4t7riQsH59NObgvABWWNtmRQ8ycNy&#10;8dGZY6btgw90P4ZCxBD2GSooQ2gyKX1ekkHftw1x5K7WGQwRukJqh48Ybmo5TJKxNFhxbCixoVVJ&#10;+e/xZhTsRzKlia/DdrjedfPbxT0vq4lSX5/t9wxEoDa8xf/ujY7zx2kKf9/EE+Ti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S0HwgAAAN0AAAAPAAAAAAAAAAAAAAAAAJ8C&#10;AABkcnMvZG93bnJldi54bWxQSwUGAAAAAAQABAD3AAAAjgMAAAAA&#10;">
                  <v:imagedata r:id="rId72" o:title=""/>
                </v:shape>
                <v:shape id="Shape 19491" o:spid="_x0000_s1200" style="position:absolute;left:37360;top:1061;width:24340;height:7207;visibility:visible;mso-wrap-style:square;v-text-anchor:top" coordsize="2433955,720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czBsQA&#10;AADeAAAADwAAAGRycy9kb3ducmV2LnhtbERPzWrCQBC+C77DMkIvopu0ok10FZtS4tXoAwzZaRKS&#10;nQ3ZraZ9+m6h4G0+vt/ZHUbTiRsNrrGsIF5GIIhLqxuuFFwvH4tXEM4ja+wsk4JvcnDYTyc7TLW9&#10;85luha9ECGGXooLa+z6V0pU1GXRL2xMH7tMOBn2AQyX1gPcQbjr5HEVrabDh0FBjT1lNZVt8GQVu&#10;Pmbrd4reukue/RQvcb5p81ypp9l43ILwNPqH+N990mF+skpi+Hsn3C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nMwbEAAAA3gAAAA8AAAAAAAAAAAAAAAAAmAIAAGRycy9k&#10;b3ducmV2LnhtbFBLBQYAAAAABAAEAPUAAACJAwAAAAA=&#10;" path="m,l2433955,r,720725l,720725,,e" stroked="f" strokeweight="0">
                  <v:fill opacity="52428f"/>
                  <v:path arrowok="t" textboxrect="0,0,2433955,720725"/>
                </v:shape>
                <v:shape id="Shape 1657" o:spid="_x0000_s1201" style="position:absolute;left:37360;top:1061;width:24340;height:7207;visibility:visible;mso-wrap-style:square;v-text-anchor:top" coordsize="2433955,720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viMUA&#10;AADdAAAADwAAAGRycy9kb3ducmV2LnhtbERPTWvCQBC9C/0PyxS8iG4saGvqKiJUpIdgU22vY3bM&#10;hmZnQ3bV9N93C4K3ebzPmS87W4sLtb5yrGA8SkAQF05XXCrYf74NX0D4gKyxdkwKfsnDcvHQm2Oq&#10;3ZU/6JKHUsQQ9ikqMCE0qZS+MGTRj1xDHLmTay2GCNtS6havMdzW8ilJptJixbHBYENrQ8VPfrYK&#10;vqvD+ZgFc6TdbJPx+1fWnMYDpfqP3eoVRKAu3MU391bH+dPJM/x/E0+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6+IxQAAAN0AAAAPAAAAAAAAAAAAAAAAAJgCAABkcnMv&#10;ZG93bnJldi54bWxQSwUGAAAAAAQABAD1AAAAigMAAAAA&#10;" path="m,720725r2433955,l2433955,,,,,720725xe" filled="f" strokecolor="#254061" strokeweight="3pt">
                  <v:path arrowok="t" textboxrect="0,0,2433955,720725"/>
                </v:shape>
                <v:shape id="Shape 1658" o:spid="_x0000_s1202" style="position:absolute;left:28436;top:4179;width:9134;height:2574;visibility:visible;mso-wrap-style:square;v-text-anchor:top" coordsize="913384,257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88kA&#10;AADdAAAADwAAAGRycy9kb3ducmV2LnhtbESPT2vCQBDF74V+h2UKvRTdtLRBoquIRdpqofjn4m3I&#10;jkk0OxuyW0399M6h4G2G9+a934wmnavVidpQeTbw3E9AEefeVlwY2G7mvQGoEJEt1p7JwB8FmIzv&#10;70aYWX/mFZ3WsVASwiFDA2WMTaZ1yEtyGPq+IRZt71uHUda20LbFs4S7Wr8kSaodViwNJTY0Kyk/&#10;rn+dgY+ny/fX4fVnNV9imr8vD7vBbNEY8/jQTYegInXxZv6//rSCn74JrnwjI+jxF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P/p88kAAADdAAAADwAAAAAAAAAAAAAAAACYAgAA&#10;ZHJzL2Rvd25yZXYueG1sUEsFBgAAAAAEAAQA9QAAAI4DAAAAAA==&#10;" path="m904875,r8509,37212l115701,220280r8505,37149l,227203,98679,145924r8504,37147l904875,xe" fillcolor="#254061" stroked="f" strokeweight="0">
                  <v:path arrowok="t" textboxrect="0,0,913384,257429"/>
                </v:shape>
                <v:rect id="Rectangle 1659" o:spid="_x0000_s1203" style="position:absolute;left:38474;top:1962;width:9569;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u8cMA&#10;AADdAAAADwAAAGRycy9kb3ducmV2LnhtbERPS4vCMBC+C/sfwix401RBsdUosuuiRx8L6m1oxrbY&#10;TEqTtdVfbwRhb/PxPWe2aE0pblS7wrKCQT8CQZxaXXCm4Pfw05uAcB5ZY2mZFNzJwWL+0Zlhom3D&#10;O7rtfSZCCLsEFeTeV4mULs3JoOvbijhwF1sb9AHWmdQ1NiHclHIYRWNpsODQkGNFXzml1/2fUbCe&#10;VMvTxj6arFyd18ftMf4+xF6p7me7nILw1Pp/8du90WH+eBT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nu8c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En cas de non</w:t>
                        </w:r>
                      </w:p>
                    </w:txbxContent>
                  </v:textbox>
                </v:rect>
                <v:rect id="Rectangle 1660" o:spid="_x0000_s1204" style="position:absolute;left:45683;top:1962;width:514;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N0cYA&#10;AADdAAAADwAAAGRycy9kb3ducmV2LnhtbESPQW/CMAyF70j8h8hIu0EKhwoKAaHBBMcNkGA3q/Ha&#10;ao1TNRnt9uvnAxI3W+/5vc+rTe9qdac2VJ4NTCcJKOLc24oLA5fz23gOKkRki7VnMvBLATbr4WCF&#10;mfUdf9D9FAslIRwyNFDG2GRah7wkh2HiG2LRvnzrMMraFtq22Em4q/UsSVLtsGJpKLGh15Ly79OP&#10;M3CYN9vb0f91Rb3/PFzfr4vdeRGNeRn12yWoSH18mh/XRyv4aSr88o2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N0cYAAADdAAAADwAAAAAAAAAAAAAAAACYAgAAZHJz&#10;L2Rvd25yZXYueG1sUEsFBgAAAAAEAAQA9QAAAIsDA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661" o:spid="_x0000_s1205" style="position:absolute;left:46064;top:1962;width:1483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MoSsQA&#10;AADdAAAADwAAAGRycy9kb3ducmV2LnhtbERPTWvCQBC9C/6HZYTedGMPIUY3QbTFHFstWG9DdkyC&#10;2dmQ3Zq0v75bKHibx/ucTT6aVtypd41lBctFBIK4tLrhSsHH6XWegHAeWWNrmRR8k4M8m042mGo7&#10;8Dvdj74SIYRdigpq77tUSlfWZNAtbEccuKvtDfoA+0rqHocQblr5HEWxNNhwaKixo11N5e34ZRQc&#10;km77WdifoWpfLofz23m1P628Uk+zcbsG4Wn0D/G/u9Bhfhwv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zKErEAAAA3QAAAA8AAAAAAAAAAAAAAAAAmAIAAGRycy9k&#10;b3ducmV2LnhtbFBLBQYAAAAABAAEAPUAAACJAwAAAAA=&#10;" filled="f" stroked="f">
                  <v:textbox inset="0,0,0,0">
                    <w:txbxContent>
                      <w:p w:rsidR="00ED7CFD" w:rsidRDefault="00DE5273">
                        <w:pPr>
                          <w:spacing w:after="160" w:line="259" w:lineRule="auto"/>
                          <w:ind w:left="0" w:right="0" w:firstLine="0"/>
                          <w:jc w:val="left"/>
                        </w:pPr>
                        <w:proofErr w:type="gramStart"/>
                        <w:r>
                          <w:rPr>
                            <w:b/>
                            <w:color w:val="244061"/>
                          </w:rPr>
                          <w:t>maîtrise</w:t>
                        </w:r>
                        <w:proofErr w:type="gramEnd"/>
                        <w:r>
                          <w:rPr>
                            <w:b/>
                            <w:color w:val="244061"/>
                          </w:rPr>
                          <w:t xml:space="preserve"> d’une ou de </w:t>
                        </w:r>
                      </w:p>
                    </w:txbxContent>
                  </v:textbox>
                </v:rect>
                <v:rect id="Rectangle 1662" o:spid="_x0000_s1206" style="position:absolute;left:38474;top:3516;width:1452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2PcQA&#10;AADdAAAADwAAAGRycy9kb3ducmV2LnhtbERPS2vCQBC+C/6HZYTedFMPIUZXkT5Ijq0K6m3Ijkkw&#10;Oxuy2yTtr+8WCt7m43vOZjeaRvTUudqygudFBIK4sLrmUsHp+D5PQDiPrLGxTAq+ycFuO51sMNV2&#10;4E/qD74UIYRdigoq79tUSldUZNAtbEscuJvtDPoAu1LqDocQbhq5jKJYGqw5NFTY0ktFxf3wZRRk&#10;Sbu/5PZnKJu3a3b+OK9ejyuv1NNs3K9BeBr9Q/zvznWYH8dL+PsmnC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htj3EAAAA3QAAAA8AAAAAAAAAAAAAAAAAmAIAAGRycy9k&#10;b3ducmV2LnhtbFBLBQYAAAAABAAEAPUAAACJAwAAAAA=&#10;" filled="f" stroked="f">
                  <v:textbox inset="0,0,0,0">
                    <w:txbxContent>
                      <w:p w:rsidR="00ED7CFD" w:rsidRDefault="00DE5273">
                        <w:pPr>
                          <w:spacing w:after="160" w:line="259" w:lineRule="auto"/>
                          <w:ind w:left="0" w:right="0" w:firstLine="0"/>
                          <w:jc w:val="left"/>
                        </w:pPr>
                        <w:proofErr w:type="gramStart"/>
                        <w:r>
                          <w:rPr>
                            <w:b/>
                            <w:color w:val="244061"/>
                          </w:rPr>
                          <w:t>plusieurs</w:t>
                        </w:r>
                        <w:proofErr w:type="gramEnd"/>
                        <w:r>
                          <w:rPr>
                            <w:b/>
                            <w:color w:val="244061"/>
                          </w:rPr>
                          <w:t xml:space="preserve"> </w:t>
                        </w:r>
                        <w:proofErr w:type="spellStart"/>
                        <w:r>
                          <w:rPr>
                            <w:b/>
                            <w:color w:val="244061"/>
                          </w:rPr>
                          <w:t>compétenc</w:t>
                        </w:r>
                        <w:proofErr w:type="spellEnd"/>
                      </w:p>
                    </w:txbxContent>
                  </v:textbox>
                </v:rect>
                <v:rect id="Rectangle 1663" o:spid="_x0000_s1207" style="position:absolute;left:49416;top:3516;width:14916;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0TpsUA&#10;AADdAAAADwAAAGRycy9kb3ducmV2LnhtbERPS2vCQBC+C/0PyxR6000tBI2uElpLcvRRsL0N2TEJ&#10;zc6G7DZJ++tdQehtPr7nrLejaURPnastK3ieRSCIC6trLhV8nN6nCxDOI2tsLJOCX3Kw3TxM1pho&#10;O/CB+qMvRQhhl6CCyvs2kdIVFRl0M9sSB+5iO4M+wK6UusMhhJtGzqMolgZrDg0VtvRaUfF9/DEK&#10;skWbfub2byib3Vd23p+Xb6elV+rpcUxXIDyN/l98d+c6zI/jF7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7ROmxQAAAN0AAAAPAAAAAAAAAAAAAAAAAJgCAABkcnMv&#10;ZG93bnJldi54bWxQSwUGAAAAAAQABAD1AAAAigMAAAAA&#10;" filled="f" stroked="f">
                  <v:textbox inset="0,0,0,0">
                    <w:txbxContent>
                      <w:p w:rsidR="00ED7CFD" w:rsidRDefault="00DE5273">
                        <w:pPr>
                          <w:spacing w:after="160" w:line="259" w:lineRule="auto"/>
                          <w:ind w:left="0" w:right="0" w:firstLine="0"/>
                          <w:jc w:val="left"/>
                        </w:pPr>
                        <w:proofErr w:type="gramStart"/>
                        <w:r>
                          <w:rPr>
                            <w:b/>
                            <w:color w:val="244061"/>
                          </w:rPr>
                          <w:t>es</w:t>
                        </w:r>
                        <w:proofErr w:type="gramEnd"/>
                        <w:r>
                          <w:rPr>
                            <w:b/>
                            <w:color w:val="244061"/>
                          </w:rPr>
                          <w:t xml:space="preserve"> constatée par une </w:t>
                        </w:r>
                      </w:p>
                    </w:txbxContent>
                  </v:textbox>
                </v:rect>
                <v:rect id="Rectangle 1664" o:spid="_x0000_s1208" style="position:absolute;left:38474;top:5071;width:765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SL0sUA&#10;AADdAAAADwAAAGRycy9kb3ducmV2LnhtbERPS2vCQBC+C/0PyxR6002lBI2uElpLcvRRsL0N2TEJ&#10;zc6G7DZJ++tdQehtPr7nrLejaURPnastK3ieRSCIC6trLhV8nN6nCxDOI2tsLJOCX3Kw3TxM1pho&#10;O/CB+qMvRQhhl6CCyvs2kdIVFRl0M9sSB+5iO4M+wK6UusMhhJtGzqMolgZrDg0VtvRaUfF9/DEK&#10;skWbfub2byib3Vd23p+Xb6elV+rpcUxXIDyN/l98d+c6zI/jF7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BIvSxQAAAN0AAAAPAAAAAAAAAAAAAAAAAJgCAABkcnMv&#10;ZG93bnJldi54bWxQSwUGAAAAAAQABAD1AAAAigMAAAAA&#10;" filled="f" stroked="f">
                  <v:textbox inset="0,0,0,0">
                    <w:txbxContent>
                      <w:p w:rsidR="00ED7CFD" w:rsidRDefault="00DE5273">
                        <w:pPr>
                          <w:spacing w:after="160" w:line="259" w:lineRule="auto"/>
                          <w:ind w:left="0" w:right="0" w:firstLine="0"/>
                          <w:jc w:val="left"/>
                        </w:pPr>
                        <w:proofErr w:type="gramStart"/>
                        <w:r>
                          <w:rPr>
                            <w:b/>
                            <w:color w:val="244061"/>
                          </w:rPr>
                          <w:t>première</w:t>
                        </w:r>
                        <w:proofErr w:type="gramEnd"/>
                        <w:r>
                          <w:rPr>
                            <w:b/>
                            <w:color w:val="244061"/>
                          </w:rPr>
                          <w:t xml:space="preserve"> E</w:t>
                        </w:r>
                      </w:p>
                    </w:txbxContent>
                  </v:textbox>
                </v:rect>
                <v:rect id="Rectangle 1665" o:spid="_x0000_s1209" style="position:absolute;left:44235;top:5071;width:19759;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guScUA&#10;AADdAAAADwAAAGRycy9kb3ducmV2LnhtbERPS2vCQBC+C/0PyxR6002FBo2uElpLcvRRsL0N2TEJ&#10;zc6G7DZJ++tdQehtPr7nrLejaURPnastK3ieRSCIC6trLhV8nN6nCxDOI2tsLJOCX3Kw3TxM1pho&#10;O/CB+qMvRQhhl6CCyvs2kdIVFRl0M9sSB+5iO4M+wK6UusMhhJtGzqMolgZrDg0VtvRaUfF9/DEK&#10;skWbfub2byib3Vd23p+Xb6elV+rpcUxXIDyN/l98d+c6zI/jF7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SC5JxQAAAN0AAAAPAAAAAAAAAAAAAAAAAJgCAABkcnMv&#10;ZG93bnJldi54bWxQSwUGAAAAAAQABAD1AAAAigMAAAAA&#10;" filled="f" stroked="f">
                  <v:textbox inset="0,0,0,0">
                    <w:txbxContent>
                      <w:p w:rsidR="00ED7CFD" w:rsidRDefault="00DE5273">
                        <w:pPr>
                          <w:spacing w:after="160" w:line="259" w:lineRule="auto"/>
                          <w:ind w:left="0" w:right="0" w:firstLine="0"/>
                          <w:jc w:val="left"/>
                        </w:pPr>
                        <w:r>
                          <w:rPr>
                            <w:b/>
                            <w:color w:val="244061"/>
                          </w:rPr>
                          <w:t xml:space="preserve">CF, une nouvelle évaluation </w:t>
                        </w:r>
                      </w:p>
                    </w:txbxContent>
                  </v:textbox>
                </v:rect>
                <v:rect id="Rectangle 1666" o:spid="_x0000_s1210" style="position:absolute;left:38474;top:6625;width:1768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wPsQA&#10;AADdAAAADwAAAGRycy9kb3ducmV2LnhtbERPTWvCQBC9F/wPywjemo09hBizimhFj60paG9DdpoE&#10;s7Mhu5rYX98tFHqbx/ucfD2aVtypd41lBfMoBkFcWt1wpeCj2D+nIJxH1thaJgUPcrBeTZ5yzLQd&#10;+J3uJ1+JEMIuQwW1910mpStrMugi2xEH7sv2Bn2AfSV1j0MIN618ieNEGmw4NNTY0bam8nq6GQWH&#10;tNtcjvZ7qNrXz8P57bzYFQuv1Gw6bpYgPI3+X/znPuowP0kS+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asD7EAAAA3QAAAA8AAAAAAAAAAAAAAAAAmAIAAGRycy9k&#10;b3ducmV2LnhtbFBLBQYAAAAABAAEAPUAAACJAwAAAAA=&#10;" filled="f" stroked="f">
                  <v:textbox inset="0,0,0,0">
                    <w:txbxContent>
                      <w:p w:rsidR="00ED7CFD" w:rsidRDefault="00DE5273">
                        <w:pPr>
                          <w:spacing w:after="160" w:line="259" w:lineRule="auto"/>
                          <w:ind w:left="0" w:right="0" w:firstLine="0"/>
                          <w:jc w:val="left"/>
                        </w:pPr>
                        <w:proofErr w:type="gramStart"/>
                        <w:r>
                          <w:rPr>
                            <w:b/>
                            <w:color w:val="244061"/>
                          </w:rPr>
                          <w:t>est</w:t>
                        </w:r>
                        <w:proofErr w:type="gramEnd"/>
                        <w:r>
                          <w:rPr>
                            <w:b/>
                            <w:color w:val="244061"/>
                          </w:rPr>
                          <w:t xml:space="preserve"> proposée au candidat</w:t>
                        </w:r>
                      </w:p>
                    </w:txbxContent>
                  </v:textbox>
                </v:rect>
                <v:rect id="Rectangle 1667" o:spid="_x0000_s1211" style="position:absolute;left:51798;top:6625;width:449;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VpcMA&#10;AADdAAAADwAAAGRycy9kb3ducmV2LnhtbERPS4vCMBC+L/gfwgje1lQPXa1GER/ocVcF9TY0Y1ts&#10;JqWJtu6v3ywI3ubje8503ppSPKh2hWUFg34Egji1uuBMwfGw+RyBcB5ZY2mZFDzJwXzW+Zhiom3D&#10;P/TY+0yEEHYJKsi9rxIpXZqTQde3FXHgrrY26AOsM6lrbEK4KeUwimJpsODQkGNFy5zS2/5uFGxH&#10;1eK8s79NVq4v29P3abw6jL1SvW67mIDw1Pq3+OXe6TA/jr/g/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YVpc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668" o:spid="_x0000_s1212" style="position:absolute;left:52118;top:6625;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B18YA&#10;AADdAAAADwAAAGRycy9kb3ducmV2LnhtbESPQW/CMAyF70j8h8hIu0EKhwoKAaHBBMcNkGA3q/Ha&#10;ao1TNRnt9uvnAxI3W+/5vc+rTe9qdac2VJ4NTCcJKOLc24oLA5fz23gOKkRki7VnMvBLATbr4WCF&#10;mfUdf9D9FAslIRwyNFDG2GRah7wkh2HiG2LRvnzrMMraFtq22Em4q/UsSVLtsGJpKLGh15Ly79OP&#10;M3CYN9vb0f91Rb3/PFzfr4vdeRGNeRn12yWoSH18mh/XRyv4aSq48o2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mB18YAAADdAAAADwAAAAAAAAAAAAAAAACYAgAAZHJz&#10;L2Rvd25yZXYueG1sUEsFBgAAAAAEAAQA9QAAAIsDA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w10:anchorlock/>
              </v:group>
            </w:pict>
          </mc:Fallback>
        </mc:AlternateContent>
      </w:r>
    </w:p>
    <w:p w:rsidR="00ED7CFD" w:rsidRDefault="00DE5273">
      <w:pPr>
        <w:pStyle w:val="Titre3"/>
        <w:spacing w:after="12" w:line="249" w:lineRule="auto"/>
        <w:ind w:left="1140" w:hanging="355"/>
      </w:pPr>
      <w:r>
        <w:rPr>
          <w:i/>
          <w:sz w:val="28"/>
        </w:rPr>
        <w:lastRenderedPageBreak/>
        <w:t>4)</w:t>
      </w:r>
      <w:r>
        <w:rPr>
          <w:rFonts w:ascii="Arial" w:eastAsia="Arial" w:hAnsi="Arial" w:cs="Arial"/>
          <w:i/>
          <w:sz w:val="28"/>
        </w:rPr>
        <w:t xml:space="preserve"> </w:t>
      </w:r>
      <w:r>
        <w:rPr>
          <w:sz w:val="28"/>
        </w:rPr>
        <w:t xml:space="preserve">Synthèse des résultats obtenus par le candidat à l’issue du parcours de formation </w:t>
      </w:r>
    </w:p>
    <w:p w:rsidR="00ED7CFD" w:rsidRDefault="00DE5273">
      <w:pPr>
        <w:spacing w:after="0" w:line="259" w:lineRule="auto"/>
        <w:ind w:left="-674" w:right="-452" w:firstLine="0"/>
        <w:jc w:val="left"/>
      </w:pPr>
      <w:r>
        <w:rPr>
          <w:noProof/>
          <w:color w:val="000000"/>
          <w:sz w:val="22"/>
        </w:rPr>
        <w:lastRenderedPageBreak/>
        <mc:AlternateContent>
          <mc:Choice Requires="wpg">
            <w:drawing>
              <wp:inline distT="0" distB="0" distL="0" distR="0">
                <wp:extent cx="6841237" cy="8033969"/>
                <wp:effectExtent l="0" t="0" r="0" b="0"/>
                <wp:docPr id="15846" name="Group 15846"/>
                <wp:cNvGraphicFramePr/>
                <a:graphic xmlns:a="http://schemas.openxmlformats.org/drawingml/2006/main">
                  <a:graphicData uri="http://schemas.microsoft.com/office/word/2010/wordprocessingGroup">
                    <wpg:wgp>
                      <wpg:cNvGrpSpPr/>
                      <wpg:grpSpPr>
                        <a:xfrm>
                          <a:off x="0" y="0"/>
                          <a:ext cx="6841237" cy="8033969"/>
                          <a:chOff x="0" y="0"/>
                          <a:chExt cx="6841237" cy="8033969"/>
                        </a:xfrm>
                      </wpg:grpSpPr>
                      <pic:pic xmlns:pic="http://schemas.openxmlformats.org/drawingml/2006/picture">
                        <pic:nvPicPr>
                          <pic:cNvPr id="1712" name="Picture 1712"/>
                          <pic:cNvPicPr/>
                        </pic:nvPicPr>
                        <pic:blipFill>
                          <a:blip r:embed="rId73"/>
                          <a:stretch>
                            <a:fillRect/>
                          </a:stretch>
                        </pic:blipFill>
                        <pic:spPr>
                          <a:xfrm>
                            <a:off x="851408" y="6764"/>
                            <a:ext cx="5667742" cy="8021021"/>
                          </a:xfrm>
                          <a:prstGeom prst="rect">
                            <a:avLst/>
                          </a:prstGeom>
                        </pic:spPr>
                      </pic:pic>
                      <wps:wsp>
                        <wps:cNvPr id="19492" name="Shape 19492"/>
                        <wps:cNvSpPr/>
                        <wps:spPr>
                          <a:xfrm>
                            <a:off x="84460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93" name="Shape 19493"/>
                        <wps:cNvSpPr/>
                        <wps:spPr>
                          <a:xfrm>
                            <a:off x="850697" y="0"/>
                            <a:ext cx="5668645" cy="9144"/>
                          </a:xfrm>
                          <a:custGeom>
                            <a:avLst/>
                            <a:gdLst/>
                            <a:ahLst/>
                            <a:cxnLst/>
                            <a:rect l="0" t="0" r="0" b="0"/>
                            <a:pathLst>
                              <a:path w="5668645" h="9144">
                                <a:moveTo>
                                  <a:pt x="0" y="0"/>
                                </a:moveTo>
                                <a:lnTo>
                                  <a:pt x="5668645" y="0"/>
                                </a:lnTo>
                                <a:lnTo>
                                  <a:pt x="5668645"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94" name="Shape 19494"/>
                        <wps:cNvSpPr/>
                        <wps:spPr>
                          <a:xfrm>
                            <a:off x="651941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95" name="Shape 19495"/>
                        <wps:cNvSpPr/>
                        <wps:spPr>
                          <a:xfrm>
                            <a:off x="844601" y="6172"/>
                            <a:ext cx="9144" cy="8021701"/>
                          </a:xfrm>
                          <a:custGeom>
                            <a:avLst/>
                            <a:gdLst/>
                            <a:ahLst/>
                            <a:cxnLst/>
                            <a:rect l="0" t="0" r="0" b="0"/>
                            <a:pathLst>
                              <a:path w="9144" h="8021701">
                                <a:moveTo>
                                  <a:pt x="0" y="0"/>
                                </a:moveTo>
                                <a:lnTo>
                                  <a:pt x="9144" y="0"/>
                                </a:lnTo>
                                <a:lnTo>
                                  <a:pt x="9144" y="8021701"/>
                                </a:lnTo>
                                <a:lnTo>
                                  <a:pt x="0" y="802170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96" name="Shape 19496"/>
                        <wps:cNvSpPr/>
                        <wps:spPr>
                          <a:xfrm>
                            <a:off x="6519419" y="6172"/>
                            <a:ext cx="9144" cy="8021701"/>
                          </a:xfrm>
                          <a:custGeom>
                            <a:avLst/>
                            <a:gdLst/>
                            <a:ahLst/>
                            <a:cxnLst/>
                            <a:rect l="0" t="0" r="0" b="0"/>
                            <a:pathLst>
                              <a:path w="9144" h="8021701">
                                <a:moveTo>
                                  <a:pt x="0" y="0"/>
                                </a:moveTo>
                                <a:lnTo>
                                  <a:pt x="9144" y="0"/>
                                </a:lnTo>
                                <a:lnTo>
                                  <a:pt x="9144" y="8021701"/>
                                </a:lnTo>
                                <a:lnTo>
                                  <a:pt x="0" y="802170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97" name="Shape 19497"/>
                        <wps:cNvSpPr/>
                        <wps:spPr>
                          <a:xfrm>
                            <a:off x="844601" y="802787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98" name="Shape 19498"/>
                        <wps:cNvSpPr/>
                        <wps:spPr>
                          <a:xfrm>
                            <a:off x="850697" y="8027872"/>
                            <a:ext cx="5668645" cy="9144"/>
                          </a:xfrm>
                          <a:custGeom>
                            <a:avLst/>
                            <a:gdLst/>
                            <a:ahLst/>
                            <a:cxnLst/>
                            <a:rect l="0" t="0" r="0" b="0"/>
                            <a:pathLst>
                              <a:path w="5668645" h="9144">
                                <a:moveTo>
                                  <a:pt x="0" y="0"/>
                                </a:moveTo>
                                <a:lnTo>
                                  <a:pt x="5668645" y="0"/>
                                </a:lnTo>
                                <a:lnTo>
                                  <a:pt x="5668645"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499" name="Shape 19499"/>
                        <wps:cNvSpPr/>
                        <wps:spPr>
                          <a:xfrm>
                            <a:off x="6519419" y="802787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25" name="Picture 1725"/>
                          <pic:cNvPicPr/>
                        </pic:nvPicPr>
                        <pic:blipFill>
                          <a:blip r:embed="rId74"/>
                          <a:stretch>
                            <a:fillRect/>
                          </a:stretch>
                        </pic:blipFill>
                        <pic:spPr>
                          <a:xfrm>
                            <a:off x="3386328" y="2093722"/>
                            <a:ext cx="3454909" cy="870204"/>
                          </a:xfrm>
                          <a:prstGeom prst="rect">
                            <a:avLst/>
                          </a:prstGeom>
                        </pic:spPr>
                      </pic:pic>
                      <wps:wsp>
                        <wps:cNvPr id="19500" name="Shape 19500"/>
                        <wps:cNvSpPr/>
                        <wps:spPr>
                          <a:xfrm>
                            <a:off x="5234686" y="2136012"/>
                            <a:ext cx="1544955" cy="746760"/>
                          </a:xfrm>
                          <a:custGeom>
                            <a:avLst/>
                            <a:gdLst/>
                            <a:ahLst/>
                            <a:cxnLst/>
                            <a:rect l="0" t="0" r="0" b="0"/>
                            <a:pathLst>
                              <a:path w="1544955" h="746760">
                                <a:moveTo>
                                  <a:pt x="0" y="0"/>
                                </a:moveTo>
                                <a:lnTo>
                                  <a:pt x="1544955" y="0"/>
                                </a:lnTo>
                                <a:lnTo>
                                  <a:pt x="1544955" y="746760"/>
                                </a:lnTo>
                                <a:lnTo>
                                  <a:pt x="0" y="746760"/>
                                </a:lnTo>
                                <a:lnTo>
                                  <a:pt x="0" y="0"/>
                                </a:lnTo>
                              </a:path>
                            </a:pathLst>
                          </a:custGeom>
                          <a:ln w="0" cap="flat">
                            <a:round/>
                          </a:ln>
                        </wps:spPr>
                        <wps:style>
                          <a:lnRef idx="0">
                            <a:srgbClr val="000000">
                              <a:alpha val="0"/>
                            </a:srgbClr>
                          </a:lnRef>
                          <a:fillRef idx="1">
                            <a:srgbClr val="FFFFFF">
                              <a:alpha val="80000"/>
                            </a:srgbClr>
                          </a:fillRef>
                          <a:effectRef idx="0">
                            <a:scrgbClr r="0" g="0" b="0"/>
                          </a:effectRef>
                          <a:fontRef idx="none"/>
                        </wps:style>
                        <wps:bodyPr/>
                      </wps:wsp>
                      <wps:wsp>
                        <wps:cNvPr id="1727" name="Shape 1727"/>
                        <wps:cNvSpPr/>
                        <wps:spPr>
                          <a:xfrm>
                            <a:off x="5234686" y="2136012"/>
                            <a:ext cx="1544955" cy="746760"/>
                          </a:xfrm>
                          <a:custGeom>
                            <a:avLst/>
                            <a:gdLst/>
                            <a:ahLst/>
                            <a:cxnLst/>
                            <a:rect l="0" t="0" r="0" b="0"/>
                            <a:pathLst>
                              <a:path w="1544955" h="746760">
                                <a:moveTo>
                                  <a:pt x="0" y="746760"/>
                                </a:moveTo>
                                <a:lnTo>
                                  <a:pt x="1544955" y="746760"/>
                                </a:lnTo>
                                <a:lnTo>
                                  <a:pt x="1544955"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728" name="Shape 1728"/>
                        <wps:cNvSpPr/>
                        <wps:spPr>
                          <a:xfrm>
                            <a:off x="3544316" y="2420874"/>
                            <a:ext cx="1700911" cy="114300"/>
                          </a:xfrm>
                          <a:custGeom>
                            <a:avLst/>
                            <a:gdLst/>
                            <a:ahLst/>
                            <a:cxnLst/>
                            <a:rect l="0" t="0" r="0" b="0"/>
                            <a:pathLst>
                              <a:path w="1700911" h="114300">
                                <a:moveTo>
                                  <a:pt x="114300" y="0"/>
                                </a:moveTo>
                                <a:lnTo>
                                  <a:pt x="114300" y="38103"/>
                                </a:lnTo>
                                <a:lnTo>
                                  <a:pt x="1700911" y="38353"/>
                                </a:lnTo>
                                <a:lnTo>
                                  <a:pt x="1700911" y="76453"/>
                                </a:lnTo>
                                <a:lnTo>
                                  <a:pt x="114300" y="76203"/>
                                </a:lnTo>
                                <a:lnTo>
                                  <a:pt x="114300" y="114300"/>
                                </a:lnTo>
                                <a:lnTo>
                                  <a:pt x="0" y="57023"/>
                                </a:lnTo>
                                <a:lnTo>
                                  <a:pt x="114300" y="0"/>
                                </a:lnTo>
                                <a:close/>
                              </a:path>
                            </a:pathLst>
                          </a:custGeom>
                          <a:ln w="0" cap="flat">
                            <a:round/>
                          </a:ln>
                        </wps:spPr>
                        <wps:style>
                          <a:lnRef idx="0">
                            <a:srgbClr val="000000">
                              <a:alpha val="0"/>
                            </a:srgbClr>
                          </a:lnRef>
                          <a:fillRef idx="1">
                            <a:srgbClr val="254061"/>
                          </a:fillRef>
                          <a:effectRef idx="0">
                            <a:scrgbClr r="0" g="0" b="0"/>
                          </a:effectRef>
                          <a:fontRef idx="none"/>
                        </wps:style>
                        <wps:bodyPr/>
                      </wps:wsp>
                      <wps:wsp>
                        <wps:cNvPr id="1729" name="Rectangle 1729"/>
                        <wps:cNvSpPr/>
                        <wps:spPr>
                          <a:xfrm>
                            <a:off x="5345557" y="2302764"/>
                            <a:ext cx="341347" cy="171355"/>
                          </a:xfrm>
                          <a:prstGeom prst="rect">
                            <a:avLst/>
                          </a:prstGeom>
                          <a:ln>
                            <a:noFill/>
                          </a:ln>
                        </wps:spPr>
                        <wps:txbx>
                          <w:txbxContent>
                            <w:p w:rsidR="00ED7CFD" w:rsidRDefault="00DE5273">
                              <w:pPr>
                                <w:spacing w:after="160" w:line="259" w:lineRule="auto"/>
                                <w:ind w:left="0" w:right="0" w:firstLine="0"/>
                                <w:jc w:val="left"/>
                              </w:pPr>
                              <w:r>
                                <w:rPr>
                                  <w:b/>
                                  <w:color w:val="244061"/>
                                </w:rPr>
                                <w:t>Coch</w:t>
                              </w:r>
                            </w:p>
                          </w:txbxContent>
                        </wps:txbx>
                        <wps:bodyPr horzOverflow="overflow" vert="horz" lIns="0" tIns="0" rIns="0" bIns="0" rtlCol="0">
                          <a:noAutofit/>
                        </wps:bodyPr>
                      </wps:wsp>
                      <wps:wsp>
                        <wps:cNvPr id="1730" name="Rectangle 1730"/>
                        <wps:cNvSpPr/>
                        <wps:spPr>
                          <a:xfrm>
                            <a:off x="5603113" y="2302764"/>
                            <a:ext cx="1382550"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er ici l’appréciation </w:t>
                              </w:r>
                            </w:p>
                          </w:txbxContent>
                        </wps:txbx>
                        <wps:bodyPr horzOverflow="overflow" vert="horz" lIns="0" tIns="0" rIns="0" bIns="0" rtlCol="0">
                          <a:noAutofit/>
                        </wps:bodyPr>
                      </wps:wsp>
                      <wps:wsp>
                        <wps:cNvPr id="1731" name="Rectangle 1731"/>
                        <wps:cNvSpPr/>
                        <wps:spPr>
                          <a:xfrm>
                            <a:off x="5345557" y="2458212"/>
                            <a:ext cx="1519997"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adéquate à l’issue du </w:t>
                              </w:r>
                            </w:p>
                          </w:txbxContent>
                        </wps:txbx>
                        <wps:bodyPr horzOverflow="overflow" vert="horz" lIns="0" tIns="0" rIns="0" bIns="0" rtlCol="0">
                          <a:noAutofit/>
                        </wps:bodyPr>
                      </wps:wsp>
                      <wps:wsp>
                        <wps:cNvPr id="1732" name="Rectangle 1732"/>
                        <wps:cNvSpPr/>
                        <wps:spPr>
                          <a:xfrm>
                            <a:off x="5345557" y="2612136"/>
                            <a:ext cx="1571478" cy="171356"/>
                          </a:xfrm>
                          <a:prstGeom prst="rect">
                            <a:avLst/>
                          </a:prstGeom>
                          <a:ln>
                            <a:noFill/>
                          </a:ln>
                        </wps:spPr>
                        <wps:txbx>
                          <w:txbxContent>
                            <w:p w:rsidR="00ED7CFD" w:rsidRDefault="00DE5273">
                              <w:pPr>
                                <w:spacing w:after="160" w:line="259" w:lineRule="auto"/>
                                <w:ind w:left="0" w:right="0" w:firstLine="0"/>
                                <w:jc w:val="left"/>
                              </w:pPr>
                              <w:r>
                                <w:rPr>
                                  <w:b/>
                                  <w:color w:val="244061"/>
                                </w:rPr>
                                <w:t>parcours de formation</w:t>
                              </w:r>
                            </w:p>
                          </w:txbxContent>
                        </wps:txbx>
                        <wps:bodyPr horzOverflow="overflow" vert="horz" lIns="0" tIns="0" rIns="0" bIns="0" rtlCol="0">
                          <a:noAutofit/>
                        </wps:bodyPr>
                      </wps:wsp>
                      <wps:wsp>
                        <wps:cNvPr id="1733" name="Rectangle 1733"/>
                        <wps:cNvSpPr/>
                        <wps:spPr>
                          <a:xfrm>
                            <a:off x="6530087" y="2612136"/>
                            <a:ext cx="44918" cy="171356"/>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734" name="Rectangle 1734"/>
                        <wps:cNvSpPr/>
                        <wps:spPr>
                          <a:xfrm>
                            <a:off x="6562090" y="2612136"/>
                            <a:ext cx="38021"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pic:pic xmlns:pic="http://schemas.openxmlformats.org/drawingml/2006/picture">
                        <pic:nvPicPr>
                          <pic:cNvPr id="1735" name="Picture 1735"/>
                          <pic:cNvPicPr/>
                        </pic:nvPicPr>
                        <pic:blipFill>
                          <a:blip r:embed="rId75"/>
                          <a:stretch>
                            <a:fillRect/>
                          </a:stretch>
                        </pic:blipFill>
                        <pic:spPr>
                          <a:xfrm>
                            <a:off x="0" y="612394"/>
                            <a:ext cx="1985772" cy="1403604"/>
                          </a:xfrm>
                          <a:prstGeom prst="rect">
                            <a:avLst/>
                          </a:prstGeom>
                        </pic:spPr>
                      </pic:pic>
                      <wps:wsp>
                        <wps:cNvPr id="19501" name="Shape 19501"/>
                        <wps:cNvSpPr/>
                        <wps:spPr>
                          <a:xfrm>
                            <a:off x="61976" y="654558"/>
                            <a:ext cx="1201420" cy="1280160"/>
                          </a:xfrm>
                          <a:custGeom>
                            <a:avLst/>
                            <a:gdLst/>
                            <a:ahLst/>
                            <a:cxnLst/>
                            <a:rect l="0" t="0" r="0" b="0"/>
                            <a:pathLst>
                              <a:path w="1201420" h="1280160">
                                <a:moveTo>
                                  <a:pt x="0" y="0"/>
                                </a:moveTo>
                                <a:lnTo>
                                  <a:pt x="1201420" y="0"/>
                                </a:lnTo>
                                <a:lnTo>
                                  <a:pt x="1201420" y="1280160"/>
                                </a:lnTo>
                                <a:lnTo>
                                  <a:pt x="0" y="1280160"/>
                                </a:lnTo>
                                <a:lnTo>
                                  <a:pt x="0" y="0"/>
                                </a:lnTo>
                              </a:path>
                            </a:pathLst>
                          </a:custGeom>
                          <a:ln w="0" cap="flat">
                            <a:round/>
                          </a:ln>
                        </wps:spPr>
                        <wps:style>
                          <a:lnRef idx="0">
                            <a:srgbClr val="000000">
                              <a:alpha val="0"/>
                            </a:srgbClr>
                          </a:lnRef>
                          <a:fillRef idx="1">
                            <a:srgbClr val="FFFFFF">
                              <a:alpha val="80000"/>
                            </a:srgbClr>
                          </a:fillRef>
                          <a:effectRef idx="0">
                            <a:scrgbClr r="0" g="0" b="0"/>
                          </a:effectRef>
                          <a:fontRef idx="none"/>
                        </wps:style>
                        <wps:bodyPr/>
                      </wps:wsp>
                      <wps:wsp>
                        <wps:cNvPr id="1737" name="Shape 1737"/>
                        <wps:cNvSpPr/>
                        <wps:spPr>
                          <a:xfrm>
                            <a:off x="61976" y="654558"/>
                            <a:ext cx="1201420" cy="1280160"/>
                          </a:xfrm>
                          <a:custGeom>
                            <a:avLst/>
                            <a:gdLst/>
                            <a:ahLst/>
                            <a:cxnLst/>
                            <a:rect l="0" t="0" r="0" b="0"/>
                            <a:pathLst>
                              <a:path w="1201420" h="1280160">
                                <a:moveTo>
                                  <a:pt x="0" y="1280160"/>
                                </a:moveTo>
                                <a:lnTo>
                                  <a:pt x="1201420" y="1280160"/>
                                </a:lnTo>
                                <a:lnTo>
                                  <a:pt x="1201420"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738" name="Shape 1738"/>
                        <wps:cNvSpPr/>
                        <wps:spPr>
                          <a:xfrm>
                            <a:off x="1266952" y="1245108"/>
                            <a:ext cx="560324" cy="195199"/>
                          </a:xfrm>
                          <a:custGeom>
                            <a:avLst/>
                            <a:gdLst/>
                            <a:ahLst/>
                            <a:cxnLst/>
                            <a:rect l="0" t="0" r="0" b="0"/>
                            <a:pathLst>
                              <a:path w="560324" h="195199">
                                <a:moveTo>
                                  <a:pt x="10160" y="0"/>
                                </a:moveTo>
                                <a:lnTo>
                                  <a:pt x="455168" y="121709"/>
                                </a:lnTo>
                                <a:lnTo>
                                  <a:pt x="465201" y="84963"/>
                                </a:lnTo>
                                <a:lnTo>
                                  <a:pt x="560324" y="170307"/>
                                </a:lnTo>
                                <a:lnTo>
                                  <a:pt x="435102" y="195199"/>
                                </a:lnTo>
                                <a:lnTo>
                                  <a:pt x="445137" y="158448"/>
                                </a:lnTo>
                                <a:lnTo>
                                  <a:pt x="0" y="36703"/>
                                </a:lnTo>
                                <a:lnTo>
                                  <a:pt x="10160" y="0"/>
                                </a:lnTo>
                                <a:close/>
                              </a:path>
                            </a:pathLst>
                          </a:custGeom>
                          <a:ln w="0" cap="flat">
                            <a:round/>
                          </a:ln>
                        </wps:spPr>
                        <wps:style>
                          <a:lnRef idx="0">
                            <a:srgbClr val="000000">
                              <a:alpha val="0"/>
                            </a:srgbClr>
                          </a:lnRef>
                          <a:fillRef idx="1">
                            <a:srgbClr val="254061"/>
                          </a:fillRef>
                          <a:effectRef idx="0">
                            <a:scrgbClr r="0" g="0" b="0"/>
                          </a:effectRef>
                          <a:fontRef idx="none"/>
                        </wps:style>
                        <wps:bodyPr/>
                      </wps:wsp>
                      <wps:wsp>
                        <wps:cNvPr id="1739" name="Rectangle 1739"/>
                        <wps:cNvSpPr/>
                        <wps:spPr>
                          <a:xfrm>
                            <a:off x="172212" y="854583"/>
                            <a:ext cx="872295"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L’intitulé de </w:t>
                              </w:r>
                            </w:p>
                          </w:txbxContent>
                        </wps:txbx>
                        <wps:bodyPr horzOverflow="overflow" vert="horz" lIns="0" tIns="0" rIns="0" bIns="0" rtlCol="0">
                          <a:noAutofit/>
                        </wps:bodyPr>
                      </wps:wsp>
                      <wps:wsp>
                        <wps:cNvPr id="1740" name="Rectangle 1740"/>
                        <wps:cNvSpPr/>
                        <wps:spPr>
                          <a:xfrm>
                            <a:off x="172212" y="1010031"/>
                            <a:ext cx="600765" cy="171355"/>
                          </a:xfrm>
                          <a:prstGeom prst="rect">
                            <a:avLst/>
                          </a:prstGeom>
                          <a:ln>
                            <a:noFill/>
                          </a:ln>
                        </wps:spPr>
                        <wps:txbx>
                          <w:txbxContent>
                            <w:p w:rsidR="00ED7CFD" w:rsidRDefault="00DE5273">
                              <w:pPr>
                                <w:spacing w:after="160" w:line="259" w:lineRule="auto"/>
                                <w:ind w:left="0" w:right="0" w:firstLine="0"/>
                                <w:jc w:val="left"/>
                              </w:pPr>
                              <w:r>
                                <w:rPr>
                                  <w:b/>
                                  <w:color w:val="244061"/>
                                </w:rPr>
                                <w:t>l’activité</w:t>
                              </w:r>
                            </w:p>
                          </w:txbxContent>
                        </wps:txbx>
                        <wps:bodyPr horzOverflow="overflow" vert="horz" lIns="0" tIns="0" rIns="0" bIns="0" rtlCol="0">
                          <a:noAutofit/>
                        </wps:bodyPr>
                      </wps:wsp>
                      <wps:wsp>
                        <wps:cNvPr id="1741" name="Rectangle 1741"/>
                        <wps:cNvSpPr/>
                        <wps:spPr>
                          <a:xfrm>
                            <a:off x="626364" y="1010031"/>
                            <a:ext cx="51480" cy="171355"/>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742" name="Rectangle 1742"/>
                        <wps:cNvSpPr/>
                        <wps:spPr>
                          <a:xfrm>
                            <a:off x="664769" y="1010031"/>
                            <a:ext cx="533639"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type et </w:t>
                              </w:r>
                            </w:p>
                          </w:txbxContent>
                        </wps:txbx>
                        <wps:bodyPr horzOverflow="overflow" vert="horz" lIns="0" tIns="0" rIns="0" bIns="0" rtlCol="0">
                          <a:noAutofit/>
                        </wps:bodyPr>
                      </wps:wsp>
                      <wps:wsp>
                        <wps:cNvPr id="1743" name="Rectangle 1743"/>
                        <wps:cNvSpPr/>
                        <wps:spPr>
                          <a:xfrm>
                            <a:off x="172212" y="1165479"/>
                            <a:ext cx="1201866"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les compétences </w:t>
                              </w:r>
                            </w:p>
                          </w:txbxContent>
                        </wps:txbx>
                        <wps:bodyPr horzOverflow="overflow" vert="horz" lIns="0" tIns="0" rIns="0" bIns="0" rtlCol="0">
                          <a:noAutofit/>
                        </wps:bodyPr>
                      </wps:wsp>
                      <wps:wsp>
                        <wps:cNvPr id="1744" name="Rectangle 1744"/>
                        <wps:cNvSpPr/>
                        <wps:spPr>
                          <a:xfrm>
                            <a:off x="172212" y="1319403"/>
                            <a:ext cx="1040025"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associées sont </w:t>
                              </w:r>
                            </w:p>
                          </w:txbxContent>
                        </wps:txbx>
                        <wps:bodyPr horzOverflow="overflow" vert="horz" lIns="0" tIns="0" rIns="0" bIns="0" rtlCol="0">
                          <a:noAutofit/>
                        </wps:bodyPr>
                      </wps:wsp>
                      <wps:wsp>
                        <wps:cNvPr id="1745" name="Rectangle 1745"/>
                        <wps:cNvSpPr/>
                        <wps:spPr>
                          <a:xfrm>
                            <a:off x="172212" y="1474851"/>
                            <a:ext cx="874314"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renseignées </w:t>
                              </w:r>
                            </w:p>
                          </w:txbxContent>
                        </wps:txbx>
                        <wps:bodyPr horzOverflow="overflow" vert="horz" lIns="0" tIns="0" rIns="0" bIns="0" rtlCol="0">
                          <a:noAutofit/>
                        </wps:bodyPr>
                      </wps:wsp>
                      <wps:wsp>
                        <wps:cNvPr id="1746" name="Rectangle 1746"/>
                        <wps:cNvSpPr/>
                        <wps:spPr>
                          <a:xfrm>
                            <a:off x="172212" y="1628775"/>
                            <a:ext cx="1283292" cy="171355"/>
                          </a:xfrm>
                          <a:prstGeom prst="rect">
                            <a:avLst/>
                          </a:prstGeom>
                          <a:ln>
                            <a:noFill/>
                          </a:ln>
                        </wps:spPr>
                        <wps:txbx>
                          <w:txbxContent>
                            <w:p w:rsidR="00ED7CFD" w:rsidRDefault="00DE5273">
                              <w:pPr>
                                <w:spacing w:after="160" w:line="259" w:lineRule="auto"/>
                                <w:ind w:left="0" w:right="0" w:firstLine="0"/>
                                <w:jc w:val="left"/>
                              </w:pPr>
                              <w:r>
                                <w:rPr>
                                  <w:b/>
                                  <w:color w:val="244061"/>
                                </w:rPr>
                                <w:t>automatiquement</w:t>
                              </w:r>
                            </w:p>
                          </w:txbxContent>
                        </wps:txbx>
                        <wps:bodyPr horzOverflow="overflow" vert="horz" lIns="0" tIns="0" rIns="0" bIns="0" rtlCol="0">
                          <a:noAutofit/>
                        </wps:bodyPr>
                      </wps:wsp>
                      <wps:wsp>
                        <wps:cNvPr id="1747" name="Rectangle 1747"/>
                        <wps:cNvSpPr/>
                        <wps:spPr>
                          <a:xfrm>
                            <a:off x="1137158" y="1628775"/>
                            <a:ext cx="38021"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wpg:wgp>
                  </a:graphicData>
                </a:graphic>
              </wp:inline>
            </w:drawing>
          </mc:Choice>
          <mc:Fallback>
            <w:pict>
              <v:group id="Group 15846" o:spid="_x0000_s1213" style="width:538.7pt;height:632.6pt;mso-position-horizontal-relative:char;mso-position-vertical-relative:line" coordsize="68412,8033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q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">
                <v:shape id="Picture 1712" o:spid="_x0000_s1214" type="#_x0000_t75" style="position:absolute;left:8514;top:67;width:56677;height:802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n+//EAAAA3QAAAA8AAABkcnMvZG93bnJldi54bWxET9tqwkAQfS/4D8sIfaubKLQlukoRhNqA&#10;xXh7HbLTJCQ7m2a3mvy9Wyj0bQ7nOotVbxpxpc5VlhXEkwgEcW51xYWC42Hz9ArCeWSNjWVSMJCD&#10;1XL0sMBE2xvv6Zr5QoQQdgkqKL1vEyldXpJBN7EtceC+bGfQB9gVUnd4C+GmkdMoepYGKw4NJba0&#10;Limvsx+jQPecfpwMNbt0+P6sqboM5+1Mqcdx/zYH4an3/+I/97sO81/iKfx+E06Qy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n+//EAAAA3QAAAA8AAAAAAAAAAAAAAAAA&#10;nwIAAGRycy9kb3ducmV2LnhtbFBLBQYAAAAABAAEAPcAAACQAwAAAAA=&#10;">
                  <v:imagedata r:id="rId76" o:title=""/>
                </v:shape>
                <v:shape id="Shape 19492" o:spid="_x0000_s1215" style="position:absolute;left:844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sZVcUA&#10;AADeAAAADwAAAGRycy9kb3ducmV2LnhtbERPS2vCQBC+F/wPywi91Y1Si0ndBBUKSk+NHuxtyE4e&#10;mJ2N2dWk/75bKHibj+8562w0rbhT7xrLCuazCARxYXXDlYLT8eNlBcJ5ZI2tZVLwQw6ydPK0xkTb&#10;gb/onvtKhBB2CSqove8SKV1Rk0E3sx1x4ErbG/QB9pXUPQ4h3LRyEUVv0mDDoaHGjnY1FZf8ZhRc&#10;5qVc3j4Pm/2YX6tu2C4P5+u3Us/TcfMOwtPoH+J/916H+fFrvIC/d8IN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mxlVxQAAAN4AAAAPAAAAAAAAAAAAAAAAAJgCAABkcnMv&#10;ZG93bnJldi54bWxQSwUGAAAAAAQABAD1AAAAigMAAAAA&#10;" path="m,l9144,r,9144l,9144,,e" fillcolor="black" stroked="f" strokeweight="0">
                  <v:path arrowok="t" textboxrect="0,0,9144,9144"/>
                </v:shape>
                <v:shape id="Shape 19493" o:spid="_x0000_s1216" style="position:absolute;left:8506;width:56687;height:91;visibility:visible;mso-wrap-style:square;v-text-anchor:top" coordsize="566864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63MQA&#10;AADeAAAADwAAAGRycy9kb3ducmV2LnhtbERPTWsCMRC9F/ofwhR602y7Iu7WKLVQEDxpe+hx3Iyb&#10;1c1km6Tr+u+NIPQ2j/c58+VgW9GTD41jBS/jDARx5XTDtYLvr8/RDESIyBpbx6TgQgGWi8eHOZba&#10;nXlL/S7WIoVwKFGBibErpQyVIYth7DrixB2ctxgT9LXUHs8p3LbyNcum0mLDqcFgRx+GqtPuzyoo&#10;Lqt9vuHfTV7sf4w/ruTswL1Sz0/D+xuISEP8F9/da53mF5Mih9s76Qa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jOtzEAAAA3gAAAA8AAAAAAAAAAAAAAAAAmAIAAGRycy9k&#10;b3ducmV2LnhtbFBLBQYAAAAABAAEAPUAAACJAwAAAAA=&#10;" path="m,l5668645,r,9144l,9144,,e" fillcolor="black" stroked="f" strokeweight="0">
                  <v:path arrowok="t" textboxrect="0,0,5668645,9144"/>
                </v:shape>
                <v:shape id="Shape 19494" o:spid="_x0000_s1217" style="position:absolute;left:6519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4kusQA&#10;AADeAAAADwAAAGRycy9kb3ducmV2LnhtbERPTYvCMBC9C/sfwizszaYuKms1iisIiie7HvQ2NGNb&#10;bCa1ibb7740geJvH+5zZojOVuFPjSssKBlEMgjizuuRcweFv3f8B4TyyxsoyKfgnB4v5R2+GibYt&#10;7+me+lyEEHYJKii8rxMpXVaQQRfZmjhwZ9sY9AE2udQNtiHcVPI7jsfSYMmhocCaVgVll/RmFFwG&#10;Zzm67bbLTZde87r9HW2P15NSX5/dcgrCU+ff4pd7o8P8yXAyhOc74QY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JLrEAAAA3gAAAA8AAAAAAAAAAAAAAAAAmAIAAGRycy9k&#10;b3ducmV2LnhtbFBLBQYAAAAABAAEAPUAAACJAwAAAAA=&#10;" path="m,l9144,r,9144l,9144,,e" fillcolor="black" stroked="f" strokeweight="0">
                  <v:path arrowok="t" textboxrect="0,0,9144,9144"/>
                </v:shape>
                <v:shape id="Shape 19495" o:spid="_x0000_s1218" style="position:absolute;left:8446;top:61;width:91;height:80217;visibility:visible;mso-wrap-style:square;v-text-anchor:top" coordsize="9144,8021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nkMQA&#10;AADeAAAADwAAAGRycy9kb3ducmV2LnhtbERPTWvCQBC9F/wPywje6kaptUZXkVKhXoQmFq9jdppN&#10;zc6m2a3Gf+8Khd7m8T5nsepsLc7U+sqxgtEwAUFcOF1xqWCfbx5fQPiArLF2TAqu5GG17D0sMNXu&#10;wh90zkIpYgj7FBWYEJpUSl8YsuiHriGO3JdrLYYI21LqFi8x3NZynCTP0mLFscFgQ6+GilP2axVM&#10;d7qefP7ot8pk5K/fx0O+DQelBv1uPQcRqAv/4j/3u47zZ0+zCdzfiT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p5DEAAAA3gAAAA8AAAAAAAAAAAAAAAAAmAIAAGRycy9k&#10;b3ducmV2LnhtbFBLBQYAAAAABAAEAPUAAACJAwAAAAA=&#10;" path="m,l9144,r,8021701l,8021701,,e" fillcolor="black" stroked="f" strokeweight="0">
                  <v:path arrowok="t" textboxrect="0,0,9144,8021701"/>
                </v:shape>
                <v:shape id="Shape 19496" o:spid="_x0000_s1219" style="position:absolute;left:65194;top:61;width:91;height:80217;visibility:visible;mso-wrap-style:square;v-text-anchor:top" coordsize="9144,8021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0558QA&#10;AADeAAAADwAAAGRycy9kb3ducmV2LnhtbERPTWvCQBC9F/wPywje6sbSao2uUkqF9iKYWLyO2Wk2&#10;NTubZrca/70rCN7m8T5nvuxsLY7U+sqxgtEwAUFcOF1xqWCbrx5fQfiArLF2TArO5GG56D3MMdXu&#10;xBs6ZqEUMYR9igpMCE0qpS8MWfRD1xBH7se1FkOEbSl1i6cYbmv5lCRjabHi2GCwoXdDxSH7twom&#10;a12/fP/pj8pk5M+/+13+FXZKDfrd2wxEoC7cxTf3p47zp8/TMVzfiT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tOefEAAAA3gAAAA8AAAAAAAAAAAAAAAAAmAIAAGRycy9k&#10;b3ducmV2LnhtbFBLBQYAAAAABAAEAPUAAACJAwAAAAA=&#10;" path="m,l9144,r,8021701l,8021701,,e" fillcolor="black" stroked="f" strokeweight="0">
                  <v:path arrowok="t" textboxrect="0,0,9144,8021701"/>
                </v:shape>
                <v:shape id="Shape 19497" o:spid="_x0000_s1220" style="position:absolute;left:8446;top:802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y6zcQA&#10;AADeAAAADwAAAGRycy9kb3ducmV2LnhtbERPS4vCMBC+L/gfwix401Tx2TWKCoLiyeph9zY0Y1ts&#10;JrWJtv77zYKwt/n4nrNYtaYUT6pdYVnBoB+BIE6tLjhTcDnvejMQziNrLC2Tghc5WC07HwuMtW34&#10;RM/EZyKEsItRQe59FUvp0pwMur6tiAN3tbVBH2CdSV1jE8JNKYdRNJEGCw4NOVa0zSm9JQ+j4Da4&#10;yvHjeFjv2+SeVc1mfPi+/yjV/WzXXyA8tf5f/HbvdZg/H82n8PdOuE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sus3EAAAA3gAAAA8AAAAAAAAAAAAAAAAAmAIAAGRycy9k&#10;b3ducmV2LnhtbFBLBQYAAAAABAAEAPUAAACJAwAAAAA=&#10;" path="m,l9144,r,9144l,9144,,e" fillcolor="black" stroked="f" strokeweight="0">
                  <v:path arrowok="t" textboxrect="0,0,9144,9144"/>
                </v:shape>
                <v:shape id="Shape 19498" o:spid="_x0000_s1221" style="position:absolute;left:8506;top:80278;width:56687;height:92;visibility:visible;mso-wrap-style:square;v-text-anchor:top" coordsize="566864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orccA&#10;AADeAAAADwAAAGRycy9kb3ducmV2LnhtbESPQU/DMAyF70j8h8hI3FgKm9Balk0bEhLSTmwcOHqN&#10;1xQap0tC1/37+YDEzdZ7fu/zYjX6Tg0UUxvYwOOkAEVcB9tyY+Bz//YwB5UyssUuMBm4UILV8vZm&#10;gZUNZ/6gYZcbJSGcKjTgcu4rrVPtyGOahJ5YtGOIHrOssdE24lnCfaefiuJZe2xZGhz29Oqo/tn9&#10;egPlZXOYbvm0nZaHLxe/N3p+5MGY+7tx/QIq05j/zX/X71bwy1kpvPK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HqK3HAAAA3gAAAA8AAAAAAAAAAAAAAAAAmAIAAGRy&#10;cy9kb3ducmV2LnhtbFBLBQYAAAAABAAEAPUAAACMAwAAAAA=&#10;" path="m,l5668645,r,9144l,9144,,e" fillcolor="black" stroked="f" strokeweight="0">
                  <v:path arrowok="t" textboxrect="0,0,5668645,9144"/>
                </v:shape>
                <v:shape id="Shape 19499" o:spid="_x0000_s1222" style="position:absolute;left:65194;top:802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LJMQA&#10;AADeAAAADwAAAGRycy9kb3ducmV2LnhtbERPTYvCMBC9C/sfwgjeNHVZZVuN4i4sKJ6se9Db0Ixt&#10;sZnUJtr6740geJvH+5z5sjOVuFHjSssKxqMIBHFmdcm5gv/93/AbhPPIGivLpOBODpaLj94cE21b&#10;3tEt9bkIIewSVFB4XydSuqwgg25ka+LAnWxj0AfY5FI32IZwU8nPKJpKgyWHhgJr+i0oO6dXo+A8&#10;PsnJdbtZrbv0ktftz2RzuByVGvS71QyEp86/xS/3Wof58Vccw/OdcIN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iyTEAAAA3gAAAA8AAAAAAAAAAAAAAAAAmAIAAGRycy9k&#10;b3ducmV2LnhtbFBLBQYAAAAABAAEAPUAAACJAwAAAAA=&#10;" path="m,l9144,r,9144l,9144,,e" fillcolor="black" stroked="f" strokeweight="0">
                  <v:path arrowok="t" textboxrect="0,0,9144,9144"/>
                </v:shape>
                <v:shape id="Picture 1725" o:spid="_x0000_s1223" type="#_x0000_t75" style="position:absolute;left:33863;top:20937;width:34549;height:87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4lpbBAAAA3QAAAA8AAABkcnMvZG93bnJldi54bWxET82KwjAQvi/4DmEEb2uqoLtUo+iCouBl&#10;3T7A0IxNsZmUJqvRpzeC4G0+vt+ZL6NtxIU6XztWMBpmIIhLp2uuFBR/m89vED4ga2wck4IbeVgu&#10;eh9zzLW78i9djqESKYR9jgpMCG0upS8NWfRD1xIn7uQ6iyHBrpK6w2sKt40cZ9lUWqw5NRhs6cdQ&#10;eT7+WwWrnWk3ui6mJzzEyX5rTbwXa6UG/biagQgUw1v8cu90mv81nsDzm3SCXD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u4lpbBAAAA3QAAAA8AAAAAAAAAAAAAAAAAnwIA&#10;AGRycy9kb3ducmV2LnhtbFBLBQYAAAAABAAEAPcAAACNAwAAAAA=&#10;">
                  <v:imagedata r:id="rId77" o:title=""/>
                </v:shape>
                <v:shape id="Shape 19500" o:spid="_x0000_s1224" style="position:absolute;left:52346;top:21360;width:15450;height:7467;visibility:visible;mso-wrap-style:square;v-text-anchor:top" coordsize="1544955,746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yOFMgA&#10;AADeAAAADwAAAGRycy9kb3ducmV2LnhtbESPS2sCQRCE74H8h6EDXiTOGlTMxlFECIiSgw+E3Jqd&#10;3key07PsjOv67+1DILduurqqvsWqd7XqqA2VZwPjUQKKOPO24sLA+fT5OgcVIrLF2jMZuFOA1fL5&#10;aYGp9Tc+UHeMhRITDikaKGNsUq1DVpLDMPINsdxy3zqMsraFti3exNzV+i1JZtphxZJQYkObkrLf&#10;49UZsN9fP5P7MM/9pdtt13Pv9id3MWbw0q8/QEXq47/473trpf77NBEAwZEZ9PI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DI4UyAAAAN4AAAAPAAAAAAAAAAAAAAAAAJgCAABk&#10;cnMvZG93bnJldi54bWxQSwUGAAAAAAQABAD1AAAAjQMAAAAA&#10;" path="m,l1544955,r,746760l,746760,,e" stroked="f" strokeweight="0">
                  <v:fill opacity="52428f"/>
                  <v:path arrowok="t" textboxrect="0,0,1544955,746760"/>
                </v:shape>
                <v:shape id="Shape 1727" o:spid="_x0000_s1225" style="position:absolute;left:52346;top:21360;width:15450;height:7467;visibility:visible;mso-wrap-style:square;v-text-anchor:top" coordsize="1544955,746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k2QcMA&#10;AADdAAAADwAAAGRycy9kb3ducmV2LnhtbERPW2vCMBR+H/gfwhn4NtOJW0tnFBkMdIOB1+dDc2zD&#10;kpPSxFr//TIY+HY+vuuZLwdnRU9dMJ4VPE8yEMSV14ZrBYf9x1MBIkRkjdYzKbhRgOVi9DDHUvsr&#10;b6nfxVqkEA4lKmhibEspQ9WQwzDxLXHizr5zGBPsaqk7vKZwZ+U0y16lQ8OpocGW3huqfnYXpyAc&#10;zyYWM2OH/ntzsqci3798fik1fhxWbyAiDfEu/nevdZqfT3P4+yad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k2QcMAAADdAAAADwAAAAAAAAAAAAAAAACYAgAAZHJzL2Rv&#10;d25yZXYueG1sUEsFBgAAAAAEAAQA9QAAAIgDAAAAAA==&#10;" path="m,746760r1544955,l1544955,,,,,746760xe" filled="f" strokecolor="#254061" strokeweight="3pt">
                  <v:path arrowok="t" textboxrect="0,0,1544955,746760"/>
                </v:shape>
                <v:shape id="Shape 1728" o:spid="_x0000_s1226" style="position:absolute;left:35443;top:24208;width:17009;height:1143;visibility:visible;mso-wrap-style:square;v-text-anchor:top" coordsize="1700911,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1cUA&#10;AADdAAAADwAAAGRycy9kb3ducmV2LnhtbESPTWvCQBCG7wX/wzIFL6VuKlQluooUCmIJohXPQ3aa&#10;DWZn0+yq8d93DgVvM8z78cxi1ftGXamLdWADb6MMFHEZbM2VgeP35+sMVEzIFpvAZOBOEVbLwdMC&#10;cxtuvKfrIVVKQjjmaMCl1OZax9KRxzgKLbHcfkLnMcnaVdp2eJNw3+hxlk20x5qlwWFLH47K8+Hi&#10;pfe8LdyuOW5Ok8v2pZi9p1/+KowZPvfrOahEfXqI/90bK/jTseDKNzKC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5vVxQAAAN0AAAAPAAAAAAAAAAAAAAAAAJgCAABkcnMv&#10;ZG93bnJldi54bWxQSwUGAAAAAAQABAD1AAAAigMAAAAA&#10;" path="m114300,r,38103l1700911,38353r,38100l114300,76203r,38097l,57023,114300,xe" fillcolor="#254061" stroked="f" strokeweight="0">
                  <v:path arrowok="t" textboxrect="0,0,1700911,114300"/>
                </v:shape>
                <v:rect id="Rectangle 1729" o:spid="_x0000_s1227" style="position:absolute;left:53455;top:23027;width:341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SEcQA&#10;AADdAAAADwAAAGRycy9kb3ducmV2LnhtbERPTWvCQBC9F/wPywi91U1zsCa6imglObZRsL0N2TEJ&#10;zc6G7Nak/fXdguBtHu9zVpvRtOJKvWssK3ieRSCIS6sbrhScjoenBQjnkTW2lknBDznYrCcPK0y1&#10;HfidroWvRAhhl6KC2vsuldKVNRl0M9sRB+5ie4M+wL6SuschhJtWxlE0lwYbDg01drSrqfwqvo2C&#10;bNFtP3L7O1Tt62d2fjsn+2PilXqcjtslCE+jv4tv7lyH+S9x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OkhHEAAAA3QAAAA8AAAAAAAAAAAAAAAAAmAIAAGRycy9k&#10;b3ducmV2LnhtbFBLBQYAAAAABAAEAPUAAACJAwAAAAA=&#10;" filled="f" stroked="f">
                  <v:textbox inset="0,0,0,0">
                    <w:txbxContent>
                      <w:p w:rsidR="00ED7CFD" w:rsidRDefault="00DE5273">
                        <w:pPr>
                          <w:spacing w:after="160" w:line="259" w:lineRule="auto"/>
                          <w:ind w:left="0" w:right="0" w:firstLine="0"/>
                          <w:jc w:val="left"/>
                        </w:pPr>
                        <w:proofErr w:type="spellStart"/>
                        <w:r>
                          <w:rPr>
                            <w:b/>
                            <w:color w:val="244061"/>
                          </w:rPr>
                          <w:t>Coch</w:t>
                        </w:r>
                        <w:proofErr w:type="spellEnd"/>
                      </w:p>
                    </w:txbxContent>
                  </v:textbox>
                </v:rect>
                <v:rect id="Rectangle 1730" o:spid="_x0000_s1228" style="position:absolute;left:56031;top:23027;width:1382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2tUccA&#10;AADdAAAADwAAAGRycy9kb3ducmV2LnhtbESPT2vCQBDF70K/wzKCN93YgtXoKtJW9OifgvU2ZKdJ&#10;aHY2ZFeT9tM7h4K3Gd6b936zWHWuUjdqQunZwHiUgCLOvC05N/B52gynoEJEtlh5JgO/FGC1fOot&#10;MLW+5QPdjjFXEsIhRQNFjHWqdcgKchhGviYW7ds3DqOsTa5tg62Eu0o/J8lEOyxZGgqs6a2g7Od4&#10;dQa203r9tfN/bV59XLbn/Xn2fppFYwb9bj0HFamLD/P/9c4K/uu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trVHHAAAA3QAAAA8AAAAAAAAAAAAAAAAAmAIAAGRy&#10;cy9kb3ducmV2LnhtbFBLBQYAAAAABAAEAPUAAACMAwAAAAA=&#10;" filled="f" stroked="f">
                  <v:textbox inset="0,0,0,0">
                    <w:txbxContent>
                      <w:p w:rsidR="00ED7CFD" w:rsidRDefault="00DE5273">
                        <w:pPr>
                          <w:spacing w:after="160" w:line="259" w:lineRule="auto"/>
                          <w:ind w:left="0" w:right="0" w:firstLine="0"/>
                          <w:jc w:val="left"/>
                        </w:pPr>
                        <w:proofErr w:type="spellStart"/>
                        <w:proofErr w:type="gramStart"/>
                        <w:r>
                          <w:rPr>
                            <w:b/>
                            <w:color w:val="244061"/>
                          </w:rPr>
                          <w:t>er</w:t>
                        </w:r>
                        <w:proofErr w:type="spellEnd"/>
                        <w:proofErr w:type="gramEnd"/>
                        <w:r>
                          <w:rPr>
                            <w:b/>
                            <w:color w:val="244061"/>
                          </w:rPr>
                          <w:t xml:space="preserve"> ici l’appréciation </w:t>
                        </w:r>
                      </w:p>
                    </w:txbxContent>
                  </v:textbox>
                </v:rect>
                <v:rect id="Rectangle 1731" o:spid="_x0000_s1229" style="position:absolute;left:53455;top:24582;width:1520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IysUA&#10;AADdAAAADwAAAGRycy9kb3ducmV2LnhtbERPTWvCQBC9F/wPywje6kaFNqauImoxxzYRtLchO01C&#10;s7MhuzWpv94tFHqbx/uc1WYwjbhS52rLCmbTCARxYXXNpYJT/voYg3AeWWNjmRT8kIPNevSwwkTb&#10;nt/pmvlShBB2CSqovG8TKV1RkUE3tS1x4D5tZ9AH2JVSd9iHcNPIeRQ9SYM1h4YKW9pVVHxl30bB&#10;MW63l9Te+rI5fBzPb+flPl96pSbjYfsCwtPg/8V/7lSH+c+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QjKxQAAAN0AAAAPAAAAAAAAAAAAAAAAAJgCAABkcnMv&#10;ZG93bnJldi54bWxQSwUGAAAAAAQABAD1AAAAigMAAAAA&#10;" filled="f" stroked="f">
                  <v:textbox inset="0,0,0,0">
                    <w:txbxContent>
                      <w:p w:rsidR="00ED7CFD" w:rsidRDefault="00DE5273">
                        <w:pPr>
                          <w:spacing w:after="160" w:line="259" w:lineRule="auto"/>
                          <w:ind w:left="0" w:right="0" w:firstLine="0"/>
                          <w:jc w:val="left"/>
                        </w:pPr>
                        <w:proofErr w:type="gramStart"/>
                        <w:r>
                          <w:rPr>
                            <w:b/>
                            <w:color w:val="244061"/>
                          </w:rPr>
                          <w:t>adéquate</w:t>
                        </w:r>
                        <w:proofErr w:type="gramEnd"/>
                        <w:r>
                          <w:rPr>
                            <w:b/>
                            <w:color w:val="244061"/>
                          </w:rPr>
                          <w:t xml:space="preserve"> à l’issue du </w:t>
                        </w:r>
                      </w:p>
                    </w:txbxContent>
                  </v:textbox>
                </v:rect>
                <v:rect id="Rectangle 1732" o:spid="_x0000_s1230" style="position:absolute;left:53455;top:26121;width:15715;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WvcMA&#10;AADdAAAADwAAAGRycy9kb3ducmV2LnhtbERPS4vCMBC+L/gfwgje1lSF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OWvc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parcours</w:t>
                        </w:r>
                        <w:proofErr w:type="gramEnd"/>
                        <w:r>
                          <w:rPr>
                            <w:b/>
                            <w:color w:val="244061"/>
                          </w:rPr>
                          <w:t xml:space="preserve"> de formation</w:t>
                        </w:r>
                      </w:p>
                    </w:txbxContent>
                  </v:textbox>
                </v:rect>
                <v:rect id="Rectangle 1733" o:spid="_x0000_s1231" style="position:absolute;left:65300;top:26121;width:45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8zJsMA&#10;AADdAAAADwAAAGRycy9kb3ducmV2LnhtbERPS4vCMBC+C/6HMII3TV3BR9co4ip6XB+gexua2bZs&#10;MylNtNVfbxYEb/PxPWe2aEwhblS53LKCQT8CQZxYnXOq4HTc9CYgnEfWWFgmBXdysJi3WzOMta15&#10;T7eDT0UIYRejgsz7MpbSJRkZdH1bEgfu11YGfYBVKnWFdQg3hfyIopE0mHNoyLCkVUbJ3+FqFGwn&#10;5fKys486LdY/2/P3efp1nHqlup1m+QnCU+Pf4pd7p8P88XAI/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8zJs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734" o:spid="_x0000_s1232" style="position:absolute;left:65620;top:26121;width:38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arUsUA&#10;AADdAAAADwAAAGRycy9kb3ducmV2LnhtbERPS2vCQBC+F/wPywi91U2tWJO6ivhAjzYW0t6G7DQJ&#10;ZmdDdjVpf323IHibj+8582VvanGl1lWWFTyPIhDEudUVFwo+TrunGQjnkTXWlknBDzlYLgYPc0y0&#10;7fidrqkvRAhhl6CC0vsmkdLlJRl0I9sQB+7btgZ9gG0hdYtdCDe1HEfRVBqsODSU2NC6pPycXoyC&#10;/axZfR7sb1fU2699dszizSn2Sj0O+9UbCE+9v4tv7oMO819fJ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qtSxQAAAN0AAAAPAAAAAAAAAAAAAAAAAJgCAABkcnMv&#10;ZG93bnJldi54bWxQSwUGAAAAAAQABAD1AAAAigM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shape id="Picture 1735" o:spid="_x0000_s1233" type="#_x0000_t75" style="position:absolute;top:6123;width:19857;height:14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fmRfFAAAA3QAAAA8AAABkcnMvZG93bnJldi54bWxET0trwkAQvhf6H5YpeCm6saFVUleRiuip&#10;Ul+9DtlpNjY7G7JrEv99t1DobT6+58wWva1ES40vHSsYjxIQxLnTJRcKjof1cArCB2SNlWNScCMP&#10;i/n93Qwz7Tr+oHYfChFD2GeowIRQZ1L63JBFP3I1ceS+XGMxRNgUUjfYxXBbyackeZEWS44NBmt6&#10;M5R/769WwWd6Xb2fLyc5bjfbx5XZdZd0slRq8NAvX0EE6sO/+M+91XH+JH2G32/iCXL+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H5kXxQAAAN0AAAAPAAAAAAAAAAAAAAAA&#10;AJ8CAABkcnMvZG93bnJldi54bWxQSwUGAAAAAAQABAD3AAAAkQMAAAAA&#10;">
                  <v:imagedata r:id="rId78" o:title=""/>
                </v:shape>
                <v:shape id="Shape 19501" o:spid="_x0000_s1234" style="position:absolute;left:619;top:6545;width:12014;height:12802;visibility:visible;mso-wrap-style:square;v-text-anchor:top" coordsize="1201420,128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SIMQA&#10;AADeAAAADwAAAGRycy9kb3ducmV2LnhtbERPTWvCQBC9C/6HZQRvdWMh0qauUi2CVC+mOfQ4ZMck&#10;NDsbdldN/fWuIHibx/uc+bI3rTiT841lBdNJAoK4tLrhSkHxs3l5A+EDssbWMin4Jw/LxXAwx0zb&#10;Cx/onIdKxBD2GSqoQ+gyKX1Zk0E/sR1x5I7WGQwRukpqh5cYblr5miQzabDh2FBjR+uayr/8ZBT4&#10;6/d+97tvXXH1x1n1lXZ9vkqVGo/6zw8QgfrwFD/cWx3nv6fJFO7vxBv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kEiDEAAAA3gAAAA8AAAAAAAAAAAAAAAAAmAIAAGRycy9k&#10;b3ducmV2LnhtbFBLBQYAAAAABAAEAPUAAACJAwAAAAA=&#10;" path="m,l1201420,r,1280160l,1280160,,e" stroked="f" strokeweight="0">
                  <v:fill opacity="52428f"/>
                  <v:path arrowok="t" textboxrect="0,0,1201420,1280160"/>
                </v:shape>
                <v:shape id="Shape 1737" o:spid="_x0000_s1235" style="position:absolute;left:619;top:6545;width:12014;height:12802;visibility:visible;mso-wrap-style:square;v-text-anchor:top" coordsize="1201420,128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6dScMA&#10;AADdAAAADwAAAGRycy9kb3ducmV2LnhtbERP24rCMBB9X/Afwgi+iKbrwlaqUWRRkCILXsDXoRnb&#10;YjMpSazdv98sCPs2h3Od5bo3jejI+dqygvdpAoK4sLrmUsHlvJvMQfiArLGxTAp+yMN6NXhbYqbt&#10;k4/UnUIpYgj7DBVUIbSZlL6oyKCf2pY4cjfrDIYIXSm1w2cMN42cJcmnNFhzbKiwpa+KivvpYRSM&#10;H/vUzfNx09ljfc1zf9h+G6/UaNhvFiAC9eFf/HLvdZyffqT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6dScMAAADdAAAADwAAAAAAAAAAAAAAAACYAgAAZHJzL2Rv&#10;d25yZXYueG1sUEsFBgAAAAAEAAQA9QAAAIgDAAAAAA==&#10;" path="m,1280160r1201420,l1201420,,,,,1280160xe" filled="f" strokecolor="#254061" strokeweight="3pt">
                  <v:path arrowok="t" textboxrect="0,0,1201420,1280160"/>
                </v:shape>
                <v:shape id="Shape 1738" o:spid="_x0000_s1236" style="position:absolute;left:12669;top:12451;width:5603;height:1952;visibility:visible;mso-wrap-style:square;v-text-anchor:top" coordsize="560324,195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0jfcUA&#10;AADdAAAADwAAAGRycy9kb3ducmV2LnhtbESPQUsDMRCF74L/IYzgzWa7ii5r0yKFiqAX13ofNtNN&#10;6GayJLFd/fXOQfA2w3vz3jerzRxGdaKUfWQDy0UFiriP1vNgYP+xu2lA5YJscYxMBr4pw2Z9ebHC&#10;1sYzv9OpK4OSEM4tGnClTK3WuXcUMC/iRCzaIaaARdY0aJvwLOFh1HVV3euAnqXB4URbR/2x+woG&#10;fL3r7tLP2/7Y1K6r6NM/vzZbY66v5qdHUIXm8m/+u36xgv9wK7jyjY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SN9xQAAAN0AAAAPAAAAAAAAAAAAAAAAAJgCAABkcnMv&#10;ZG93bnJldi54bWxQSwUGAAAAAAQABAD1AAAAigMAAAAA&#10;" path="m10160,l455168,121709,465201,84963r95123,85344l435102,195199r10035,-36751l,36703,10160,xe" fillcolor="#254061" stroked="f" strokeweight="0">
                  <v:path arrowok="t" textboxrect="0,0,560324,195199"/>
                </v:shape>
                <v:rect id="Rectangle 1739" o:spid="_x0000_s1237" style="position:absolute;left:1722;top:8545;width:8723;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EzMQA&#10;AADdAAAADwAAAGRycy9kb3ducmV2LnhtbERPS2vCQBC+C/6HZQRvuqmCmugq4gM9Vi3Y3obsmIRm&#10;Z0N2NbG/vlsQepuP7zmLVWtK8aDaFZYVvA0jEMSp1QVnCj4u+8EMhPPIGkvLpOBJDlbLbmeBibYN&#10;n+hx9pkIIewSVJB7XyVSujQng25oK+LA3Wxt0AdYZ1LX2IRwU8pRFE2kwYJDQ44VbXJKv893o+Aw&#10;q9afR/vTZOXu63B9v8bbS+yV6vfa9RyEp9b/i1/uow7zp+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XBMzEAAAA3Q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 xml:space="preserve">L’intitulé de </w:t>
                        </w:r>
                      </w:p>
                    </w:txbxContent>
                  </v:textbox>
                </v:rect>
                <v:rect id="Rectangle 1740" o:spid="_x0000_s1238" style="position:absolute;left:1722;top:10100;width:6007;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LMcA&#10;AADdAAAADwAAAGRycy9kb3ducmV2LnhtbESPT2vCQBDF70K/wzKCN91YitXoKtJW9OifgvU2ZKdJ&#10;aHY2ZFeT9tM7h4K3Gd6b936zWHWuUjdqQunZwHiUgCLOvC05N/B52gynoEJEtlh5JgO/FGC1fOot&#10;MLW+5QPdjjFXEsIhRQNFjHWqdcgKchhGviYW7ds3DqOsTa5tg62Eu0o/J8lEOyxZGgqs6a2g7Od4&#10;dQa203r9tfN/bV59XLbn/Xn2fppFYwb9bj0HFamLD/P/9c4K/uu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r3izHAAAA3QAAAA8AAAAAAAAAAAAAAAAAmAIAAGRy&#10;cy9kb3ducmV2LnhtbFBLBQYAAAAABAAEAPUAAACMAwAAAAA=&#10;" filled="f" stroked="f">
                  <v:textbox inset="0,0,0,0">
                    <w:txbxContent>
                      <w:p w:rsidR="00ED7CFD" w:rsidRDefault="00DE5273">
                        <w:pPr>
                          <w:spacing w:after="160" w:line="259" w:lineRule="auto"/>
                          <w:ind w:left="0" w:right="0" w:firstLine="0"/>
                          <w:jc w:val="left"/>
                        </w:pPr>
                        <w:proofErr w:type="gramStart"/>
                        <w:r>
                          <w:rPr>
                            <w:b/>
                            <w:color w:val="244061"/>
                          </w:rPr>
                          <w:t>l’activité</w:t>
                        </w:r>
                        <w:proofErr w:type="gramEnd"/>
                      </w:p>
                    </w:txbxContent>
                  </v:textbox>
                </v:rect>
                <v:rect id="Rectangle 1741" o:spid="_x0000_s1239" style="position:absolute;left:6263;top:10100;width:515;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d7t8UA&#10;AADdAAAADwAAAGRycy9kb3ducmV2LnhtbERPTWvCQBC9F/wPywje6kaRNqauImoxxzYRtLchO01C&#10;s7MhuzWpv94tFHqbx/uc1WYwjbhS52rLCmbTCARxYXXNpYJT/voYg3AeWWNjmRT8kIPNevSwwkTb&#10;nt/pmvlShBB2CSqovG8TKV1RkUE3tS1x4D5tZ9AH2JVSd9iHcNPIeRQ9SYM1h4YKW9pVVHxl30bB&#10;MW63l9Te+rI5fBzPb+flPl96pSbjYfsCwtPg/8V/7lSH+c+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3u3xQAAAN0AAAAPAAAAAAAAAAAAAAAAAJgCAABkcnMv&#10;ZG93bnJldi54bWxQSwUGAAAAAAQABAD1AAAAigM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742" o:spid="_x0000_s1240" style="position:absolute;left:6647;top:10100;width:5337;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XlwMMA&#10;AADdAAAADwAAAGRycy9kb3ducmV2LnhtbERPS4vCMBC+L/gfwgje1lSR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XlwM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type</w:t>
                        </w:r>
                        <w:proofErr w:type="gramEnd"/>
                        <w:r>
                          <w:rPr>
                            <w:b/>
                            <w:color w:val="244061"/>
                          </w:rPr>
                          <w:t xml:space="preserve"> et </w:t>
                        </w:r>
                      </w:p>
                    </w:txbxContent>
                  </v:textbox>
                </v:rect>
                <v:rect id="Rectangle 1743" o:spid="_x0000_s1241" style="position:absolute;left:1722;top:11654;width:1201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lAW8UA&#10;AADdAAAADwAAAGRycy9kb3ducmV2LnhtbERPS2vCQBC+F/wPywi91U2tWJO6ivhAjzYW0t6G7DQJ&#10;ZmdDdjVpf323IHibj+8582VvanGl1lWWFTyPIhDEudUVFwo+TrunGQjnkTXWlknBDzlYLgYPc0y0&#10;7fidrqkvRAhhl6CC0vsmkdLlJRl0I9sQB+7btgZ9gG0hdYtdCDe1HEfRVBqsODSU2NC6pPycXoyC&#10;/axZfR7sb1fU2699dszizSn2Sj0O+9UbCE+9v4tv7oMO818n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UBbxQAAAN0AAAAPAAAAAAAAAAAAAAAAAJgCAABkcnMv&#10;ZG93bnJldi54bWxQSwUGAAAAAAQABAD1AAAAigMAAAAA&#10;" filled="f" stroked="f">
                  <v:textbox inset="0,0,0,0">
                    <w:txbxContent>
                      <w:p w:rsidR="00ED7CFD" w:rsidRDefault="00DE5273">
                        <w:pPr>
                          <w:spacing w:after="160" w:line="259" w:lineRule="auto"/>
                          <w:ind w:left="0" w:right="0" w:firstLine="0"/>
                          <w:jc w:val="left"/>
                        </w:pPr>
                        <w:proofErr w:type="gramStart"/>
                        <w:r>
                          <w:rPr>
                            <w:b/>
                            <w:color w:val="244061"/>
                          </w:rPr>
                          <w:t>les</w:t>
                        </w:r>
                        <w:proofErr w:type="gramEnd"/>
                        <w:r>
                          <w:rPr>
                            <w:b/>
                            <w:color w:val="244061"/>
                          </w:rPr>
                          <w:t xml:space="preserve"> compétences </w:t>
                        </w:r>
                      </w:p>
                    </w:txbxContent>
                  </v:textbox>
                </v:rect>
                <v:rect id="Rectangle 1744" o:spid="_x0000_s1242" style="position:absolute;left:1722;top:13194;width:1040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DYL8MA&#10;AADdAAAADwAAAGRycy9kb3ducmV2LnhtbERPS4vCMBC+C/6HMII3TV3ER9co4ip6XB+gexua2bZs&#10;MylNtNVfbxYEb/PxPWe2aEwhblS53LKCQT8CQZxYnXOq4HTc9CYgnEfWWFgmBXdysJi3WzOMta15&#10;T7eDT0UIYRejgsz7MpbSJRkZdH1bEgfu11YGfYBVKnWFdQg3hfyIopE0mHNoyLCkVUbJ3+FqFGwn&#10;5fKys486LdY/2/P3efp1nHqlup1m+QnCU+Pf4pd7p8P88XAI/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DYL8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associées</w:t>
                        </w:r>
                        <w:proofErr w:type="gramEnd"/>
                        <w:r>
                          <w:rPr>
                            <w:b/>
                            <w:color w:val="244061"/>
                          </w:rPr>
                          <w:t xml:space="preserve"> sont </w:t>
                        </w:r>
                      </w:p>
                    </w:txbxContent>
                  </v:textbox>
                </v:rect>
                <v:rect id="Rectangle 1745" o:spid="_x0000_s1243" style="position:absolute;left:1722;top:14748;width:8743;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x9tMUA&#10;AADdAAAADwAAAGRycy9kb3ducmV2LnhtbERPS2vCQBC+F/wPywi91U2lWpO6ivhAjzYW0t6G7DQJ&#10;ZmdDdjVpf323IHibj+8582VvanGl1lWWFTyPIhDEudUVFwo+TrunGQjnkTXWlknBDzlYLgYPc0y0&#10;7fidrqkvRAhhl6CC0vsmkdLlJRl0I9sQB+7btgZ9gG0hdYtdCDe1HEfRVBqsODSU2NC6pPycXoyC&#10;/axZfR7sb1fU2699dszizSn2Sj0O+9UbCE+9v4tv7oMO819fJ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H20xQAAAN0AAAAPAAAAAAAAAAAAAAAAAJgCAABkcnMv&#10;ZG93bnJldi54bWxQSwUGAAAAAAQABAD1AAAAigMAAAAA&#10;" filled="f" stroked="f">
                  <v:textbox inset="0,0,0,0">
                    <w:txbxContent>
                      <w:p w:rsidR="00ED7CFD" w:rsidRDefault="00DE5273">
                        <w:pPr>
                          <w:spacing w:after="160" w:line="259" w:lineRule="auto"/>
                          <w:ind w:left="0" w:right="0" w:firstLine="0"/>
                          <w:jc w:val="left"/>
                        </w:pPr>
                        <w:proofErr w:type="gramStart"/>
                        <w:r>
                          <w:rPr>
                            <w:b/>
                            <w:color w:val="244061"/>
                          </w:rPr>
                          <w:t>renseignées</w:t>
                        </w:r>
                        <w:proofErr w:type="gramEnd"/>
                        <w:r>
                          <w:rPr>
                            <w:b/>
                            <w:color w:val="244061"/>
                          </w:rPr>
                          <w:t xml:space="preserve"> </w:t>
                        </w:r>
                      </w:p>
                    </w:txbxContent>
                  </v:textbox>
                </v:rect>
                <v:rect id="Rectangle 1746" o:spid="_x0000_s1244" style="position:absolute;left:1722;top:16287;width:12833;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jw8MA&#10;AADdAAAADwAAAGRycy9kb3ducmV2LnhtbERPS4vCMBC+L/gfwgje1lQRV6tRRF306AvU29CMbbGZ&#10;lCba7v76jbDgbT6+50znjSnEkyqXW1bQ60YgiBOrc04VnI7fnyMQziNrLCyTgh9yMJ+1PqYYa1vz&#10;np4Hn4oQwi5GBZn3ZSylSzIy6Lq2JA7czVYGfYBVKnWFdQg3hexH0VAazDk0ZFjSMqPkfngYBZtR&#10;ubhs7W+dFuvr5rw7j1fHsVeq024WExCeGv8W/7u3Osz/Gg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7jw8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automatiquement</w:t>
                        </w:r>
                        <w:proofErr w:type="gramEnd"/>
                      </w:p>
                    </w:txbxContent>
                  </v:textbox>
                </v:rect>
                <v:rect id="Rectangle 1747" o:spid="_x0000_s1245" style="position:absolute;left:11371;top:16287;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GWMMA&#10;AADdAAAADwAAAGRycy9kb3ducmV2LnhtbERPS4vCMBC+C/6HMMLeNHWRVatRxHXRoy9Qb0MztsVm&#10;Upqs7e6vN4LgbT6+50znjSnEnSqXW1bQ70UgiBOrc04VHA8/3REI55E1FpZJwR85mM/arSnG2ta8&#10;o/vepyKEsItRQeZ9GUvpkowMup4tiQN3tZVBH2CVSl1hHcJNIT+j6EsazDk0ZFjSMqPktv81Ctaj&#10;cnHe2P86LVaX9Wl7Gn8fxl6pj06zmIDw1Pi3+OXe6DB/OB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JGWM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w10:anchorlock/>
              </v:group>
            </w:pict>
          </mc:Fallback>
        </mc:AlternateContent>
      </w:r>
    </w:p>
    <w:p w:rsidR="00ED7CFD" w:rsidRDefault="00DE5273">
      <w:pPr>
        <w:spacing w:after="0" w:line="259" w:lineRule="auto"/>
        <w:ind w:left="656" w:right="0" w:firstLine="0"/>
        <w:jc w:val="left"/>
      </w:pPr>
      <w:r>
        <w:t xml:space="preserve"> </w:t>
      </w:r>
    </w:p>
    <w:p w:rsidR="00ED7CFD" w:rsidRDefault="00DE5273">
      <w:pPr>
        <w:spacing w:after="109" w:line="259" w:lineRule="auto"/>
        <w:ind w:left="655" w:right="-514" w:firstLine="0"/>
        <w:jc w:val="left"/>
      </w:pPr>
      <w:r>
        <w:rPr>
          <w:noProof/>
          <w:color w:val="000000"/>
          <w:sz w:val="22"/>
        </w:rPr>
        <w:lastRenderedPageBreak/>
        <mc:AlternateContent>
          <mc:Choice Requires="wpg">
            <w:drawing>
              <wp:inline distT="0" distB="0" distL="0" distR="0">
                <wp:extent cx="6036564" cy="8149943"/>
                <wp:effectExtent l="0" t="0" r="0" b="0"/>
                <wp:docPr id="15981" name="Group 15981"/>
                <wp:cNvGraphicFramePr/>
                <a:graphic xmlns:a="http://schemas.openxmlformats.org/drawingml/2006/main">
                  <a:graphicData uri="http://schemas.microsoft.com/office/word/2010/wordprocessingGroup">
                    <wpg:wgp>
                      <wpg:cNvGrpSpPr/>
                      <wpg:grpSpPr>
                        <a:xfrm>
                          <a:off x="0" y="0"/>
                          <a:ext cx="6036564" cy="8149943"/>
                          <a:chOff x="0" y="0"/>
                          <a:chExt cx="6036564" cy="8149943"/>
                        </a:xfrm>
                      </wpg:grpSpPr>
                      <wps:wsp>
                        <wps:cNvPr id="1786" name="Rectangle 1786"/>
                        <wps:cNvSpPr/>
                        <wps:spPr>
                          <a:xfrm>
                            <a:off x="5761990" y="8021104"/>
                            <a:ext cx="38021" cy="171356"/>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790" name="Picture 1790"/>
                          <pic:cNvPicPr/>
                        </pic:nvPicPr>
                        <pic:blipFill>
                          <a:blip r:embed="rId79"/>
                          <a:stretch>
                            <a:fillRect/>
                          </a:stretch>
                        </pic:blipFill>
                        <pic:spPr>
                          <a:xfrm>
                            <a:off x="0" y="0"/>
                            <a:ext cx="5760720" cy="8113395"/>
                          </a:xfrm>
                          <a:prstGeom prst="rect">
                            <a:avLst/>
                          </a:prstGeom>
                        </pic:spPr>
                      </pic:pic>
                      <pic:pic xmlns:pic="http://schemas.openxmlformats.org/drawingml/2006/picture">
                        <pic:nvPicPr>
                          <pic:cNvPr id="1791" name="Picture 1791"/>
                          <pic:cNvPicPr/>
                        </pic:nvPicPr>
                        <pic:blipFill>
                          <a:blip r:embed="rId80"/>
                          <a:stretch>
                            <a:fillRect/>
                          </a:stretch>
                        </pic:blipFill>
                        <pic:spPr>
                          <a:xfrm>
                            <a:off x="477012" y="997673"/>
                            <a:ext cx="2904744" cy="702564"/>
                          </a:xfrm>
                          <a:prstGeom prst="rect">
                            <a:avLst/>
                          </a:prstGeom>
                        </pic:spPr>
                      </pic:pic>
                      <wps:wsp>
                        <wps:cNvPr id="1793" name="Shape 1793"/>
                        <wps:cNvSpPr/>
                        <wps:spPr>
                          <a:xfrm>
                            <a:off x="539115" y="1039457"/>
                            <a:ext cx="2781300" cy="579120"/>
                          </a:xfrm>
                          <a:custGeom>
                            <a:avLst/>
                            <a:gdLst/>
                            <a:ahLst/>
                            <a:cxnLst/>
                            <a:rect l="0" t="0" r="0" b="0"/>
                            <a:pathLst>
                              <a:path w="2781300" h="579120">
                                <a:moveTo>
                                  <a:pt x="0" y="579120"/>
                                </a:moveTo>
                                <a:lnTo>
                                  <a:pt x="2781300" y="579120"/>
                                </a:lnTo>
                                <a:lnTo>
                                  <a:pt x="2781300"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794" name="Rectangle 1794"/>
                        <wps:cNvSpPr/>
                        <wps:spPr>
                          <a:xfrm>
                            <a:off x="817118" y="1274915"/>
                            <a:ext cx="2909277" cy="171355"/>
                          </a:xfrm>
                          <a:prstGeom prst="rect">
                            <a:avLst/>
                          </a:prstGeom>
                          <a:ln>
                            <a:noFill/>
                          </a:ln>
                        </wps:spPr>
                        <wps:txbx>
                          <w:txbxContent>
                            <w:p w:rsidR="00ED7CFD" w:rsidRDefault="00DE5273">
                              <w:pPr>
                                <w:spacing w:after="160" w:line="259" w:lineRule="auto"/>
                                <w:ind w:left="0" w:right="0" w:firstLine="0"/>
                                <w:jc w:val="left"/>
                              </w:pPr>
                              <w:r>
                                <w:rPr>
                                  <w:b/>
                                  <w:color w:val="244061"/>
                                </w:rPr>
                                <w:t>En cas d’activité non maîtrisée seulement</w:t>
                              </w:r>
                            </w:p>
                          </w:txbxContent>
                        </wps:txbx>
                        <wps:bodyPr horzOverflow="overflow" vert="horz" lIns="0" tIns="0" rIns="0" bIns="0" rtlCol="0">
                          <a:noAutofit/>
                        </wps:bodyPr>
                      </wps:wsp>
                      <wps:wsp>
                        <wps:cNvPr id="1795" name="Rectangle 1795"/>
                        <wps:cNvSpPr/>
                        <wps:spPr>
                          <a:xfrm>
                            <a:off x="3007487" y="1274915"/>
                            <a:ext cx="44919" cy="171355"/>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796" name="Rectangle 1796"/>
                        <wps:cNvSpPr/>
                        <wps:spPr>
                          <a:xfrm>
                            <a:off x="3041015" y="1274915"/>
                            <a:ext cx="38021"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pic:pic xmlns:pic="http://schemas.openxmlformats.org/drawingml/2006/picture">
                        <pic:nvPicPr>
                          <pic:cNvPr id="1797" name="Picture 1797"/>
                          <pic:cNvPicPr/>
                        </pic:nvPicPr>
                        <pic:blipFill>
                          <a:blip r:embed="rId81"/>
                          <a:stretch>
                            <a:fillRect/>
                          </a:stretch>
                        </pic:blipFill>
                        <pic:spPr>
                          <a:xfrm>
                            <a:off x="3907536" y="2667978"/>
                            <a:ext cx="2129028" cy="1289304"/>
                          </a:xfrm>
                          <a:prstGeom prst="rect">
                            <a:avLst/>
                          </a:prstGeom>
                        </pic:spPr>
                      </pic:pic>
                      <wps:wsp>
                        <wps:cNvPr id="1799" name="Shape 1799"/>
                        <wps:cNvSpPr/>
                        <wps:spPr>
                          <a:xfrm>
                            <a:off x="4337685" y="2709507"/>
                            <a:ext cx="1637665" cy="1166495"/>
                          </a:xfrm>
                          <a:custGeom>
                            <a:avLst/>
                            <a:gdLst/>
                            <a:ahLst/>
                            <a:cxnLst/>
                            <a:rect l="0" t="0" r="0" b="0"/>
                            <a:pathLst>
                              <a:path w="1637665" h="1166495">
                                <a:moveTo>
                                  <a:pt x="0" y="1166495"/>
                                </a:moveTo>
                                <a:lnTo>
                                  <a:pt x="1637665" y="1166495"/>
                                </a:lnTo>
                                <a:lnTo>
                                  <a:pt x="1637665"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800" name="Shape 1800"/>
                        <wps:cNvSpPr/>
                        <wps:spPr>
                          <a:xfrm>
                            <a:off x="4065397" y="3259290"/>
                            <a:ext cx="256667" cy="114173"/>
                          </a:xfrm>
                          <a:custGeom>
                            <a:avLst/>
                            <a:gdLst/>
                            <a:ahLst/>
                            <a:cxnLst/>
                            <a:rect l="0" t="0" r="0" b="0"/>
                            <a:pathLst>
                              <a:path w="256667" h="114173">
                                <a:moveTo>
                                  <a:pt x="115697" y="0"/>
                                </a:moveTo>
                                <a:lnTo>
                                  <a:pt x="114765" y="38072"/>
                                </a:lnTo>
                                <a:lnTo>
                                  <a:pt x="256667" y="41656"/>
                                </a:lnTo>
                                <a:lnTo>
                                  <a:pt x="255778" y="79756"/>
                                </a:lnTo>
                                <a:lnTo>
                                  <a:pt x="113833" y="76174"/>
                                </a:lnTo>
                                <a:lnTo>
                                  <a:pt x="112903" y="114173"/>
                                </a:lnTo>
                                <a:lnTo>
                                  <a:pt x="0" y="54229"/>
                                </a:lnTo>
                                <a:lnTo>
                                  <a:pt x="115697" y="0"/>
                                </a:lnTo>
                                <a:close/>
                              </a:path>
                            </a:pathLst>
                          </a:custGeom>
                          <a:ln w="0" cap="flat">
                            <a:round/>
                          </a:ln>
                        </wps:spPr>
                        <wps:style>
                          <a:lnRef idx="0">
                            <a:srgbClr val="000000">
                              <a:alpha val="0"/>
                            </a:srgbClr>
                          </a:lnRef>
                          <a:fillRef idx="1">
                            <a:srgbClr val="254061"/>
                          </a:fillRef>
                          <a:effectRef idx="0">
                            <a:scrgbClr r="0" g="0" b="0"/>
                          </a:effectRef>
                          <a:fontRef idx="none"/>
                        </wps:style>
                        <wps:bodyPr/>
                      </wps:wsp>
                      <wps:wsp>
                        <wps:cNvPr id="1801" name="Rectangle 1801"/>
                        <wps:cNvSpPr/>
                        <wps:spPr>
                          <a:xfrm>
                            <a:off x="4449445" y="2854160"/>
                            <a:ext cx="1690419"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Identification et visa du </w:t>
                              </w:r>
                            </w:p>
                          </w:txbxContent>
                        </wps:txbx>
                        <wps:bodyPr horzOverflow="overflow" vert="horz" lIns="0" tIns="0" rIns="0" bIns="0" rtlCol="0">
                          <a:noAutofit/>
                        </wps:bodyPr>
                      </wps:wsp>
                      <wps:wsp>
                        <wps:cNvPr id="15954" name="Rectangle 15954"/>
                        <wps:cNvSpPr/>
                        <wps:spPr>
                          <a:xfrm>
                            <a:off x="4488911" y="3008084"/>
                            <a:ext cx="1174108" cy="171356"/>
                          </a:xfrm>
                          <a:prstGeom prst="rect">
                            <a:avLst/>
                          </a:prstGeom>
                          <a:ln>
                            <a:noFill/>
                          </a:ln>
                        </wps:spPr>
                        <wps:txbx>
                          <w:txbxContent>
                            <w:p w:rsidR="00ED7CFD" w:rsidRDefault="00DE5273">
                              <w:pPr>
                                <w:spacing w:after="160" w:line="259" w:lineRule="auto"/>
                                <w:ind w:left="0" w:right="0" w:firstLine="0"/>
                                <w:jc w:val="left"/>
                              </w:pPr>
                              <w:r>
                                <w:rPr>
                                  <w:b/>
                                  <w:color w:val="244061"/>
                                </w:rPr>
                                <w:t>des) formateur(s</w:t>
                              </w:r>
                            </w:p>
                          </w:txbxContent>
                        </wps:txbx>
                        <wps:bodyPr horzOverflow="overflow" vert="horz" lIns="0" tIns="0" rIns="0" bIns="0" rtlCol="0">
                          <a:noAutofit/>
                        </wps:bodyPr>
                      </wps:wsp>
                      <wps:wsp>
                        <wps:cNvPr id="15953" name="Rectangle 15953"/>
                        <wps:cNvSpPr/>
                        <wps:spPr>
                          <a:xfrm>
                            <a:off x="4449445" y="3008084"/>
                            <a:ext cx="52489" cy="171356"/>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5955" name="Rectangle 15955"/>
                        <wps:cNvSpPr/>
                        <wps:spPr>
                          <a:xfrm>
                            <a:off x="5373370" y="3008084"/>
                            <a:ext cx="52489" cy="171356"/>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5956" name="Rectangle 15956"/>
                        <wps:cNvSpPr/>
                        <wps:spPr>
                          <a:xfrm>
                            <a:off x="5412836" y="3008084"/>
                            <a:ext cx="471225"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 ayant </w:t>
                              </w:r>
                            </w:p>
                          </w:txbxContent>
                        </wps:txbx>
                        <wps:bodyPr horzOverflow="overflow" vert="horz" lIns="0" tIns="0" rIns="0" bIns="0" rtlCol="0">
                          <a:noAutofit/>
                        </wps:bodyPr>
                      </wps:wsp>
                      <wps:wsp>
                        <wps:cNvPr id="1804" name="Rectangle 1804"/>
                        <wps:cNvSpPr/>
                        <wps:spPr>
                          <a:xfrm>
                            <a:off x="4449445" y="3163532"/>
                            <a:ext cx="1603946" cy="171356"/>
                          </a:xfrm>
                          <a:prstGeom prst="rect">
                            <a:avLst/>
                          </a:prstGeom>
                          <a:ln>
                            <a:noFill/>
                          </a:ln>
                        </wps:spPr>
                        <wps:txbx>
                          <w:txbxContent>
                            <w:p w:rsidR="00ED7CFD" w:rsidRDefault="00DE5273">
                              <w:pPr>
                                <w:spacing w:after="160" w:line="259" w:lineRule="auto"/>
                                <w:ind w:left="0" w:right="0" w:firstLine="0"/>
                                <w:jc w:val="left"/>
                              </w:pPr>
                              <w:r>
                                <w:rPr>
                                  <w:b/>
                                  <w:color w:val="244061"/>
                                </w:rPr>
                                <w:t>procédé à l’évaluation,</w:t>
                              </w:r>
                            </w:p>
                          </w:txbxContent>
                        </wps:txbx>
                        <wps:bodyPr horzOverflow="overflow" vert="horz" lIns="0" tIns="0" rIns="0" bIns="0" rtlCol="0">
                          <a:noAutofit/>
                        </wps:bodyPr>
                      </wps:wsp>
                      <wps:wsp>
                        <wps:cNvPr id="1805" name="Rectangle 1805"/>
                        <wps:cNvSpPr/>
                        <wps:spPr>
                          <a:xfrm>
                            <a:off x="5658358" y="3163532"/>
                            <a:ext cx="38021"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wps:wsp>
                        <wps:cNvPr id="1806" name="Rectangle 1806"/>
                        <wps:cNvSpPr/>
                        <wps:spPr>
                          <a:xfrm>
                            <a:off x="4449445" y="3318980"/>
                            <a:ext cx="38021"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wps:wsp>
                        <wps:cNvPr id="1807" name="Rectangle 1807"/>
                        <wps:cNvSpPr/>
                        <wps:spPr>
                          <a:xfrm>
                            <a:off x="4478401" y="3318980"/>
                            <a:ext cx="1839474"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ainsi que du représentant </w:t>
                              </w:r>
                            </w:p>
                          </w:txbxContent>
                        </wps:txbx>
                        <wps:bodyPr horzOverflow="overflow" vert="horz" lIns="0" tIns="0" rIns="0" bIns="0" rtlCol="0">
                          <a:noAutofit/>
                        </wps:bodyPr>
                      </wps:wsp>
                      <wps:wsp>
                        <wps:cNvPr id="1808" name="Rectangle 1808"/>
                        <wps:cNvSpPr/>
                        <wps:spPr>
                          <a:xfrm>
                            <a:off x="4449445" y="3474428"/>
                            <a:ext cx="1284974"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de l’organisme de </w:t>
                              </w:r>
                            </w:p>
                          </w:txbxContent>
                        </wps:txbx>
                        <wps:bodyPr horzOverflow="overflow" vert="horz" lIns="0" tIns="0" rIns="0" bIns="0" rtlCol="0">
                          <a:noAutofit/>
                        </wps:bodyPr>
                      </wps:wsp>
                      <wps:wsp>
                        <wps:cNvPr id="1809" name="Rectangle 1809"/>
                        <wps:cNvSpPr/>
                        <wps:spPr>
                          <a:xfrm>
                            <a:off x="4449445" y="3626828"/>
                            <a:ext cx="705912" cy="171356"/>
                          </a:xfrm>
                          <a:prstGeom prst="rect">
                            <a:avLst/>
                          </a:prstGeom>
                          <a:ln>
                            <a:noFill/>
                          </a:ln>
                        </wps:spPr>
                        <wps:txbx>
                          <w:txbxContent>
                            <w:p w:rsidR="00ED7CFD" w:rsidRDefault="00DE5273">
                              <w:pPr>
                                <w:spacing w:after="160" w:line="259" w:lineRule="auto"/>
                                <w:ind w:left="0" w:right="0" w:firstLine="0"/>
                                <w:jc w:val="left"/>
                              </w:pPr>
                              <w:r>
                                <w:rPr>
                                  <w:b/>
                                  <w:color w:val="244061"/>
                                </w:rPr>
                                <w:t>formation</w:t>
                              </w:r>
                            </w:p>
                          </w:txbxContent>
                        </wps:txbx>
                        <wps:bodyPr horzOverflow="overflow" vert="horz" lIns="0" tIns="0" rIns="0" bIns="0" rtlCol="0">
                          <a:noAutofit/>
                        </wps:bodyPr>
                      </wps:wsp>
                      <wps:wsp>
                        <wps:cNvPr id="1810" name="Rectangle 1810"/>
                        <wps:cNvSpPr/>
                        <wps:spPr>
                          <a:xfrm>
                            <a:off x="4981702" y="3626828"/>
                            <a:ext cx="44919" cy="171356"/>
                          </a:xfrm>
                          <a:prstGeom prst="rect">
                            <a:avLst/>
                          </a:prstGeom>
                          <a:ln>
                            <a:noFill/>
                          </a:ln>
                        </wps:spPr>
                        <wps:txbx>
                          <w:txbxContent>
                            <w:p w:rsidR="00ED7CFD" w:rsidRDefault="00DE5273">
                              <w:pPr>
                                <w:spacing w:after="160" w:line="259" w:lineRule="auto"/>
                                <w:ind w:left="0" w:right="0" w:firstLine="0"/>
                                <w:jc w:val="left"/>
                              </w:pPr>
                              <w:r>
                                <w:rPr>
                                  <w:b/>
                                  <w:color w:val="244061"/>
                                </w:rPr>
                                <w:t>.</w:t>
                              </w:r>
                            </w:p>
                          </w:txbxContent>
                        </wps:txbx>
                        <wps:bodyPr horzOverflow="overflow" vert="horz" lIns="0" tIns="0" rIns="0" bIns="0" rtlCol="0">
                          <a:noAutofit/>
                        </wps:bodyPr>
                      </wps:wsp>
                      <wps:wsp>
                        <wps:cNvPr id="1811" name="Rectangle 1811"/>
                        <wps:cNvSpPr/>
                        <wps:spPr>
                          <a:xfrm>
                            <a:off x="5015231" y="3626828"/>
                            <a:ext cx="38021"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pic:pic xmlns:pic="http://schemas.openxmlformats.org/drawingml/2006/picture">
                        <pic:nvPicPr>
                          <pic:cNvPr id="1812" name="Picture 1812"/>
                          <pic:cNvPicPr/>
                        </pic:nvPicPr>
                        <pic:blipFill>
                          <a:blip r:embed="rId82"/>
                          <a:stretch>
                            <a:fillRect/>
                          </a:stretch>
                        </pic:blipFill>
                        <pic:spPr>
                          <a:xfrm>
                            <a:off x="1644396" y="5274018"/>
                            <a:ext cx="4390645" cy="1348740"/>
                          </a:xfrm>
                          <a:prstGeom prst="rect">
                            <a:avLst/>
                          </a:prstGeom>
                        </pic:spPr>
                      </pic:pic>
                      <wps:wsp>
                        <wps:cNvPr id="1814" name="Shape 1814"/>
                        <wps:cNvSpPr/>
                        <wps:spPr>
                          <a:xfrm>
                            <a:off x="4119880" y="5748617"/>
                            <a:ext cx="1853565" cy="792480"/>
                          </a:xfrm>
                          <a:custGeom>
                            <a:avLst/>
                            <a:gdLst/>
                            <a:ahLst/>
                            <a:cxnLst/>
                            <a:rect l="0" t="0" r="0" b="0"/>
                            <a:pathLst>
                              <a:path w="1853565" h="792480">
                                <a:moveTo>
                                  <a:pt x="0" y="792480"/>
                                </a:moveTo>
                                <a:lnTo>
                                  <a:pt x="1853565" y="792480"/>
                                </a:lnTo>
                                <a:lnTo>
                                  <a:pt x="1853565" y="0"/>
                                </a:lnTo>
                                <a:lnTo>
                                  <a:pt x="0" y="0"/>
                                </a:lnTo>
                                <a:close/>
                              </a:path>
                            </a:pathLst>
                          </a:custGeom>
                          <a:ln w="38100" cap="flat">
                            <a:round/>
                          </a:ln>
                        </wps:spPr>
                        <wps:style>
                          <a:lnRef idx="1">
                            <a:srgbClr val="254061"/>
                          </a:lnRef>
                          <a:fillRef idx="0">
                            <a:srgbClr val="000000">
                              <a:alpha val="0"/>
                            </a:srgbClr>
                          </a:fillRef>
                          <a:effectRef idx="0">
                            <a:scrgbClr r="0" g="0" b="0"/>
                          </a:effectRef>
                          <a:fontRef idx="none"/>
                        </wps:style>
                        <wps:bodyPr/>
                      </wps:wsp>
                      <wps:wsp>
                        <wps:cNvPr id="1815" name="Shape 1815"/>
                        <wps:cNvSpPr/>
                        <wps:spPr>
                          <a:xfrm>
                            <a:off x="1801495" y="5390477"/>
                            <a:ext cx="2336546" cy="739775"/>
                          </a:xfrm>
                          <a:custGeom>
                            <a:avLst/>
                            <a:gdLst/>
                            <a:ahLst/>
                            <a:cxnLst/>
                            <a:rect l="0" t="0" r="0" b="0"/>
                            <a:pathLst>
                              <a:path w="2336546" h="739775">
                                <a:moveTo>
                                  <a:pt x="125857" y="0"/>
                                </a:moveTo>
                                <a:lnTo>
                                  <a:pt x="114904" y="36593"/>
                                </a:lnTo>
                                <a:lnTo>
                                  <a:pt x="2336546" y="703199"/>
                                </a:lnTo>
                                <a:lnTo>
                                  <a:pt x="2325624" y="739775"/>
                                </a:lnTo>
                                <a:lnTo>
                                  <a:pt x="103994" y="73047"/>
                                </a:lnTo>
                                <a:lnTo>
                                  <a:pt x="93091" y="109474"/>
                                </a:lnTo>
                                <a:lnTo>
                                  <a:pt x="0" y="21971"/>
                                </a:lnTo>
                                <a:lnTo>
                                  <a:pt x="125857" y="0"/>
                                </a:lnTo>
                                <a:close/>
                              </a:path>
                            </a:pathLst>
                          </a:custGeom>
                          <a:ln w="0" cap="flat">
                            <a:round/>
                          </a:ln>
                        </wps:spPr>
                        <wps:style>
                          <a:lnRef idx="0">
                            <a:srgbClr val="000000">
                              <a:alpha val="0"/>
                            </a:srgbClr>
                          </a:lnRef>
                          <a:fillRef idx="1">
                            <a:srgbClr val="254061"/>
                          </a:fillRef>
                          <a:effectRef idx="0">
                            <a:scrgbClr r="0" g="0" b="0"/>
                          </a:effectRef>
                          <a:fontRef idx="none"/>
                        </wps:style>
                        <wps:bodyPr/>
                      </wps:wsp>
                      <wps:wsp>
                        <wps:cNvPr id="1816" name="Rectangle 1816"/>
                        <wps:cNvSpPr/>
                        <wps:spPr>
                          <a:xfrm>
                            <a:off x="4231513" y="5861266"/>
                            <a:ext cx="1754685" cy="171356"/>
                          </a:xfrm>
                          <a:prstGeom prst="rect">
                            <a:avLst/>
                          </a:prstGeom>
                          <a:ln>
                            <a:noFill/>
                          </a:ln>
                        </wps:spPr>
                        <wps:txbx>
                          <w:txbxContent>
                            <w:p w:rsidR="00ED7CFD" w:rsidRDefault="00DE5273">
                              <w:pPr>
                                <w:spacing w:after="160" w:line="259" w:lineRule="auto"/>
                                <w:ind w:left="0" w:right="0" w:firstLine="0"/>
                                <w:jc w:val="left"/>
                              </w:pPr>
                              <w:r>
                                <w:rPr>
                                  <w:b/>
                                  <w:color w:val="244061"/>
                                </w:rPr>
                                <w:t xml:space="preserve">La signature du candidat </w:t>
                              </w:r>
                            </w:p>
                          </w:txbxContent>
                        </wps:txbx>
                        <wps:bodyPr horzOverflow="overflow" vert="horz" lIns="0" tIns="0" rIns="0" bIns="0" rtlCol="0">
                          <a:noAutofit/>
                        </wps:bodyPr>
                      </wps:wsp>
                      <wps:wsp>
                        <wps:cNvPr id="1817" name="Rectangle 1817"/>
                        <wps:cNvSpPr/>
                        <wps:spPr>
                          <a:xfrm>
                            <a:off x="4231513" y="6016714"/>
                            <a:ext cx="108274" cy="171355"/>
                          </a:xfrm>
                          <a:prstGeom prst="rect">
                            <a:avLst/>
                          </a:prstGeom>
                          <a:ln>
                            <a:noFill/>
                          </a:ln>
                        </wps:spPr>
                        <wps:txbx>
                          <w:txbxContent>
                            <w:p w:rsidR="00ED7CFD" w:rsidRDefault="00DE5273">
                              <w:pPr>
                                <w:spacing w:after="160" w:line="259" w:lineRule="auto"/>
                                <w:ind w:left="0" w:right="0" w:firstLine="0"/>
                                <w:jc w:val="left"/>
                              </w:pPr>
                              <w:r>
                                <w:rPr>
                                  <w:b/>
                                  <w:color w:val="244061"/>
                                </w:rPr>
                                <w:t>si</w:t>
                              </w:r>
                            </w:p>
                          </w:txbxContent>
                        </wps:txbx>
                        <wps:bodyPr horzOverflow="overflow" vert="horz" lIns="0" tIns="0" rIns="0" bIns="0" rtlCol="0">
                          <a:noAutofit/>
                        </wps:bodyPr>
                      </wps:wsp>
                      <wps:wsp>
                        <wps:cNvPr id="1818" name="Rectangle 1818"/>
                        <wps:cNvSpPr/>
                        <wps:spPr>
                          <a:xfrm>
                            <a:off x="4312285" y="6016714"/>
                            <a:ext cx="1737861"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gnifie seulement qu’une </w:t>
                              </w:r>
                            </w:p>
                          </w:txbxContent>
                        </wps:txbx>
                        <wps:bodyPr horzOverflow="overflow" vert="horz" lIns="0" tIns="0" rIns="0" bIns="0" rtlCol="0">
                          <a:noAutofit/>
                        </wps:bodyPr>
                      </wps:wsp>
                      <wps:wsp>
                        <wps:cNvPr id="1819" name="Rectangle 1819"/>
                        <wps:cNvSpPr/>
                        <wps:spPr>
                          <a:xfrm>
                            <a:off x="4231513" y="6170638"/>
                            <a:ext cx="416380"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copie </w:t>
                              </w:r>
                            </w:p>
                          </w:txbxContent>
                        </wps:txbx>
                        <wps:bodyPr horzOverflow="overflow" vert="horz" lIns="0" tIns="0" rIns="0" bIns="0" rtlCol="0">
                          <a:noAutofit/>
                        </wps:bodyPr>
                      </wps:wsp>
                      <wps:wsp>
                        <wps:cNvPr id="1820" name="Rectangle 1820"/>
                        <wps:cNvSpPr/>
                        <wps:spPr>
                          <a:xfrm>
                            <a:off x="4545457" y="6170638"/>
                            <a:ext cx="462813" cy="171355"/>
                          </a:xfrm>
                          <a:prstGeom prst="rect">
                            <a:avLst/>
                          </a:prstGeom>
                          <a:ln>
                            <a:noFill/>
                          </a:ln>
                        </wps:spPr>
                        <wps:txbx>
                          <w:txbxContent>
                            <w:p w:rsidR="00ED7CFD" w:rsidRDefault="00DE5273">
                              <w:pPr>
                                <w:spacing w:after="160" w:line="259" w:lineRule="auto"/>
                                <w:ind w:left="0" w:right="0" w:firstLine="0"/>
                                <w:jc w:val="left"/>
                              </w:pPr>
                              <w:r>
                                <w:rPr>
                                  <w:b/>
                                  <w:color w:val="244061"/>
                                </w:rPr>
                                <w:t>de son</w:t>
                              </w:r>
                            </w:p>
                          </w:txbxContent>
                        </wps:txbx>
                        <wps:bodyPr horzOverflow="overflow" vert="horz" lIns="0" tIns="0" rIns="0" bIns="0" rtlCol="0">
                          <a:noAutofit/>
                        </wps:bodyPr>
                      </wps:wsp>
                      <wps:wsp>
                        <wps:cNvPr id="1821" name="Rectangle 1821"/>
                        <wps:cNvSpPr/>
                        <wps:spPr>
                          <a:xfrm>
                            <a:off x="4894453" y="6170638"/>
                            <a:ext cx="38021"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wps:wsp>
                        <wps:cNvPr id="1822" name="Rectangle 1822"/>
                        <wps:cNvSpPr/>
                        <wps:spPr>
                          <a:xfrm>
                            <a:off x="4923790" y="6170638"/>
                            <a:ext cx="1001500"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livret lui a été </w:t>
                              </w:r>
                            </w:p>
                          </w:txbxContent>
                        </wps:txbx>
                        <wps:bodyPr horzOverflow="overflow" vert="horz" lIns="0" tIns="0" rIns="0" bIns="0" rtlCol="0">
                          <a:noAutofit/>
                        </wps:bodyPr>
                      </wps:wsp>
                      <wps:wsp>
                        <wps:cNvPr id="1823" name="Rectangle 1823"/>
                        <wps:cNvSpPr/>
                        <wps:spPr>
                          <a:xfrm>
                            <a:off x="4231513" y="6326086"/>
                            <a:ext cx="520349" cy="171355"/>
                          </a:xfrm>
                          <a:prstGeom prst="rect">
                            <a:avLst/>
                          </a:prstGeom>
                          <a:ln>
                            <a:noFill/>
                          </a:ln>
                        </wps:spPr>
                        <wps:txbx>
                          <w:txbxContent>
                            <w:p w:rsidR="00ED7CFD" w:rsidRDefault="00DE5273">
                              <w:pPr>
                                <w:spacing w:after="160" w:line="259" w:lineRule="auto"/>
                                <w:ind w:left="0" w:right="0" w:firstLine="0"/>
                                <w:jc w:val="left"/>
                              </w:pPr>
                              <w:r>
                                <w:rPr>
                                  <w:b/>
                                  <w:color w:val="244061"/>
                                </w:rPr>
                                <w:t>remise.</w:t>
                              </w:r>
                            </w:p>
                          </w:txbxContent>
                        </wps:txbx>
                        <wps:bodyPr horzOverflow="overflow" vert="horz" lIns="0" tIns="0" rIns="0" bIns="0" rtlCol="0">
                          <a:noAutofit/>
                        </wps:bodyPr>
                      </wps:wsp>
                      <wps:wsp>
                        <wps:cNvPr id="1824" name="Rectangle 1824"/>
                        <wps:cNvSpPr/>
                        <wps:spPr>
                          <a:xfrm>
                            <a:off x="4623182" y="6326086"/>
                            <a:ext cx="38021" cy="171355"/>
                          </a:xfrm>
                          <a:prstGeom prst="rect">
                            <a:avLst/>
                          </a:prstGeom>
                          <a:ln>
                            <a:noFill/>
                          </a:ln>
                        </wps:spPr>
                        <wps:txbx>
                          <w:txbxContent>
                            <w:p w:rsidR="00ED7CFD" w:rsidRDefault="00DE5273">
                              <w:pPr>
                                <w:spacing w:after="160" w:line="259" w:lineRule="auto"/>
                                <w:ind w:left="0" w:right="0" w:firstLine="0"/>
                                <w:jc w:val="left"/>
                              </w:pPr>
                              <w:r>
                                <w:rPr>
                                  <w:b/>
                                  <w:color w:val="244061"/>
                                </w:rPr>
                                <w:t xml:space="preserve"> </w:t>
                              </w:r>
                            </w:p>
                          </w:txbxContent>
                        </wps:txbx>
                        <wps:bodyPr horzOverflow="overflow" vert="horz" lIns="0" tIns="0" rIns="0" bIns="0" rtlCol="0">
                          <a:noAutofit/>
                        </wps:bodyPr>
                      </wps:wsp>
                    </wpg:wgp>
                  </a:graphicData>
                </a:graphic>
              </wp:inline>
            </w:drawing>
          </mc:Choice>
          <mc:Fallback>
            <w:pict>
              <v:group id="Group 15981" o:spid="_x0000_s1246" style="width:475.3pt;height:641.75pt;mso-position-horizontal-relative:char;mso-position-vertical-relative:line" coordsize="60365,8149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">
                <v:rect id="Rectangle 1786" o:spid="_x0000_s1247" style="position:absolute;left:57619;top:80211;width:38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dZWcQA&#10;AADdAAAADwAAAGRycy9kb3ducmV2LnhtbERPTWvCQBC9F/wPywi9NZv2oDFmE0Rb9NiqYHsbsmMS&#10;mp0N2a1J/fXdguBtHu9zsmI0rbhQ7xrLCp6jGARxaXXDlYLj4e0pAeE8ssbWMin4JQdFPnnIMNV2&#10;4A+67H0lQgi7FBXU3neplK6syaCLbEccuLPtDfoA+0rqHocQblr5EsczabDh0FBjR+uayu/9j1Gw&#10;TbrV585eh6p9/dqe3k+LzWHhlXqcjqslCE+jv4tv7p0O8+fJDP6/CS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3WVnEAAAA3QAAAA8AAAAAAAAAAAAAAAAAmAIAAGRycy9k&#10;b3ducmV2LnhtbFBLBQYAAAAABAAEAPUAAACJAwAAAAA=&#10;" filled="f" stroked="f">
                  <v:textbox inset="0,0,0,0">
                    <w:txbxContent>
                      <w:p w:rsidR="00ED7CFD" w:rsidRDefault="00DE5273">
                        <w:pPr>
                          <w:spacing w:after="160" w:line="259" w:lineRule="auto"/>
                          <w:ind w:left="0" w:right="0" w:firstLine="0"/>
                          <w:jc w:val="left"/>
                        </w:pPr>
                        <w:r>
                          <w:t xml:space="preserve"> </w:t>
                        </w:r>
                      </w:p>
                    </w:txbxContent>
                  </v:textbox>
                </v:rect>
                <v:shape id="Picture 1790" o:spid="_x0000_s1248" type="#_x0000_t75" style="position:absolute;width:57607;height:811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bOzzHAAAA3QAAAA8AAABkcnMvZG93bnJldi54bWxEj9FqwkAQRd8L/sMyhb7ppoVUjVlFCkJt&#10;i1ibDxiyYxLMzobsqtGv7zwU+jbDvXPvmXw1uFZdqA+NZwPPkwQUceltw5WB4mcznoEKEdli65kM&#10;3CjAajl6yDGz/srfdDnESkkIhwwN1DF2mdahrMlhmPiOWLSj7x1GWftK2x6vEu5a/ZIkr9phw9JQ&#10;Y0dvNZWnw9kZ2N/xY5580rnYf903p61O051OjXl6HNYLUJGG+G/+u363gj+dC798IyPo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ubOzzHAAAA3QAAAA8AAAAAAAAAAAAA&#10;AAAAnwIAAGRycy9kb3ducmV2LnhtbFBLBQYAAAAABAAEAPcAAACTAwAAAAA=&#10;">
                  <v:imagedata r:id="rId83" o:title=""/>
                </v:shape>
                <v:shape id="Picture 1791" o:spid="_x0000_s1249" type="#_x0000_t75" style="position:absolute;left:4770;top:9976;width:29047;height:70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jOj7EAAAA3QAAAA8AAABkcnMvZG93bnJldi54bWxET01rAjEQvRf8D2EKXkrNrofabo0igmIP&#10;HtxK0duwmW6WbiZLEt3135tCobd5vM+ZLwfbiiv50DhWkE8yEMSV0w3XCo6fm+dXECEia2wdk4Ib&#10;BVguRg9zLLTr+UDXMtYihXAoUIGJsSukDJUhi2HiOuLEfTtvMSboa6k99inctnKaZS/SYsOpwWBH&#10;a0PVT3mxCvqPW7vNz/vKfD1FKY+lm/rspNT4cVi9g4g0xH/xn3un0/zZWw6/36QT5O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VjOj7EAAAA3QAAAA8AAAAAAAAAAAAAAAAA&#10;nwIAAGRycy9kb3ducmV2LnhtbFBLBQYAAAAABAAEAPcAAACQAwAAAAA=&#10;">
                  <v:imagedata r:id="rId84" o:title=""/>
                </v:shape>
                <v:shape id="Shape 1793" o:spid="_x0000_s1250" style="position:absolute;left:5391;top:10394;width:27813;height:5791;visibility:visible;mso-wrap-style:square;v-text-anchor:top" coordsize="2781300,57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c+MQA&#10;AADdAAAADwAAAGRycy9kb3ducmV2LnhtbERPTWvCQBC9C/6HZYTedKOlpqauEqWFQPHQtAePQ3aa&#10;BLOzYXc16b/vFgre5vE+Z7sfTSdu5HxrWcFykYAgrqxuuVbw9fk2fwbhA7LGzjIp+CEP+910ssVM&#10;24E/6FaGWsQQ9hkqaELoMyl91ZBBv7A9ceS+rTMYInS11A6HGG46uUqStTTYcmxosKdjQ9WlvBoF&#10;/elgymL5agou3ZDnT+mZj+9KPczG/AVEoDHcxf/uQsf56eYR/r6JJ8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DnPjEAAAA3QAAAA8AAAAAAAAAAAAAAAAAmAIAAGRycy9k&#10;b3ducmV2LnhtbFBLBQYAAAAABAAEAPUAAACJAwAAAAA=&#10;" path="m,579120r2781300,l2781300,,,,,579120xe" filled="f" strokecolor="#254061" strokeweight="3pt">
                  <v:path arrowok="t" textboxrect="0,0,2781300,579120"/>
                </v:shape>
                <v:rect id="Rectangle 1794" o:spid="_x0000_s1251" style="position:absolute;left:8171;top:12749;width:29092;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0aMQA&#10;AADdAAAADwAAAGRycy9kb3ducmV2LnhtbERPS2vCQBC+C/6HZQRvuqmImugq4gM9Vi3Y3obsmIRm&#10;Z0N2NbG/vlsQepuP7zmLVWtK8aDaFZYVvA0jEMSp1QVnCj4u+8EMhPPIGkvLpOBJDlbLbmeBibYN&#10;n+hx9pkIIewSVJB7XyVSujQng25oK+LA3Wxt0AdYZ1LX2IRwU8pRFE2kwYJDQ44VbXJKv893o+Aw&#10;q9afR/vTZOXu63B9v8bbS+yV6vfa9RyEp9b/i1/uow7zp/E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w9GjEAAAA3Q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En cas d’activité non maîtrisée seulement</w:t>
                        </w:r>
                      </w:p>
                    </w:txbxContent>
                  </v:textbox>
                </v:rect>
                <v:rect id="Rectangle 1795" o:spid="_x0000_s1252" style="position:absolute;left:30074;top:12749;width:45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xR88QA&#10;AADdAAAADwAAAGRycy9kb3ducmV2LnhtbERPS2vCQBC+C/6HZQRvuqngI9FVxAd6rFqwvQ3ZMQnN&#10;zobsamJ/fbcg9DYf33MWq9aU4kG1KywreBtGIIhTqwvOFHxc9oMZCOeRNZaWScGTHKyW3c4CE20b&#10;PtHj7DMRQtglqCD3vkqkdGlOBt3QVsSBu9naoA+wzqSusQnhppSjKJpIgwWHhhwr2uSUfp/vRsFh&#10;Vq0/j/anycrd1+H6fo23l9gr1e+16zkIT63/F7/cRx3mT+M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8UfPEAAAA3Q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796" o:spid="_x0000_s1253" style="position:absolute;left:30410;top:12749;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PhMQA&#10;AADdAAAADwAAAGRycy9kb3ducmV2LnhtbERPTWvCQBC9F/wPywi91U17UBNdJWiLHlsjpL0N2TEJ&#10;zc6G7DZJ/fXdguBtHu9z1tvRNKKnztWWFTzPIhDEhdU1lwrO2dvTEoTzyBoby6TglxxsN5OHNSba&#10;DvxB/cmXIoSwS1BB5X2bSOmKigy6mW2JA3exnUEfYFdK3eEQwk0jX6JoLg3WHBoqbGlXUfF9+jEK&#10;Dss2/Tza61A2r1+H/D2P91nslXqcjukKhKfR38U391GH+Yt4D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uz4TEAAAA3Q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shape id="Picture 1797" o:spid="_x0000_s1254" type="#_x0000_t75" style="position:absolute;left:39075;top:26679;width:21290;height:128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uyOvFAAAA3QAAAA8AAABkcnMvZG93bnJldi54bWxET01rwkAQvQv9D8sUehHd6EFj6hqK0OJB&#10;CEal12l2mqTJzobs1sR/3y0UepvH+5xtOppW3Kh3tWUFi3kEgriwuuZSweX8OotBOI+ssbVMCu7k&#10;IN09TLaYaDvwiW65L0UIYZeggsr7LpHSFRUZdHPbEQfu0/YGfYB9KXWPQwg3rVxG0UoarDk0VNjR&#10;vqKiyb+Ngvpkrufsa5kdF0PzUWZ7N31/i5V6ehxfnkF4Gv2/+M990GH+erOG32/CCXL3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rsjrxQAAAN0AAAAPAAAAAAAAAAAAAAAA&#10;AJ8CAABkcnMvZG93bnJldi54bWxQSwUGAAAAAAQABAD3AAAAkQMAAAAA&#10;">
                  <v:imagedata r:id="rId85" o:title=""/>
                </v:shape>
                <v:shape id="Shape 1799" o:spid="_x0000_s1255" style="position:absolute;left:43376;top:27095;width:16377;height:11665;visibility:visible;mso-wrap-style:square;v-text-anchor:top" coordsize="1637665,1166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JbIsUA&#10;AADdAAAADwAAAGRycy9kb3ducmV2LnhtbERPTWvCQBC9F/wPywi91Y2S1iS6igQKhbYHreJ1zI5J&#10;NDsbshtN/323UOhtHu9zluvBNOJGnastK5hOIhDEhdU1lwr2X69PCQjnkTU2lknBNzlYr0YPS8y0&#10;vfOWbjtfihDCLkMFlfdtJqUrKjLoJrYlDtzZdgZ9gF0pdYf3EG4aOYuiF2mw5tBQYUt5RcV11xsF&#10;n5f8GmMdvxen6cc8mT33x4PulXocD5sFCE+D/xf/ud90mD9PU/j9Jpw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lsixQAAAN0AAAAPAAAAAAAAAAAAAAAAAJgCAABkcnMv&#10;ZG93bnJldi54bWxQSwUGAAAAAAQABAD1AAAAigMAAAAA&#10;" path="m,1166495r1637665,l1637665,,,,,1166495xe" filled="f" strokecolor="#254061" strokeweight="3pt">
                  <v:path arrowok="t" textboxrect="0,0,1637665,1166495"/>
                </v:shape>
                <v:shape id="Shape 1800" o:spid="_x0000_s1256" style="position:absolute;left:40653;top:32592;width:2567;height:1142;visibility:visible;mso-wrap-style:square;v-text-anchor:top" coordsize="256667,11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IUkccA&#10;AADdAAAADwAAAGRycy9kb3ducmV2LnhtbESPQWvCQBCF70L/wzKF3nTTUqykrlKkUmtF0Kb3YXea&#10;hGZnQ3aN8d93DoK3Gd6b976ZLwffqJ66WAc28DjJQBHb4GouDRTf6/EMVEzIDpvAZOBCEZaLu9Ec&#10;cxfOfKD+mEolIRxzNFCl1OZaR1uRxzgJLbFov6HzmGTtSu06PEu4b/RTlk21x5qlocKWVhXZv+PJ&#10;G3j5+Zh+HmyxW3/tt+XleVX0O/tuzMP98PYKKtGQbubr9cYJ/iwTfvlGRt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CFJHHAAAA3QAAAA8AAAAAAAAAAAAAAAAAmAIAAGRy&#10;cy9kb3ducmV2LnhtbFBLBQYAAAAABAAEAPUAAACMAwAAAAA=&#10;" path="m115697,r-932,38072l256667,41656r-889,38100l113833,76174r-930,37999l,54229,115697,xe" fillcolor="#254061" stroked="f" strokeweight="0">
                  <v:path arrowok="t" textboxrect="0,0,256667,114173"/>
                </v:shape>
                <v:rect id="Rectangle 1801" o:spid="_x0000_s1257" style="position:absolute;left:44494;top:28541;width:1690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lWIcQA&#10;AADdAAAADwAAAGRycy9kb3ducmV2LnhtbERPTWvCQBC9C/6HZYTezEYPJaZZRapijq0R0t6G7DQJ&#10;zc6G7Nak/fXdQsHbPN7nZLvJdOJGg2stK1hFMQjiyuqWawXX4rRMQDiPrLGzTAq+ycFuO59lmGo7&#10;8ivdLr4WIYRdigoa7/tUSlc1ZNBFticO3IcdDPoAh1rqAccQbjq5juNHabDl0NBgT88NVZ+XL6Pg&#10;nPT7t9z+jHV3fD+XL+XmUGy8Ug+Laf8EwtPk7+J/d67D/CRewd834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5ViHEAAAA3Q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 xml:space="preserve">Identification et visa du </w:t>
                        </w:r>
                      </w:p>
                    </w:txbxContent>
                  </v:textbox>
                </v:rect>
                <v:rect id="Rectangle 15954" o:spid="_x0000_s1258" style="position:absolute;left:44889;top:30080;width:11741;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ArsUA&#10;AADeAAAADwAAAGRycy9kb3ducmV2LnhtbERPTWvCQBC9F/wPywje6kapJYmuIlrRY6uCehuyYxLM&#10;zobsamJ/fbdQ6G0e73Nmi85U4kGNKy0rGA0jEMSZ1SXnCo6HzWsMwnlkjZVlUvAkB4t572WGqbYt&#10;f9Fj73MRQtilqKDwvk6ldFlBBt3Q1sSBu9rGoA+wyaVusA3hppLjKHqXBksODQXWtCoou+3vRsE2&#10;rpfnnf1u8+rjsj19npL1IfFKDfrdcgrCU+f/xX/unQ7zJ8nkDX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4ECuxQAAAN4AAAAPAAAAAAAAAAAAAAAAAJgCAABkcnMv&#10;ZG93bnJldi54bWxQSwUGAAAAAAQABAD1AAAAigMAAAAA&#10;" filled="f" stroked="f">
                  <v:textbox inset="0,0,0,0">
                    <w:txbxContent>
                      <w:p w:rsidR="00ED7CFD" w:rsidRDefault="00DE5273">
                        <w:pPr>
                          <w:spacing w:after="160" w:line="259" w:lineRule="auto"/>
                          <w:ind w:left="0" w:right="0" w:firstLine="0"/>
                          <w:jc w:val="left"/>
                        </w:pPr>
                        <w:proofErr w:type="gramStart"/>
                        <w:r>
                          <w:rPr>
                            <w:b/>
                            <w:color w:val="244061"/>
                          </w:rPr>
                          <w:t>des</w:t>
                        </w:r>
                        <w:proofErr w:type="gramEnd"/>
                        <w:r>
                          <w:rPr>
                            <w:b/>
                            <w:color w:val="244061"/>
                          </w:rPr>
                          <w:t>) formateur(s</w:t>
                        </w:r>
                      </w:p>
                    </w:txbxContent>
                  </v:textbox>
                </v:rect>
                <v:rect id="Rectangle 15953" o:spid="_x0000_s1259" style="position:absolute;left:44494;top:30080;width:52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Y2sUA&#10;AADeAAAADwAAAGRycy9kb3ducmV2LnhtbERPTWvCQBC9F/wPywje6kaLJYmuIlrRY6uCehuyYxLM&#10;zobsamJ/fbdQ6G0e73Nmi85U4kGNKy0rGA0jEMSZ1SXnCo6HzWsMwnlkjZVlUvAkB4t572WGqbYt&#10;f9Fj73MRQtilqKDwvk6ldFlBBt3Q1sSBu9rGoA+wyaVusA3hppLjKHqXBksODQXWtCoou+3vRsE2&#10;rpfnnf1u8+rjsj19npL1IfFKDfrdcgrCU+f/xX/unQ7zJ8nkDX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djaxQAAAN4AAAAPAAAAAAAAAAAAAAAAAJgCAABkcnMv&#10;ZG93bnJldi54bWxQSwUGAAAAAAQABAD1AAAAigM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5955" o:spid="_x0000_s1260" style="position:absolute;left:53733;top:30080;width:52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zlNcQA&#10;AADeAAAADwAAAGRycy9kb3ducmV2LnhtbERPTWvCQBC9C/6HZQRvulFIMdFVpLXo0WpBvQ3ZMQlm&#10;Z0N2a2J/vVsQepvH+5zFqjOVuFPjSssKJuMIBHFmdcm5gu/j52gGwnlkjZVlUvAgB6tlv7fAVNuW&#10;v+h+8LkIIexSVFB4X6dSuqwgg25sa+LAXW1j0AfY5FI32IZwU8lpFL1JgyWHhgJrei8oux1+jILt&#10;rF6fd/a3zavNZXvan5KPY+KVGg669RyEp87/i1/unQ7z4ySO4e+dcIN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s5TXEAAAA3g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5956" o:spid="_x0000_s1261" style="position:absolute;left:54128;top:30080;width:4712;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57QsUA&#10;AADeAAAADwAAAGRycy9kb3ducmV2LnhtbERPTWvCQBC9C/6HZQRvurFgMNE1BFsxx1YL1tuQnSah&#10;2dmQ3Zq0v75bKPQ2j/c5u2w0rbhT7xrLClbLCARxaXXDlYLXy3GxAeE8ssbWMin4IgfZfjrZYart&#10;wC90P/tKhBB2KSqove9SKV1Zk0G3tB1x4N5tb9AH2FdS9ziEcNPKhyiKpcGGQ0ONHR1qKj/On0bB&#10;adPlb4X9Hqr26Xa6Pl+Tx0vilZrPxnwLwtPo/8V/7kKH+etkHcP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ntCxQAAAN4AAAAPAAAAAAAAAAAAAAAAAJgCAABkcnMv&#10;ZG93bnJldi54bWxQSwUGAAAAAAQABAD1AAAAigMAAAAA&#10;" filled="f" stroked="f">
                  <v:textbox inset="0,0,0,0">
                    <w:txbxContent>
                      <w:p w:rsidR="00ED7CFD" w:rsidRDefault="00DE5273">
                        <w:pPr>
                          <w:spacing w:after="160" w:line="259" w:lineRule="auto"/>
                          <w:ind w:left="0" w:right="0" w:firstLine="0"/>
                          <w:jc w:val="left"/>
                        </w:pPr>
                        <w:r>
                          <w:rPr>
                            <w:b/>
                            <w:color w:val="244061"/>
                          </w:rPr>
                          <w:t xml:space="preserve"> </w:t>
                        </w:r>
                        <w:proofErr w:type="gramStart"/>
                        <w:r>
                          <w:rPr>
                            <w:b/>
                            <w:color w:val="244061"/>
                          </w:rPr>
                          <w:t>ayant</w:t>
                        </w:r>
                        <w:proofErr w:type="gramEnd"/>
                        <w:r>
                          <w:rPr>
                            <w:b/>
                            <w:color w:val="244061"/>
                          </w:rPr>
                          <w:t xml:space="preserve"> </w:t>
                        </w:r>
                      </w:p>
                    </w:txbxContent>
                  </v:textbox>
                </v:rect>
                <v:rect id="Rectangle 1804" o:spid="_x0000_s1262" style="position:absolute;left:44494;top:31635;width:16039;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71ucMA&#10;AADdAAAADwAAAGRycy9kb3ducmV2LnhtbERPS4vCMBC+C/6HMII3TRWR2jWK+ECP6wN0b0Mz25Zt&#10;JqWJtvrrN8LC3ubje8582ZpSPKh2hWUFo2EEgji1uuBMweW8G8QgnEfWWFomBU9ysFx0O3NMtG34&#10;SI+Tz0QIYZeggtz7KpHSpTkZdENbEQfu29YGfYB1JnWNTQg3pRxH0VQaLDg05FjROqf053Q3CvZx&#10;tbod7KvJyu3X/vp5nW3OM69Uv9euPkB4av2/+M990GF+HE3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71uc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procédé</w:t>
                        </w:r>
                        <w:proofErr w:type="gramEnd"/>
                        <w:r>
                          <w:rPr>
                            <w:b/>
                            <w:color w:val="244061"/>
                          </w:rPr>
                          <w:t xml:space="preserve"> à l’évaluation,</w:t>
                        </w:r>
                      </w:p>
                    </w:txbxContent>
                  </v:textbox>
                </v:rect>
                <v:rect id="Rectangle 1805" o:spid="_x0000_s1263" style="position:absolute;left:56583;top:31635;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JQIsMA&#10;AADdAAAADwAAAGRycy9kb3ducmV2LnhtbERPS4vCMBC+C/6HMII3TRWU2jWK+ECP6wN0b0Mz25Zt&#10;JqWJtvrrN8LC3ubje8582ZpSPKh2hWUFo2EEgji1uuBMweW8G8QgnEfWWFomBU9ysFx0O3NMtG34&#10;SI+Tz0QIYZeggtz7KpHSpTkZdENbEQfu29YGfYB1JnWNTQg3pRxH0VQaLDg05FjROqf053Q3CvZx&#10;tbod7KvJyu3X/vp5nW3OM69Uv9euPkB4av2/+M990GF+HE3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JQIs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rect id="Rectangle 1806" o:spid="_x0000_s1264" style="position:absolute;left:44494;top:33189;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OVcMA&#10;AADdAAAADwAAAGRycy9kb3ducmV2LnhtbERPS4vCMBC+C/6HMAt703Q9SO0aRdRFj76g621oxrbY&#10;TEqTtV1/vREEb/PxPWc670wlbtS40rKCr2EEgjizuuRcwen4M4hBOI+ssbJMCv7JwXzW700x0bbl&#10;Pd0OPhchhF2CCgrv60RKlxVk0A1tTRy4i20M+gCbXOoG2xBuKjmKorE0WHJoKLCmZUHZ9fBnFGzi&#10;evG7tfc2r9bnTbpLJ6vjxCv1+dEtvkF46vxb/HJvdZgfR2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DOVc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rect id="Rectangle 1807" o:spid="_x0000_s1265" style="position:absolute;left:44784;top:33189;width:1839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xrzsMA&#10;AADdAAAADwAAAGRycy9kb3ducmV2LnhtbERPS4vCMBC+C/6HMII3TfWgtWsU8YEe1wfo3oZmti3b&#10;TEoTbfXXb4SFvc3H95z5sjWleFDtCssKRsMIBHFqdcGZgst5N4hBOI+ssbRMCp7kYLnoduaYaNvw&#10;kR4nn4kQwi5BBbn3VSKlS3My6Ia2Ig7ct60N+gDrTOoamxBuSjmOook0WHBoyLGidU7pz+luFOzj&#10;anU72FeTlduv/fXzOtucZ16pfq9dfYDw1Pp/8Z/7oMP8OJrC+5tw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xrzs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ainsi</w:t>
                        </w:r>
                        <w:proofErr w:type="gramEnd"/>
                        <w:r>
                          <w:rPr>
                            <w:b/>
                            <w:color w:val="244061"/>
                          </w:rPr>
                          <w:t xml:space="preserve"> que du représentant </w:t>
                        </w:r>
                      </w:p>
                    </w:txbxContent>
                  </v:textbox>
                </v:rect>
                <v:rect id="Rectangle 1808" o:spid="_x0000_s1266" style="position:absolute;left:44494;top:34744;width:1285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vMcA&#10;AADdAAAADwAAAGRycy9kb3ducmV2LnhtbESPzW7CQAyE70h9h5UrcYNNe6hCYBOh/giOLSABNytr&#10;koisN8puSejT14dKvdma8cznVTG6Vt2oD41nA0/zBBRx6W3DlYHD/mOWggoR2WLrmQzcKUCRP0xW&#10;mFk/8BfddrFSEsIhQwN1jF2mdShrchjmviMW7eJ7h1HWvtK2x0HCXaufk+RFO2xYGmrs6LWm8rr7&#10;dgY2abc+bf3PULXv583x87h42y+iMdPHcb0EFWmM/+a/660V/DQR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D/7zHAAAA3QAAAA8AAAAAAAAAAAAAAAAAmAIAAGRy&#10;cy9kb3ducmV2LnhtbFBLBQYAAAAABAAEAPUAAACMAwAAAAA=&#10;" filled="f" stroked="f">
                  <v:textbox inset="0,0,0,0">
                    <w:txbxContent>
                      <w:p w:rsidR="00ED7CFD" w:rsidRDefault="00DE5273">
                        <w:pPr>
                          <w:spacing w:after="160" w:line="259" w:lineRule="auto"/>
                          <w:ind w:left="0" w:right="0" w:firstLine="0"/>
                          <w:jc w:val="left"/>
                        </w:pPr>
                        <w:proofErr w:type="gramStart"/>
                        <w:r>
                          <w:rPr>
                            <w:b/>
                            <w:color w:val="244061"/>
                          </w:rPr>
                          <w:t>de</w:t>
                        </w:r>
                        <w:proofErr w:type="gramEnd"/>
                        <w:r>
                          <w:rPr>
                            <w:b/>
                            <w:color w:val="244061"/>
                          </w:rPr>
                          <w:t xml:space="preserve"> l’organisme de </w:t>
                        </w:r>
                      </w:p>
                    </w:txbxContent>
                  </v:textbox>
                </v:rect>
                <v:rect id="Rectangle 1809" o:spid="_x0000_s1267" style="position:absolute;left:44494;top:36268;width:7059;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9aJ8IA&#10;AADdAAAADwAAAGRycy9kb3ducmV2LnhtbERPTYvCMBC9L/gfwgje1tQ9SFuNIuqiR1cF9TY0Y1ts&#10;JqWJtvrrNwsL3ubxPmc670wlHtS40rKC0TACQZxZXXKu4Hj4/oxBOI+ssbJMCp7kYD7rfUwx1bbl&#10;H3rsfS5CCLsUFRTe16mULivIoBvamjhwV9sY9AE2udQNtiHcVPIrisbSYMmhocCalgVlt/3dKNjE&#10;9eK8ta82r9aXzWl3SlaHxCs16HeLCQhPnX+L/91bHebHUQJ/34QT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j1onwgAAAN0AAAAPAAAAAAAAAAAAAAAAAJgCAABkcnMvZG93&#10;bnJldi54bWxQSwUGAAAAAAQABAD1AAAAhwMAAAAA&#10;" filled="f" stroked="f">
                  <v:textbox inset="0,0,0,0">
                    <w:txbxContent>
                      <w:p w:rsidR="00ED7CFD" w:rsidRDefault="00DE5273">
                        <w:pPr>
                          <w:spacing w:after="160" w:line="259" w:lineRule="auto"/>
                          <w:ind w:left="0" w:right="0" w:firstLine="0"/>
                          <w:jc w:val="left"/>
                        </w:pPr>
                        <w:proofErr w:type="gramStart"/>
                        <w:r>
                          <w:rPr>
                            <w:b/>
                            <w:color w:val="244061"/>
                          </w:rPr>
                          <w:t>formation</w:t>
                        </w:r>
                        <w:proofErr w:type="gramEnd"/>
                      </w:p>
                    </w:txbxContent>
                  </v:textbox>
                </v:rect>
                <v:rect id="Rectangle 1810" o:spid="_x0000_s1268" style="position:absolute;left:49817;top:36268;width:449;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lZ8YA&#10;AADdAAAADwAAAGRycy9kb3ducmV2LnhtbESPQW/CMAyF75P4D5GRuI2UHVApBIQGExwZIMFuVuO1&#10;1RqnagIt/Pr5MGk3W+/5vc+LVe9qdac2VJ4NTMYJKOLc24oLA+fTx2sKKkRki7VnMvCgAKvl4GWB&#10;mfUdf9L9GAslIRwyNFDG2GRah7wkh2HsG2LRvn3rMMraFtq22Em4q/Vbkky1w4qlocSG3kvKf443&#10;Z2CXNuvr3j+7ot5+7S6Hy2xzmkVjRsN+PQcVqY//5r/rvRX8dCL8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xlZ8YAAADdAAAADwAAAAAAAAAAAAAAAACYAgAAZHJz&#10;L2Rvd25yZXYueG1sUEsFBgAAAAAEAAQA9QAAAIsDAAAAAA==&#10;" filled="f" stroked="f">
                  <v:textbox inset="0,0,0,0">
                    <w:txbxContent>
                      <w:p w:rsidR="00ED7CFD" w:rsidRDefault="00DE5273">
                        <w:pPr>
                          <w:spacing w:after="160" w:line="259" w:lineRule="auto"/>
                          <w:ind w:left="0" w:right="0" w:firstLine="0"/>
                          <w:jc w:val="left"/>
                        </w:pPr>
                        <w:r>
                          <w:rPr>
                            <w:b/>
                            <w:color w:val="244061"/>
                          </w:rPr>
                          <w:t>.</w:t>
                        </w:r>
                      </w:p>
                    </w:txbxContent>
                  </v:textbox>
                </v:rect>
                <v:rect id="Rectangle 1811" o:spid="_x0000_s1269" style="position:absolute;left:50152;top:36268;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A/MQA&#10;AADdAAAADwAAAGRycy9kb3ducmV2LnhtbERPTWvCQBC9F/oflil4azbxUGLqKtJWzLEaIe1tyE6T&#10;0OxsyG5N7K93BcHbPN7nLNeT6cSJBtdaVpBEMQjiyuqWawXHYvucgnAeWWNnmRScycF69fiwxEzb&#10;kfd0OvhahBB2GSpovO8zKV3VkEEX2Z44cD92MOgDHGqpBxxDuOnkPI5fpMGWQ0ODPb01VP0e/oyC&#10;XdpvvnL7P9bdx/eu/CwX78XCKzV7mjavIDxN/i6+uXMd5qdJAtdvwgl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gwPzEAAAA3Q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shape id="Picture 1812" o:spid="_x0000_s1270" type="#_x0000_t75" style="position:absolute;left:16443;top:52740;width:43907;height:134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b+4O/AAAA3QAAAA8AAABkcnMvZG93bnJldi54bWxET0sKwjAQ3QveIYzgTtO6EKlGEUFwIYjV&#10;A4zN2FabSdtErbc3guBuHu87i1VnKvGk1pWWFcTjCARxZnXJuYLzaTuagXAeWWNlmRS8ycFq2e8t&#10;MNH2xUd6pj4XIYRdggoK7+tESpcVZNCNbU0cuKttDfoA21zqFl8h3FRyEkVTabDk0FBgTZuCsnv6&#10;MAr28XpT7/Ce5rfGnQ/vQ7OdXhqlhoNuPQfhqfN/8c+902H+LJ7A95twgl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8G/uDvwAAAN0AAAAPAAAAAAAAAAAAAAAAAJ8CAABk&#10;cnMvZG93bnJldi54bWxQSwUGAAAAAAQABAD3AAAAiwMAAAAA&#10;">
                  <v:imagedata r:id="rId86" o:title=""/>
                </v:shape>
                <v:shape id="Shape 1814" o:spid="_x0000_s1271" style="position:absolute;left:41198;top:57486;width:18536;height:7924;visibility:visible;mso-wrap-style:square;v-text-anchor:top" coordsize="1853565,7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sIcEA&#10;AADdAAAADwAAAGRycy9kb3ducmV2LnhtbERPTWvCQBC9F/wPywi91U1KEYmuIkqgJ6HRg8chOybR&#10;7Oyyu5rYX98tFHqbx/uc1WY0vXiQD51lBfksA0FcW91xo+B0LN8WIEJE1thbJgVPCrBZT15WWGg7&#10;8Bc9qtiIFMKhQAVtjK6QMtQtGQwz64gTd7HeYEzQN1J7HFK46eV7ls2lwY5TQ4uOdi3Vt+puFIyH&#10;PZNn587DtSLzTfm8rEqlXqfjdgki0hj/xX/uT53mL/IP+P0mnS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LLCHBAAAA3QAAAA8AAAAAAAAAAAAAAAAAmAIAAGRycy9kb3du&#10;cmV2LnhtbFBLBQYAAAAABAAEAPUAAACGAwAAAAA=&#10;" path="m,792480r1853565,l1853565,,,,,792480xe" filled="f" strokecolor="#254061" strokeweight="3pt">
                  <v:path arrowok="t" textboxrect="0,0,1853565,792480"/>
                </v:shape>
                <v:shape id="Shape 1815" o:spid="_x0000_s1272" style="position:absolute;left:18014;top:53904;width:23366;height:7398;visibility:visible;mso-wrap-style:square;v-text-anchor:top" coordsize="2336546,739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UOMMA&#10;AADdAAAADwAAAGRycy9kb3ducmV2LnhtbERPTWsCMRC9C/0PYQq9aVaLst1uVopQ6EVrbQ8eh2Tc&#10;bLuZLJuo679vBMHbPN7nlMvBteJEfWg8K5hOMhDE2puGawU/3+/jHESIyAZbz6TgQgGW1cOoxML4&#10;M3/RaRdrkUI4FKjAxtgVUgZtyWGY+I44cQffO4wJ9rU0PZ5TuGvlLMsW0mHDqcFiRytL+m93dAr2&#10;z/s1fr5ssNHW1b/Z4ajzLSn19Di8vYKINMS7+Ob+MGl+Pp3D9Zt0gq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kUOMMAAADdAAAADwAAAAAAAAAAAAAAAACYAgAAZHJzL2Rv&#10;d25yZXYueG1sUEsFBgAAAAAEAAQA9QAAAIgDAAAAAA==&#10;" path="m125857,l114904,36593,2336546,703199r-10922,36576l103994,73047,93091,109474,,21971,125857,xe" fillcolor="#254061" stroked="f" strokeweight="0">
                  <v:path arrowok="t" textboxrect="0,0,2336546,739775"/>
                </v:shape>
                <v:rect id="Rectangle 1816" o:spid="_x0000_s1273" style="position:absolute;left:42315;top:58612;width:17546;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iMQA&#10;AADdAAAADwAAAGRycy9kb3ducmV2LnhtbERPTWvCQBC9C/6HZYTedJMeQoyuErTFHFstWG9DdkyC&#10;2dmQ3Zq0v75bKHibx/uc9XY0rbhT7xrLCuJFBIK4tLrhSsHH6XWegnAeWWNrmRR8k4PtZjpZY6bt&#10;wO90P/pKhBB2GSqove8yKV1Zk0G3sB1x4K62N+gD7CupexxCuGnlcxQl0mDDoaHGjnY1lbfjl1Fw&#10;SLv8s7A/Q9W+XA7nt/Nyf1p6pZ5mY74C4Wn0D/G/u9Bhfhon8PdNO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JWIjEAAAA3Q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 xml:space="preserve">La signature du candidat </w:t>
                        </w:r>
                      </w:p>
                    </w:txbxContent>
                  </v:textbox>
                </v:rect>
                <v:rect id="Rectangle 1817" o:spid="_x0000_s1274" style="position:absolute;left:42315;top:60167;width:1082;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9E8MA&#10;AADdAAAADwAAAGRycy9kb3ducmV2LnhtbERPTYvCMBC9C/6HMMLeNHUPbq1GEVfRo6uCehuasS02&#10;k9JE291fbxYEb/N4nzOdt6YUD6pdYVnBcBCBIE6tLjhTcDys+zEI55E1lpZJwS85mM+6nSkm2jb8&#10;Q4+9z0QIYZeggtz7KpHSpTkZdANbEQfuamuDPsA6k7rGJoSbUn5G0UgaLDg05FjRMqf0tr8bBZu4&#10;Wpy39q/JytVlc9qdxt+HsVfqo9cuJiA8tf4tfrm3OsyPh1/w/004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X9E8MAAADdAAAADwAAAAAAAAAAAAAAAACYAgAAZHJzL2Rv&#10;d25yZXYueG1sUEsFBgAAAAAEAAQA9QAAAIgDAAAAAA==&#10;" filled="f" stroked="f">
                  <v:textbox inset="0,0,0,0">
                    <w:txbxContent>
                      <w:p w:rsidR="00ED7CFD" w:rsidRDefault="00DE5273">
                        <w:pPr>
                          <w:spacing w:after="160" w:line="259" w:lineRule="auto"/>
                          <w:ind w:left="0" w:right="0" w:firstLine="0"/>
                          <w:jc w:val="left"/>
                        </w:pPr>
                        <w:proofErr w:type="gramStart"/>
                        <w:r>
                          <w:rPr>
                            <w:b/>
                            <w:color w:val="244061"/>
                          </w:rPr>
                          <w:t>si</w:t>
                        </w:r>
                        <w:proofErr w:type="gramEnd"/>
                      </w:p>
                    </w:txbxContent>
                  </v:textbox>
                </v:rect>
                <v:rect id="Rectangle 1818" o:spid="_x0000_s1275" style="position:absolute;left:43122;top:60167;width:17379;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ppYcYA&#10;AADdAAAADwAAAGRycy9kb3ducmV2LnhtbESPQW/CMAyF75P4D5GRuI2UHVApBIQGExwZIMFuVuO1&#10;1RqnagIt/Pr5MGk3W+/5vc+LVe9qdac2VJ4NTMYJKOLc24oLA+fTx2sKKkRki7VnMvCgAKvl4GWB&#10;mfUdf9L9GAslIRwyNFDG2GRah7wkh2HsG2LRvn3rMMraFtq22Em4q/Vbkky1w4qlocSG3kvKf443&#10;Z2CXNuvr3j+7ot5+7S6Hy2xzmkVjRsN+PQcVqY//5r/rvRX8dCK4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ppYcYAAADdAAAADwAAAAAAAAAAAAAAAACYAgAAZHJz&#10;L2Rvd25yZXYueG1sUEsFBgAAAAAEAAQA9QAAAIsDAAAAAA==&#10;" filled="f" stroked="f">
                  <v:textbox inset="0,0,0,0">
                    <w:txbxContent>
                      <w:p w:rsidR="00ED7CFD" w:rsidRDefault="00DE5273">
                        <w:pPr>
                          <w:spacing w:after="160" w:line="259" w:lineRule="auto"/>
                          <w:ind w:left="0" w:right="0" w:firstLine="0"/>
                          <w:jc w:val="left"/>
                        </w:pPr>
                        <w:proofErr w:type="spellStart"/>
                        <w:proofErr w:type="gramStart"/>
                        <w:r>
                          <w:rPr>
                            <w:b/>
                            <w:color w:val="244061"/>
                          </w:rPr>
                          <w:t>gnifie</w:t>
                        </w:r>
                        <w:proofErr w:type="spellEnd"/>
                        <w:proofErr w:type="gramEnd"/>
                        <w:r>
                          <w:rPr>
                            <w:b/>
                            <w:color w:val="244061"/>
                          </w:rPr>
                          <w:t xml:space="preserve"> seulement qu’une </w:t>
                        </w:r>
                      </w:p>
                    </w:txbxContent>
                  </v:textbox>
                </v:rect>
                <v:rect id="Rectangle 1819" o:spid="_x0000_s1276" style="position:absolute;left:42315;top:61706;width:416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bM+sQA&#10;AADdAAAADwAAAGRycy9kb3ducmV2LnhtbERPTWvCQBC9F/oflil4azZ6kCR1FbEVPbZJIfU2ZMck&#10;mJ0N2dXE/vpuodDbPN7nrDaT6cSNBtdaVjCPYhDEldUt1wo+i/1zAsJ5ZI2dZVJwJweb9ePDCjNt&#10;R/6gW+5rEULYZaig8b7PpHRVQwZdZHviwJ3tYNAHONRSDziGcNPJRRwvpcGWQ0ODPe0aqi751Sg4&#10;JP3262i/x7p7Ox3K9zJ9LVKv1Oxp2r6A8DT5f/Gf+6jD/GSewu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zPrEAAAA3QAAAA8AAAAAAAAAAAAAAAAAmAIAAGRycy9k&#10;b3ducmV2LnhtbFBLBQYAAAAABAAEAPUAAACJAwAAAAA=&#10;" filled="f" stroked="f">
                  <v:textbox inset="0,0,0,0">
                    <w:txbxContent>
                      <w:p w:rsidR="00ED7CFD" w:rsidRDefault="00DE5273">
                        <w:pPr>
                          <w:spacing w:after="160" w:line="259" w:lineRule="auto"/>
                          <w:ind w:left="0" w:right="0" w:firstLine="0"/>
                          <w:jc w:val="left"/>
                        </w:pPr>
                        <w:proofErr w:type="gramStart"/>
                        <w:r>
                          <w:rPr>
                            <w:b/>
                            <w:color w:val="244061"/>
                          </w:rPr>
                          <w:t>copie</w:t>
                        </w:r>
                        <w:proofErr w:type="gramEnd"/>
                        <w:r>
                          <w:rPr>
                            <w:b/>
                            <w:color w:val="244061"/>
                          </w:rPr>
                          <w:t xml:space="preserve"> </w:t>
                        </w:r>
                      </w:p>
                    </w:txbxContent>
                  </v:textbox>
                </v:rect>
                <v:rect id="Rectangle 1820" o:spid="_x0000_s1277" style="position:absolute;left:45454;top:61706;width:4628;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Cv2sYA&#10;AADdAAAADwAAAGRycy9kb3ducmV2LnhtbESPQW/CMAyF75P4D5GRuI0UDqgUAkJjExwZIMFuVuO1&#10;1RqnagIt/Pr5MGk3W+/5vc/Lde9qdac2VJ4NTMYJKOLc24oLA+fTx2sKKkRki7VnMvCgAOvV4GWJ&#10;mfUdf9L9GAslIRwyNFDG2GRah7wkh2HsG2LRvn3rMMraFtq22Em4q/U0SWbaYcXSUGJDbyXlP8eb&#10;M7BLm811759dUb9/7S6Hy3x7mkdjRsN+swAVqY//5r/rvRX8dCr8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Cv2sYAAADdAAAADwAAAAAAAAAAAAAAAACYAgAAZHJz&#10;L2Rvd25yZXYueG1sUEsFBgAAAAAEAAQA9QAAAIsDAAAAAA==&#10;" filled="f" stroked="f">
                  <v:textbox inset="0,0,0,0">
                    <w:txbxContent>
                      <w:p w:rsidR="00ED7CFD" w:rsidRDefault="00DE5273">
                        <w:pPr>
                          <w:spacing w:after="160" w:line="259" w:lineRule="auto"/>
                          <w:ind w:left="0" w:right="0" w:firstLine="0"/>
                          <w:jc w:val="left"/>
                        </w:pPr>
                        <w:proofErr w:type="gramStart"/>
                        <w:r>
                          <w:rPr>
                            <w:b/>
                            <w:color w:val="244061"/>
                          </w:rPr>
                          <w:t>de</w:t>
                        </w:r>
                        <w:proofErr w:type="gramEnd"/>
                        <w:r>
                          <w:rPr>
                            <w:b/>
                            <w:color w:val="244061"/>
                          </w:rPr>
                          <w:t xml:space="preserve"> son</w:t>
                        </w:r>
                      </w:p>
                    </w:txbxContent>
                  </v:textbox>
                </v:rect>
                <v:rect id="Rectangle 1821" o:spid="_x0000_s1278" style="position:absolute;left:48944;top:61706;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wKQcIA&#10;AADdAAAADwAAAGRycy9kb3ducmV2LnhtbERPS4vCMBC+L/gfwgje1lQPUqtRRHfR4/oA9TY0Y1ts&#10;JqWJtu6vN4LgbT6+50znrSnFnWpXWFYw6EcgiFOrC84UHPa/3zEI55E1lpZJwYMczGedrykm2ja8&#10;pfvOZyKEsEtQQe59lUjp0pwMur6tiAN3sbVBH2CdSV1jE8JNKYdRNJIGCw4NOVa0zCm97m5GwTqu&#10;FqeN/W+y8ue8Pv4dx6v92CvV67aLCQhPrf+I3+6NDvPj4Q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ApBwgAAAN0AAAAPAAAAAAAAAAAAAAAAAJgCAABkcnMvZG93&#10;bnJldi54bWxQSwUGAAAAAAQABAD1AAAAhwM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v:rect id="Rectangle 1822" o:spid="_x0000_s1279" style="position:absolute;left:49237;top:61706;width:10015;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UNsQA&#10;AADdAAAADwAAAGRycy9kb3ducmV2LnhtbERPTWvCQBC9F/oflil4q5vmUGLqKtIqybEawfY2ZKdJ&#10;aHY2ZLdJ7K93BcHbPN7nLNeTacVAvWssK3iZRyCIS6sbrhQci91zAsJ5ZI2tZVJwJgfr1ePDElNt&#10;R97TcPCVCCHsUlRQe9+lUrqyJoNubjviwP3Y3qAPsK+k7nEM4aaVcRS9SoMNh4YaO3qvqfw9/BkF&#10;WdJtvnL7P1bt9js7fZ4WH8XCKzV7mjZvIDxN/i6+uXMd5idxDNdvwgl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elDbEAAAA3QAAAA8AAAAAAAAAAAAAAAAAmAIAAGRycy9k&#10;b3ducmV2LnhtbFBLBQYAAAAABAAEAPUAAACJAwAAAAA=&#10;" filled="f" stroked="f">
                  <v:textbox inset="0,0,0,0">
                    <w:txbxContent>
                      <w:p w:rsidR="00ED7CFD" w:rsidRDefault="00DE5273">
                        <w:pPr>
                          <w:spacing w:after="160" w:line="259" w:lineRule="auto"/>
                          <w:ind w:left="0" w:right="0" w:firstLine="0"/>
                          <w:jc w:val="left"/>
                        </w:pPr>
                        <w:proofErr w:type="gramStart"/>
                        <w:r>
                          <w:rPr>
                            <w:b/>
                            <w:color w:val="244061"/>
                          </w:rPr>
                          <w:t>livret</w:t>
                        </w:r>
                        <w:proofErr w:type="gramEnd"/>
                        <w:r>
                          <w:rPr>
                            <w:b/>
                            <w:color w:val="244061"/>
                          </w:rPr>
                          <w:t xml:space="preserve"> lui a été </w:t>
                        </w:r>
                      </w:p>
                    </w:txbxContent>
                  </v:textbox>
                </v:rect>
                <v:rect id="Rectangle 1823" o:spid="_x0000_s1280" style="position:absolute;left:42315;top:63260;width:5203;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IxrcQA&#10;AADdAAAADwAAAGRycy9kb3ducmV2LnhtbERPTWvCQBC9F/wPywi91U0jlBhdJWglHlsVbG9DdkxC&#10;s7Mhu03S/vpuQfA2j/c5q81oGtFT52rLCp5nEQjiwuqaSwXn0/4pAeE8ssbGMin4IQeb9eRhham2&#10;A79Tf/SlCCHsUlRQed+mUrqiIoNuZlviwF1tZ9AH2JVSdziEcNPIOIpepMGaQ0OFLW0rKr6O30ZB&#10;nrTZx8H+DmXz+plf3i6L3WnhlXqcjtkShKfR38U390GH+Uk8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SMa3EAAAA3QAAAA8AAAAAAAAAAAAAAAAAmAIAAGRycy9k&#10;b3ducmV2LnhtbFBLBQYAAAAABAAEAPUAAACJAwAAAAA=&#10;" filled="f" stroked="f">
                  <v:textbox inset="0,0,0,0">
                    <w:txbxContent>
                      <w:p w:rsidR="00ED7CFD" w:rsidRDefault="00DE5273">
                        <w:pPr>
                          <w:spacing w:after="160" w:line="259" w:lineRule="auto"/>
                          <w:ind w:left="0" w:right="0" w:firstLine="0"/>
                          <w:jc w:val="left"/>
                        </w:pPr>
                        <w:proofErr w:type="gramStart"/>
                        <w:r>
                          <w:rPr>
                            <w:b/>
                            <w:color w:val="244061"/>
                          </w:rPr>
                          <w:t>remise</w:t>
                        </w:r>
                        <w:proofErr w:type="gramEnd"/>
                        <w:r>
                          <w:rPr>
                            <w:b/>
                            <w:color w:val="244061"/>
                          </w:rPr>
                          <w:t>.</w:t>
                        </w:r>
                      </w:p>
                    </w:txbxContent>
                  </v:textbox>
                </v:rect>
                <v:rect id="Rectangle 1824" o:spid="_x0000_s1281" style="position:absolute;left:46231;top:63260;width:381;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up2cQA&#10;AADdAAAADwAAAGRycy9kb3ducmV2LnhtbERPTWvCQBC9F/wPywi91U2DlBhdJWglHlsVbG9DdkxC&#10;s7Mhu03S/vpuQfA2j/c5q81oGtFT52rLCp5nEQjiwuqaSwXn0/4pAeE8ssbGMin4IQeb9eRhham2&#10;A79Tf/SlCCHsUlRQed+mUrqiIoNuZlviwF1tZ9AH2JVSdziEcNPIOIpepMGaQ0OFLW0rKr6O30ZB&#10;nrTZx8H+DmXz+plf3i6L3WnhlXqcjtkShKfR38U390GH+Uk8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7qdnEAAAA3QAAAA8AAAAAAAAAAAAAAAAAmAIAAGRycy9k&#10;b3ducmV2LnhtbFBLBQYAAAAABAAEAPUAAACJAwAAAAA=&#10;" filled="f" stroked="f">
                  <v:textbox inset="0,0,0,0">
                    <w:txbxContent>
                      <w:p w:rsidR="00ED7CFD" w:rsidRDefault="00DE5273">
                        <w:pPr>
                          <w:spacing w:after="160" w:line="259" w:lineRule="auto"/>
                          <w:ind w:left="0" w:right="0" w:firstLine="0"/>
                          <w:jc w:val="left"/>
                        </w:pPr>
                        <w:r>
                          <w:rPr>
                            <w:b/>
                            <w:color w:val="244061"/>
                          </w:rPr>
                          <w:t xml:space="preserve"> </w:t>
                        </w:r>
                      </w:p>
                    </w:txbxContent>
                  </v:textbox>
                </v:rect>
                <w10:anchorlock/>
              </v:group>
            </w:pict>
          </mc:Fallback>
        </mc:AlternateContent>
      </w:r>
    </w:p>
    <w:p w:rsidR="00ED7CFD" w:rsidRDefault="00DE5273">
      <w:pPr>
        <w:spacing w:after="0" w:line="259" w:lineRule="auto"/>
        <w:ind w:left="428" w:right="0" w:firstLine="0"/>
      </w:pPr>
      <w:r>
        <w:t xml:space="preserve"> </w:t>
      </w:r>
      <w:r>
        <w:tab/>
        <w:t xml:space="preserve"> </w:t>
      </w:r>
    </w:p>
    <w:p w:rsidR="00ED7CFD" w:rsidRDefault="00DE5273">
      <w:pPr>
        <w:pStyle w:val="Titre3"/>
        <w:spacing w:after="12" w:line="249" w:lineRule="auto"/>
        <w:ind w:left="795"/>
      </w:pPr>
      <w:r>
        <w:rPr>
          <w:i/>
          <w:sz w:val="28"/>
        </w:rPr>
        <w:lastRenderedPageBreak/>
        <w:t>5)</w:t>
      </w:r>
      <w:r>
        <w:rPr>
          <w:rFonts w:ascii="Arial" w:eastAsia="Arial" w:hAnsi="Arial" w:cs="Arial"/>
          <w:i/>
          <w:sz w:val="28"/>
        </w:rPr>
        <w:t xml:space="preserve"> </w:t>
      </w:r>
      <w:r>
        <w:rPr>
          <w:sz w:val="28"/>
        </w:rPr>
        <w:t xml:space="preserve">Exemples de description des évaluations mises en œuvre </w:t>
      </w:r>
    </w:p>
    <w:p w:rsidR="00ED7CFD" w:rsidRDefault="00DE5273">
      <w:pPr>
        <w:spacing w:after="102" w:line="259" w:lineRule="auto"/>
        <w:ind w:left="656" w:right="0" w:firstLine="0"/>
        <w:jc w:val="left"/>
      </w:pPr>
      <w:r>
        <w:t xml:space="preserve"> </w:t>
      </w:r>
    </w:p>
    <w:p w:rsidR="00ED7CFD" w:rsidRDefault="00DE5273">
      <w:pPr>
        <w:ind w:left="310" w:right="0"/>
      </w:pPr>
      <w:r>
        <w:t xml:space="preserve">La finalité de la description des évaluations mises en œuvre dans le Livret d’évaluations passées en cours de formation est de renseigner les membres du jury sur le contexte et la manière dont la compétence a été évaluée : </w:t>
      </w:r>
    </w:p>
    <w:p w:rsidR="00ED7CFD" w:rsidRDefault="00DE5273">
      <w:pPr>
        <w:numPr>
          <w:ilvl w:val="0"/>
          <w:numId w:val="7"/>
        </w:numPr>
        <w:spacing w:after="104" w:line="259" w:lineRule="auto"/>
        <w:ind w:right="382" w:hanging="358"/>
      </w:pPr>
      <w:r>
        <w:t xml:space="preserve">Soit dans une combinatoire de compétences (recommandé), soit, si cela n’est pas possible, isolément. </w:t>
      </w:r>
    </w:p>
    <w:p w:rsidR="00ED7CFD" w:rsidRDefault="00DE5273">
      <w:pPr>
        <w:numPr>
          <w:ilvl w:val="0"/>
          <w:numId w:val="7"/>
        </w:numPr>
        <w:spacing w:after="237" w:line="362" w:lineRule="auto"/>
        <w:ind w:right="382" w:hanging="358"/>
      </w:pPr>
      <w:r>
        <w:t xml:space="preserve">Selon quelle modalité (mise en situation professionnelle, questionnaire, entretien technique, autre…) </w:t>
      </w:r>
      <w:r>
        <w:rPr>
          <w:rFonts w:ascii="Wingdings 3" w:eastAsia="Wingdings 3" w:hAnsi="Wingdings 3" w:cs="Wingdings 3"/>
          <w:color w:val="D60093"/>
          <w:sz w:val="12"/>
        </w:rPr>
        <w:t></w:t>
      </w:r>
      <w:r>
        <w:rPr>
          <w:rFonts w:ascii="Arial" w:eastAsia="Arial" w:hAnsi="Arial" w:cs="Arial"/>
          <w:color w:val="D60093"/>
          <w:sz w:val="12"/>
        </w:rPr>
        <w:t xml:space="preserve"> </w:t>
      </w:r>
      <w:r>
        <w:rPr>
          <w:rFonts w:ascii="Arial" w:eastAsia="Arial" w:hAnsi="Arial" w:cs="Arial"/>
          <w:color w:val="D60093"/>
          <w:sz w:val="12"/>
        </w:rPr>
        <w:tab/>
      </w:r>
      <w:r>
        <w:t xml:space="preserve">Il est recommandé qu’une activité soit couverte par au moins 2 situations d’évaluation. </w:t>
      </w:r>
    </w:p>
    <w:p w:rsidR="00ED7CFD" w:rsidRDefault="00DE5273">
      <w:pPr>
        <w:spacing w:after="233" w:line="250" w:lineRule="auto"/>
        <w:ind w:left="310" w:right="0"/>
        <w:jc w:val="left"/>
      </w:pPr>
      <w:r>
        <w:rPr>
          <w:b/>
        </w:rPr>
        <w:t xml:space="preserve">Voici des exemples pour illustrer ces rubriques « description des évaluations mises en œuvre » à partir des situations d’évaluation repérées : </w:t>
      </w:r>
    </w:p>
    <w:p w:rsidR="00ED7CFD" w:rsidRDefault="00DE5273">
      <w:pPr>
        <w:spacing w:after="298" w:line="259" w:lineRule="auto"/>
        <w:ind w:left="300" w:right="0" w:firstLine="0"/>
        <w:jc w:val="left"/>
      </w:pPr>
      <w:r>
        <w:t xml:space="preserve"> </w:t>
      </w:r>
    </w:p>
    <w:p w:rsidR="00ED7CFD" w:rsidRDefault="00DE5273">
      <w:pPr>
        <w:pStyle w:val="Titre4"/>
        <w:spacing w:after="97"/>
        <w:ind w:left="223"/>
      </w:pPr>
      <w:r>
        <w:rPr>
          <w:color w:val="D60093"/>
        </w:rPr>
        <w:t>a.</w:t>
      </w:r>
      <w:r>
        <w:rPr>
          <w:rFonts w:ascii="Arial" w:eastAsia="Arial" w:hAnsi="Arial" w:cs="Arial"/>
          <w:color w:val="D60093"/>
        </w:rPr>
        <w:t xml:space="preserve"> </w:t>
      </w:r>
      <w:r>
        <w:t xml:space="preserve">Exemple secteur du BTP : Niveau IV </w:t>
      </w:r>
    </w:p>
    <w:p w:rsidR="00ED7CFD" w:rsidRDefault="00DE5273">
      <w:pPr>
        <w:spacing w:after="101" w:line="259" w:lineRule="auto"/>
        <w:ind w:left="569" w:right="0" w:firstLine="0"/>
        <w:jc w:val="left"/>
      </w:pPr>
      <w:r>
        <w:rPr>
          <w:b/>
          <w:sz w:val="24"/>
        </w:rPr>
        <w:t xml:space="preserve"> </w:t>
      </w:r>
    </w:p>
    <w:p w:rsidR="00ED7CFD" w:rsidRDefault="00DE5273">
      <w:pPr>
        <w:spacing w:after="0" w:line="259" w:lineRule="auto"/>
        <w:ind w:left="10" w:right="374"/>
        <w:jc w:val="right"/>
      </w:pPr>
      <w:r>
        <w:rPr>
          <w:b/>
        </w:rPr>
        <w:t xml:space="preserve">Compétences </w:t>
      </w:r>
    </w:p>
    <w:p w:rsidR="00ED7CFD" w:rsidRDefault="00DE5273">
      <w:pPr>
        <w:pStyle w:val="Titre5"/>
        <w:tabs>
          <w:tab w:val="center" w:pos="7560"/>
        </w:tabs>
        <w:ind w:left="0" w:firstLine="0"/>
      </w:pPr>
      <w:r>
        <w:t>Description des évaluations mises en œuvre</w:t>
      </w:r>
      <w:r>
        <w:rPr>
          <w:b w:val="0"/>
          <w:color w:val="000000"/>
        </w:rPr>
        <w:t xml:space="preserve"> </w:t>
      </w:r>
      <w:r>
        <w:rPr>
          <w:b w:val="0"/>
          <w:color w:val="000000"/>
        </w:rPr>
        <w:tab/>
      </w:r>
      <w:r>
        <w:t>Dates</w:t>
      </w:r>
      <w:r>
        <w:rPr>
          <w:b w:val="0"/>
          <w:color w:val="000000"/>
        </w:rPr>
        <w:t xml:space="preserve"> </w:t>
      </w:r>
    </w:p>
    <w:p w:rsidR="00ED7CFD" w:rsidRDefault="00DE5273">
      <w:pPr>
        <w:spacing w:after="267" w:line="259" w:lineRule="auto"/>
        <w:ind w:left="10" w:right="212"/>
        <w:jc w:val="right"/>
      </w:pPr>
      <w:r>
        <w:rPr>
          <w:b/>
        </w:rPr>
        <w:t xml:space="preserve">évaluées </w:t>
      </w:r>
      <w:r>
        <w:rPr>
          <w:i/>
          <w:sz w:val="16"/>
        </w:rPr>
        <w:t>(cochez)</w:t>
      </w:r>
      <w:r>
        <w:rPr>
          <w:color w:val="000000"/>
        </w:rPr>
        <w:t xml:space="preserve"> </w:t>
      </w:r>
    </w:p>
    <w:p w:rsidR="00ED7CFD" w:rsidRDefault="00DE5273">
      <w:pPr>
        <w:numPr>
          <w:ilvl w:val="0"/>
          <w:numId w:val="8"/>
        </w:numPr>
        <w:spacing w:after="9"/>
        <w:ind w:left="355" w:right="158" w:hanging="252"/>
      </w:pPr>
      <w:r>
        <w:t xml:space="preserve">A partir du cahier des charges fonctionnel élaboré par le coordinateur S.S.I. pour </w:t>
      </w:r>
    </w:p>
    <w:p w:rsidR="00ED7CFD" w:rsidRDefault="00DE5273">
      <w:pPr>
        <w:numPr>
          <w:ilvl w:val="1"/>
          <w:numId w:val="8"/>
        </w:numPr>
        <w:spacing w:after="0" w:line="259" w:lineRule="auto"/>
        <w:ind w:right="-15"/>
        <w:jc w:val="left"/>
      </w:pPr>
      <w:r>
        <w:rPr>
          <w:rFonts w:ascii="MS Gothic" w:eastAsia="MS Gothic" w:hAnsi="MS Gothic" w:cs="MS Gothic"/>
        </w:rPr>
        <w:t>☒</w:t>
      </w:r>
      <w:r>
        <w:t xml:space="preserve"> </w:t>
      </w:r>
      <w:r>
        <w:tab/>
        <w:t xml:space="preserve">4 </w:t>
      </w:r>
      <w:r>
        <w:rPr>
          <w:rFonts w:ascii="MS Gothic" w:eastAsia="MS Gothic" w:hAnsi="MS Gothic" w:cs="MS Gothic"/>
        </w:rPr>
        <w:t>☐</w:t>
      </w:r>
      <w:r>
        <w:t xml:space="preserve"> </w:t>
      </w:r>
      <w:r>
        <w:tab/>
        <w:t xml:space="preserve">7 </w:t>
      </w:r>
      <w:r>
        <w:rPr>
          <w:rFonts w:ascii="MS Gothic" w:eastAsia="MS Gothic" w:hAnsi="MS Gothic" w:cs="MS Gothic"/>
        </w:rPr>
        <w:t>☐</w:t>
      </w:r>
      <w:r>
        <w:t xml:space="preserve"> un système de sécurité incendie de catégorie A à installer dans un établissement </w:t>
      </w:r>
    </w:p>
    <w:p w:rsidR="00ED7CFD" w:rsidRDefault="00DE5273">
      <w:pPr>
        <w:spacing w:after="109" w:line="216" w:lineRule="auto"/>
        <w:ind w:left="351" w:right="-15"/>
        <w:jc w:val="left"/>
      </w:pPr>
      <w:r>
        <w:rPr>
          <w:noProof/>
        </w:rPr>
        <w:drawing>
          <wp:anchor distT="0" distB="0" distL="114300" distR="114300" simplePos="0" relativeHeight="251664384" behindDoc="1" locked="0" layoutInCell="1" allowOverlap="0">
            <wp:simplePos x="0" y="0"/>
            <wp:positionH relativeFrom="column">
              <wp:posOffset>-7111</wp:posOffset>
            </wp:positionH>
            <wp:positionV relativeFrom="paragraph">
              <wp:posOffset>-881125</wp:posOffset>
            </wp:positionV>
            <wp:extent cx="6251448" cy="3910585"/>
            <wp:effectExtent l="0" t="0" r="0" b="0"/>
            <wp:wrapNone/>
            <wp:docPr id="18164" name="Picture 18164"/>
            <wp:cNvGraphicFramePr/>
            <a:graphic xmlns:a="http://schemas.openxmlformats.org/drawingml/2006/main">
              <a:graphicData uri="http://schemas.openxmlformats.org/drawingml/2006/picture">
                <pic:pic xmlns:pic="http://schemas.openxmlformats.org/drawingml/2006/picture">
                  <pic:nvPicPr>
                    <pic:cNvPr id="18164" name="Picture 18164"/>
                    <pic:cNvPicPr/>
                  </pic:nvPicPr>
                  <pic:blipFill>
                    <a:blip r:embed="rId87"/>
                    <a:stretch>
                      <a:fillRect/>
                    </a:stretch>
                  </pic:blipFill>
                  <pic:spPr>
                    <a:xfrm>
                      <a:off x="0" y="0"/>
                      <a:ext cx="6251448" cy="3910585"/>
                    </a:xfrm>
                    <a:prstGeom prst="rect">
                      <a:avLst/>
                    </a:prstGeom>
                  </pic:spPr>
                </pic:pic>
              </a:graphicData>
            </a:graphic>
          </wp:anchor>
        </w:drawing>
      </w:r>
      <w:r>
        <w:t xml:space="preserve">recevant du public, avec locaux réservés au sommeil, le candidat a notifié et argumenté par écrit les non conformités réglementaires de ce cahier des </w:t>
      </w:r>
      <w:r>
        <w:tab/>
        <w:t xml:space="preserve">02/02/2016 2 </w:t>
      </w:r>
      <w:r>
        <w:rPr>
          <w:rFonts w:ascii="MS Gothic" w:eastAsia="MS Gothic" w:hAnsi="MS Gothic" w:cs="MS Gothic"/>
        </w:rPr>
        <w:t>☐</w:t>
      </w:r>
      <w:r>
        <w:t xml:space="preserve"> </w:t>
      </w:r>
      <w:r>
        <w:tab/>
        <w:t xml:space="preserve">5 </w:t>
      </w:r>
      <w:r>
        <w:rPr>
          <w:rFonts w:ascii="MS Gothic" w:eastAsia="MS Gothic" w:hAnsi="MS Gothic" w:cs="MS Gothic"/>
        </w:rPr>
        <w:t>☐</w:t>
      </w:r>
      <w:r>
        <w:t xml:space="preserve"> </w:t>
      </w:r>
      <w:r>
        <w:tab/>
        <w:t xml:space="preserve">8 </w:t>
      </w:r>
      <w:r>
        <w:rPr>
          <w:rFonts w:ascii="MS Gothic" w:eastAsia="MS Gothic" w:hAnsi="MS Gothic" w:cs="MS Gothic"/>
        </w:rPr>
        <w:t>☐</w:t>
      </w:r>
      <w:r>
        <w:t xml:space="preserve"> charges. </w:t>
      </w:r>
    </w:p>
    <w:p w:rsidR="00ED7CFD" w:rsidRDefault="00DE5273">
      <w:pPr>
        <w:tabs>
          <w:tab w:val="center" w:pos="8346"/>
          <w:tab w:val="center" w:pos="8911"/>
          <w:tab w:val="right" w:pos="9648"/>
        </w:tabs>
        <w:spacing w:after="186" w:line="259" w:lineRule="auto"/>
        <w:ind w:left="0" w:right="-15" w:firstLine="0"/>
        <w:jc w:val="left"/>
      </w:pPr>
      <w:r>
        <w:rPr>
          <w:color w:val="000000"/>
          <w:sz w:val="22"/>
        </w:rPr>
        <w:tab/>
      </w:r>
      <w:r>
        <w:t xml:space="preserve">3 </w:t>
      </w:r>
      <w:r>
        <w:rPr>
          <w:rFonts w:ascii="MS Gothic" w:eastAsia="MS Gothic" w:hAnsi="MS Gothic" w:cs="MS Gothic"/>
        </w:rPr>
        <w:t>☐</w:t>
      </w:r>
      <w:r>
        <w:t xml:space="preserve"> </w:t>
      </w:r>
      <w:r>
        <w:tab/>
        <w:t xml:space="preserve">6 </w:t>
      </w:r>
      <w:r>
        <w:rPr>
          <w:rFonts w:ascii="MS Gothic" w:eastAsia="MS Gothic" w:hAnsi="MS Gothic" w:cs="MS Gothic"/>
        </w:rPr>
        <w:t>☐</w:t>
      </w:r>
      <w:r>
        <w:t xml:space="preserve"> </w:t>
      </w:r>
      <w:r>
        <w:tab/>
        <w:t xml:space="preserve">9 </w:t>
      </w:r>
      <w:r>
        <w:rPr>
          <w:rFonts w:ascii="MS Gothic" w:eastAsia="MS Gothic" w:hAnsi="MS Gothic" w:cs="MS Gothic"/>
        </w:rPr>
        <w:t>☐</w:t>
      </w:r>
      <w:r>
        <w:t xml:space="preserve"> </w:t>
      </w:r>
    </w:p>
    <w:p w:rsidR="00ED7CFD" w:rsidRDefault="00DE5273">
      <w:pPr>
        <w:numPr>
          <w:ilvl w:val="0"/>
          <w:numId w:val="8"/>
        </w:numPr>
        <w:spacing w:after="9"/>
        <w:ind w:left="355" w:right="158" w:hanging="252"/>
      </w:pPr>
      <w:r>
        <w:t xml:space="preserve">Le candidat a répondu à un questionnaire écrit de 30 questions portant sur les </w:t>
      </w:r>
    </w:p>
    <w:p w:rsidR="00ED7CFD" w:rsidRDefault="00DE5273">
      <w:pPr>
        <w:numPr>
          <w:ilvl w:val="1"/>
          <w:numId w:val="8"/>
        </w:numPr>
        <w:spacing w:after="17" w:line="216" w:lineRule="auto"/>
        <w:ind w:right="-15"/>
        <w:jc w:val="left"/>
      </w:pPr>
      <w:r>
        <w:rPr>
          <w:rFonts w:ascii="MS Gothic" w:eastAsia="MS Gothic" w:hAnsi="MS Gothic" w:cs="MS Gothic"/>
        </w:rPr>
        <w:t>☐</w:t>
      </w:r>
      <w:r>
        <w:t xml:space="preserve"> </w:t>
      </w:r>
      <w:r>
        <w:tab/>
        <w:t xml:space="preserve">4 </w:t>
      </w:r>
      <w:r>
        <w:rPr>
          <w:rFonts w:ascii="MS Gothic" w:eastAsia="MS Gothic" w:hAnsi="MS Gothic" w:cs="MS Gothic"/>
        </w:rPr>
        <w:t>☐</w:t>
      </w:r>
      <w:r>
        <w:t xml:space="preserve"> </w:t>
      </w:r>
      <w:r>
        <w:tab/>
        <w:t xml:space="preserve">7 </w:t>
      </w:r>
      <w:r>
        <w:rPr>
          <w:rFonts w:ascii="MS Gothic" w:eastAsia="MS Gothic" w:hAnsi="MS Gothic" w:cs="MS Gothic"/>
        </w:rPr>
        <w:t>☐</w:t>
      </w:r>
      <w:r>
        <w:t xml:space="preserve"> connaissances et les savoirs faire professionnels relatifs au suivi technique de chantier pour l’installation d’un système de sécurité incendie. </w:t>
      </w:r>
    </w:p>
    <w:p w:rsidR="00ED7CFD" w:rsidRDefault="00DE5273">
      <w:pPr>
        <w:tabs>
          <w:tab w:val="center" w:pos="7799"/>
          <w:tab w:val="center" w:pos="8911"/>
          <w:tab w:val="right" w:pos="9648"/>
        </w:tabs>
        <w:spacing w:after="154" w:line="259" w:lineRule="auto"/>
        <w:ind w:left="0" w:right="-15" w:firstLine="0"/>
        <w:jc w:val="left"/>
      </w:pPr>
      <w:r>
        <w:rPr>
          <w:color w:val="000000"/>
          <w:sz w:val="22"/>
        </w:rPr>
        <w:tab/>
      </w:r>
      <w:r>
        <w:t xml:space="preserve">29/04/2016 2 </w:t>
      </w:r>
      <w:r>
        <w:rPr>
          <w:rFonts w:ascii="MS Gothic" w:eastAsia="MS Gothic" w:hAnsi="MS Gothic" w:cs="MS Gothic"/>
          <w:sz w:val="31"/>
          <w:vertAlign w:val="superscript"/>
        </w:rPr>
        <w:t>☐</w:t>
      </w:r>
      <w:r>
        <w:t xml:space="preserve"> </w:t>
      </w:r>
      <w:r>
        <w:tab/>
        <w:t xml:space="preserve">5 </w:t>
      </w:r>
      <w:r>
        <w:rPr>
          <w:rFonts w:ascii="MS Gothic" w:eastAsia="MS Gothic" w:hAnsi="MS Gothic" w:cs="MS Gothic"/>
          <w:sz w:val="31"/>
          <w:vertAlign w:val="superscript"/>
        </w:rPr>
        <w:t>☐</w:t>
      </w:r>
      <w:r>
        <w:t xml:space="preserve"> </w:t>
      </w:r>
      <w:r>
        <w:tab/>
        <w:t xml:space="preserve">8 </w:t>
      </w:r>
      <w:r>
        <w:rPr>
          <w:rFonts w:ascii="MS Gothic" w:eastAsia="MS Gothic" w:hAnsi="MS Gothic" w:cs="MS Gothic"/>
          <w:sz w:val="31"/>
          <w:vertAlign w:val="superscript"/>
        </w:rPr>
        <w:t>☐</w:t>
      </w:r>
      <w:r>
        <w:t xml:space="preserve"> </w:t>
      </w:r>
    </w:p>
    <w:p w:rsidR="00ED7CFD" w:rsidRDefault="00DE5273">
      <w:pPr>
        <w:numPr>
          <w:ilvl w:val="0"/>
          <w:numId w:val="8"/>
        </w:numPr>
        <w:spacing w:after="186" w:line="259" w:lineRule="auto"/>
        <w:ind w:left="355" w:right="158" w:hanging="252"/>
      </w:pPr>
      <w:r>
        <w:rPr>
          <w:rFonts w:ascii="MS Gothic" w:eastAsia="MS Gothic" w:hAnsi="MS Gothic" w:cs="MS Gothic"/>
        </w:rPr>
        <w:t>☒</w:t>
      </w:r>
      <w:r>
        <w:t xml:space="preserve"> </w:t>
      </w:r>
      <w:r>
        <w:tab/>
        <w:t xml:space="preserve">6 </w:t>
      </w:r>
      <w:r>
        <w:rPr>
          <w:rFonts w:ascii="MS Gothic" w:eastAsia="MS Gothic" w:hAnsi="MS Gothic" w:cs="MS Gothic"/>
        </w:rPr>
        <w:t>☐</w:t>
      </w:r>
      <w:r>
        <w:t xml:space="preserve"> </w:t>
      </w:r>
      <w:r>
        <w:tab/>
        <w:t xml:space="preserve">9 </w:t>
      </w:r>
      <w:r>
        <w:rPr>
          <w:rFonts w:ascii="MS Gothic" w:eastAsia="MS Gothic" w:hAnsi="MS Gothic" w:cs="MS Gothic"/>
        </w:rPr>
        <w:t>☐</w:t>
      </w:r>
      <w:r>
        <w:t xml:space="preserve"> </w:t>
      </w:r>
    </w:p>
    <w:p w:rsidR="00ED7CFD" w:rsidRDefault="00DE5273">
      <w:pPr>
        <w:spacing w:after="9"/>
        <w:ind w:left="113" w:right="158"/>
      </w:pPr>
      <w:r>
        <w:rPr>
          <w:b/>
        </w:rPr>
        <w:t xml:space="preserve">3 </w:t>
      </w:r>
      <w:r>
        <w:t xml:space="preserve">Dans le cadre d’un entretien technique avec le formateur portant sur la </w:t>
      </w:r>
    </w:p>
    <w:p w:rsidR="00ED7CFD" w:rsidRDefault="00DE5273">
      <w:pPr>
        <w:spacing w:after="205" w:line="259" w:lineRule="auto"/>
        <w:ind w:left="351" w:right="-15"/>
        <w:jc w:val="right"/>
      </w:pPr>
      <w:r>
        <w:t xml:space="preserve">1 </w:t>
      </w:r>
      <w:r>
        <w:rPr>
          <w:rFonts w:ascii="MS Gothic" w:eastAsia="MS Gothic" w:hAnsi="MS Gothic" w:cs="MS Gothic"/>
        </w:rPr>
        <w:t>☐</w:t>
      </w:r>
      <w:r>
        <w:t xml:space="preserve"> </w:t>
      </w:r>
      <w:r>
        <w:tab/>
        <w:t xml:space="preserve">4 </w:t>
      </w:r>
      <w:r>
        <w:rPr>
          <w:rFonts w:ascii="MS Gothic" w:eastAsia="MS Gothic" w:hAnsi="MS Gothic" w:cs="MS Gothic"/>
        </w:rPr>
        <w:t>☐</w:t>
      </w:r>
      <w:r>
        <w:t xml:space="preserve"> </w:t>
      </w:r>
      <w:r>
        <w:tab/>
        <w:t xml:space="preserve">7 </w:t>
      </w:r>
      <w:r>
        <w:rPr>
          <w:rFonts w:ascii="MS Gothic" w:eastAsia="MS Gothic" w:hAnsi="MS Gothic" w:cs="MS Gothic"/>
        </w:rPr>
        <w:t>☒</w:t>
      </w:r>
      <w:r>
        <w:t xml:space="preserve"> préparation d’une intervention, le candidat a décrit les procédures pour :</w:t>
      </w:r>
      <w:r>
        <w:rPr>
          <w:b/>
        </w:rPr>
        <w:t xml:space="preserve"> </w:t>
      </w:r>
    </w:p>
    <w:p w:rsidR="00ED7CFD" w:rsidRDefault="00DE5273">
      <w:pPr>
        <w:numPr>
          <w:ilvl w:val="0"/>
          <w:numId w:val="9"/>
        </w:numPr>
        <w:spacing w:after="22"/>
        <w:ind w:left="462" w:right="158" w:hanging="106"/>
      </w:pPr>
      <w:r>
        <w:t xml:space="preserve">estimer les temps de maintenance et de déplacement nécessaires, afin </w:t>
      </w:r>
      <w:r>
        <w:tab/>
        <w:t xml:space="preserve">12/07/2016 2 </w:t>
      </w:r>
      <w:r>
        <w:rPr>
          <w:rFonts w:ascii="MS Gothic" w:eastAsia="MS Gothic" w:hAnsi="MS Gothic" w:cs="MS Gothic"/>
        </w:rPr>
        <w:t>☐</w:t>
      </w:r>
      <w:r>
        <w:t xml:space="preserve"> </w:t>
      </w:r>
      <w:r>
        <w:tab/>
        <w:t xml:space="preserve">5 </w:t>
      </w:r>
      <w:r>
        <w:rPr>
          <w:rFonts w:ascii="MS Gothic" w:eastAsia="MS Gothic" w:hAnsi="MS Gothic" w:cs="MS Gothic"/>
        </w:rPr>
        <w:t>☐</w:t>
      </w:r>
      <w:r>
        <w:t xml:space="preserve"> </w:t>
      </w:r>
      <w:r>
        <w:tab/>
        <w:t xml:space="preserve">8 </w:t>
      </w:r>
      <w:r>
        <w:rPr>
          <w:rFonts w:ascii="MS Gothic" w:eastAsia="MS Gothic" w:hAnsi="MS Gothic" w:cs="MS Gothic"/>
        </w:rPr>
        <w:t>☐</w:t>
      </w:r>
      <w:r>
        <w:t xml:space="preserve"> d'organiser sa journée et d'optimiser son planning, </w:t>
      </w:r>
    </w:p>
    <w:p w:rsidR="00ED7CFD" w:rsidRDefault="00DE5273">
      <w:pPr>
        <w:numPr>
          <w:ilvl w:val="0"/>
          <w:numId w:val="9"/>
        </w:numPr>
        <w:spacing w:after="9"/>
        <w:ind w:left="462" w:right="158" w:hanging="106"/>
      </w:pPr>
      <w:r>
        <w:t xml:space="preserve">prendre par téléphone les rendez-vous correspondants et récupérer les </w:t>
      </w:r>
    </w:p>
    <w:p w:rsidR="00ED7CFD" w:rsidRDefault="00DE5273">
      <w:pPr>
        <w:spacing w:after="0" w:line="259" w:lineRule="auto"/>
        <w:ind w:left="351" w:right="-15"/>
        <w:jc w:val="right"/>
      </w:pPr>
      <w:r>
        <w:t xml:space="preserve">3 </w:t>
      </w:r>
      <w:r>
        <w:rPr>
          <w:rFonts w:ascii="MS Gothic" w:eastAsia="MS Gothic" w:hAnsi="MS Gothic" w:cs="MS Gothic"/>
        </w:rPr>
        <w:t>☐</w:t>
      </w:r>
      <w:r>
        <w:t xml:space="preserve"> </w:t>
      </w:r>
      <w:r>
        <w:tab/>
        <w:t xml:space="preserve">6 </w:t>
      </w:r>
      <w:r>
        <w:rPr>
          <w:rFonts w:ascii="MS Gothic" w:eastAsia="MS Gothic" w:hAnsi="MS Gothic" w:cs="MS Gothic"/>
        </w:rPr>
        <w:t>☐</w:t>
      </w:r>
      <w:r>
        <w:t xml:space="preserve"> </w:t>
      </w:r>
      <w:r>
        <w:tab/>
        <w:t xml:space="preserve">9 </w:t>
      </w:r>
      <w:r>
        <w:rPr>
          <w:rFonts w:ascii="MS Gothic" w:eastAsia="MS Gothic" w:hAnsi="MS Gothic" w:cs="MS Gothic"/>
        </w:rPr>
        <w:t>☐</w:t>
      </w:r>
      <w:r>
        <w:t xml:space="preserve"> dossiers techniques à l'agence de sa société, </w:t>
      </w:r>
    </w:p>
    <w:p w:rsidR="00ED7CFD" w:rsidRDefault="00DE5273">
      <w:pPr>
        <w:numPr>
          <w:ilvl w:val="0"/>
          <w:numId w:val="9"/>
        </w:numPr>
        <w:spacing w:after="13"/>
        <w:ind w:left="462" w:right="158" w:hanging="106"/>
      </w:pPr>
      <w:r>
        <w:t xml:space="preserve">prévoir les matériels et l'outillage nécessaires à ses interventions. </w:t>
      </w:r>
    </w:p>
    <w:p w:rsidR="00ED7CFD" w:rsidRDefault="00DE5273">
      <w:pPr>
        <w:spacing w:after="72" w:line="259" w:lineRule="auto"/>
        <w:ind w:left="300" w:right="0" w:firstLine="0"/>
        <w:jc w:val="left"/>
      </w:pPr>
      <w:r>
        <w:rPr>
          <w:sz w:val="16"/>
        </w:rPr>
        <w:t xml:space="preserve"> </w:t>
      </w:r>
    </w:p>
    <w:p w:rsidR="00ED7CFD" w:rsidRDefault="00DE5273">
      <w:pPr>
        <w:spacing w:after="0" w:line="259" w:lineRule="auto"/>
        <w:ind w:left="428" w:right="0" w:firstLine="0"/>
        <w:jc w:val="left"/>
      </w:pPr>
      <w:r>
        <w:rPr>
          <w:b/>
          <w:color w:val="000000"/>
          <w:sz w:val="22"/>
        </w:rPr>
        <w:t xml:space="preserve"> </w:t>
      </w:r>
      <w:r>
        <w:rPr>
          <w:b/>
          <w:color w:val="000000"/>
          <w:sz w:val="22"/>
        </w:rPr>
        <w:tab/>
      </w:r>
      <w:r>
        <w:rPr>
          <w:color w:val="000000"/>
          <w:sz w:val="22"/>
        </w:rPr>
        <w:t xml:space="preserve"> </w:t>
      </w:r>
    </w:p>
    <w:p w:rsidR="00ED7CFD" w:rsidRDefault="00DE5273">
      <w:pPr>
        <w:pStyle w:val="Titre4"/>
        <w:spacing w:after="97"/>
        <w:ind w:left="223"/>
      </w:pPr>
      <w:r>
        <w:rPr>
          <w:color w:val="D60093"/>
        </w:rPr>
        <w:t>b.</w:t>
      </w:r>
      <w:r>
        <w:rPr>
          <w:rFonts w:ascii="Arial" w:eastAsia="Arial" w:hAnsi="Arial" w:cs="Arial"/>
          <w:color w:val="D60093"/>
        </w:rPr>
        <w:t xml:space="preserve"> </w:t>
      </w:r>
      <w:r>
        <w:t xml:space="preserve">Exemple secteur de l’Industrie : Niveau V </w:t>
      </w:r>
    </w:p>
    <w:p w:rsidR="00ED7CFD" w:rsidRDefault="00DE5273">
      <w:pPr>
        <w:spacing w:after="0" w:line="259" w:lineRule="auto"/>
        <w:ind w:left="564" w:right="0" w:firstLine="0"/>
        <w:jc w:val="left"/>
      </w:pPr>
      <w:r>
        <w:rPr>
          <w:b/>
          <w:sz w:val="24"/>
        </w:rPr>
        <w:t xml:space="preserve"> </w:t>
      </w:r>
    </w:p>
    <w:p w:rsidR="00ED7CFD" w:rsidRDefault="00DE5273">
      <w:pPr>
        <w:spacing w:after="189" w:line="259" w:lineRule="auto"/>
        <w:ind w:left="-5" w:right="-185" w:firstLine="0"/>
        <w:jc w:val="left"/>
      </w:pPr>
      <w:r>
        <w:rPr>
          <w:noProof/>
          <w:color w:val="000000"/>
          <w:sz w:val="22"/>
        </w:rPr>
        <w:lastRenderedPageBreak/>
        <mc:AlternateContent>
          <mc:Choice Requires="wpg">
            <w:drawing>
              <wp:inline distT="0" distB="0" distL="0" distR="0">
                <wp:extent cx="6246622" cy="1536192"/>
                <wp:effectExtent l="0" t="0" r="0" b="0"/>
                <wp:docPr id="17571" name="Group 17571"/>
                <wp:cNvGraphicFramePr/>
                <a:graphic xmlns:a="http://schemas.openxmlformats.org/drawingml/2006/main">
                  <a:graphicData uri="http://schemas.microsoft.com/office/word/2010/wordprocessingGroup">
                    <wpg:wgp>
                      <wpg:cNvGrpSpPr/>
                      <wpg:grpSpPr>
                        <a:xfrm>
                          <a:off x="0" y="0"/>
                          <a:ext cx="6246622" cy="1536192"/>
                          <a:chOff x="0" y="0"/>
                          <a:chExt cx="6246622" cy="1536192"/>
                        </a:xfrm>
                      </wpg:grpSpPr>
                      <wps:wsp>
                        <wps:cNvPr id="2334" name="Rectangle 2334"/>
                        <wps:cNvSpPr/>
                        <wps:spPr>
                          <a:xfrm>
                            <a:off x="48768" y="144399"/>
                            <a:ext cx="3079698" cy="171355"/>
                          </a:xfrm>
                          <a:prstGeom prst="rect">
                            <a:avLst/>
                          </a:prstGeom>
                          <a:ln>
                            <a:noFill/>
                          </a:ln>
                        </wps:spPr>
                        <wps:txbx>
                          <w:txbxContent>
                            <w:p w:rsidR="00ED7CFD" w:rsidRDefault="00DE5273">
                              <w:pPr>
                                <w:spacing w:after="160" w:line="259" w:lineRule="auto"/>
                                <w:ind w:left="0" w:right="0" w:firstLine="0"/>
                                <w:jc w:val="left"/>
                              </w:pPr>
                              <w:r>
                                <w:rPr>
                                  <w:b/>
                                </w:rPr>
                                <w:t>Description des évaluations mises en œuvre</w:t>
                              </w:r>
                            </w:p>
                          </w:txbxContent>
                        </wps:txbx>
                        <wps:bodyPr horzOverflow="overflow" vert="horz" lIns="0" tIns="0" rIns="0" bIns="0" rtlCol="0">
                          <a:noAutofit/>
                        </wps:bodyPr>
                      </wps:wsp>
                      <wps:wsp>
                        <wps:cNvPr id="2335" name="Rectangle 2335"/>
                        <wps:cNvSpPr/>
                        <wps:spPr>
                          <a:xfrm>
                            <a:off x="2367407" y="144399"/>
                            <a:ext cx="38021" cy="171355"/>
                          </a:xfrm>
                          <a:prstGeom prst="rect">
                            <a:avLst/>
                          </a:prstGeom>
                          <a:ln>
                            <a:noFill/>
                          </a:ln>
                        </wps:spPr>
                        <wps:txbx>
                          <w:txbxContent>
                            <w:p w:rsidR="00ED7CFD" w:rsidRDefault="00DE5273">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2336" name="Rectangle 2336"/>
                        <wps:cNvSpPr/>
                        <wps:spPr>
                          <a:xfrm>
                            <a:off x="4653661" y="144399"/>
                            <a:ext cx="399389" cy="171355"/>
                          </a:xfrm>
                          <a:prstGeom prst="rect">
                            <a:avLst/>
                          </a:prstGeom>
                          <a:ln>
                            <a:noFill/>
                          </a:ln>
                        </wps:spPr>
                        <wps:txbx>
                          <w:txbxContent>
                            <w:p w:rsidR="00ED7CFD" w:rsidRDefault="00DE5273">
                              <w:pPr>
                                <w:spacing w:after="160" w:line="259" w:lineRule="auto"/>
                                <w:ind w:left="0" w:right="0" w:firstLine="0"/>
                                <w:jc w:val="left"/>
                              </w:pPr>
                              <w:r>
                                <w:rPr>
                                  <w:b/>
                                </w:rPr>
                                <w:t>Dates</w:t>
                              </w:r>
                            </w:p>
                          </w:txbxContent>
                        </wps:txbx>
                        <wps:bodyPr horzOverflow="overflow" vert="horz" lIns="0" tIns="0" rIns="0" bIns="0" rtlCol="0">
                          <a:noAutofit/>
                        </wps:bodyPr>
                      </wps:wsp>
                      <wps:wsp>
                        <wps:cNvPr id="2337" name="Rectangle 2337"/>
                        <wps:cNvSpPr/>
                        <wps:spPr>
                          <a:xfrm>
                            <a:off x="4955413" y="144399"/>
                            <a:ext cx="38021" cy="171355"/>
                          </a:xfrm>
                          <a:prstGeom prst="rect">
                            <a:avLst/>
                          </a:prstGeom>
                          <a:ln>
                            <a:noFill/>
                          </a:ln>
                        </wps:spPr>
                        <wps:txbx>
                          <w:txbxContent>
                            <w:p w:rsidR="00ED7CFD" w:rsidRDefault="00DE5273">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2338" name="Rectangle 2338"/>
                        <wps:cNvSpPr/>
                        <wps:spPr>
                          <a:xfrm>
                            <a:off x="5193157" y="54483"/>
                            <a:ext cx="950020" cy="171355"/>
                          </a:xfrm>
                          <a:prstGeom prst="rect">
                            <a:avLst/>
                          </a:prstGeom>
                          <a:ln>
                            <a:noFill/>
                          </a:ln>
                        </wps:spPr>
                        <wps:txbx>
                          <w:txbxContent>
                            <w:p w:rsidR="00ED7CFD" w:rsidRDefault="00DE5273">
                              <w:pPr>
                                <w:spacing w:after="160" w:line="259" w:lineRule="auto"/>
                                <w:ind w:left="0" w:right="0" w:firstLine="0"/>
                                <w:jc w:val="left"/>
                              </w:pPr>
                              <w:r>
                                <w:rPr>
                                  <w:b/>
                                </w:rPr>
                                <w:t xml:space="preserve">Compétences </w:t>
                              </w:r>
                            </w:p>
                          </w:txbxContent>
                        </wps:txbx>
                        <wps:bodyPr horzOverflow="overflow" vert="horz" lIns="0" tIns="0" rIns="0" bIns="0" rtlCol="0">
                          <a:noAutofit/>
                        </wps:bodyPr>
                      </wps:wsp>
                      <wps:wsp>
                        <wps:cNvPr id="2339" name="Rectangle 2339"/>
                        <wps:cNvSpPr/>
                        <wps:spPr>
                          <a:xfrm>
                            <a:off x="5193157" y="234315"/>
                            <a:ext cx="594204" cy="171355"/>
                          </a:xfrm>
                          <a:prstGeom prst="rect">
                            <a:avLst/>
                          </a:prstGeom>
                          <a:ln>
                            <a:noFill/>
                          </a:ln>
                        </wps:spPr>
                        <wps:txbx>
                          <w:txbxContent>
                            <w:p w:rsidR="00ED7CFD" w:rsidRDefault="00DE5273">
                              <w:pPr>
                                <w:spacing w:after="160" w:line="259" w:lineRule="auto"/>
                                <w:ind w:left="0" w:right="0" w:firstLine="0"/>
                                <w:jc w:val="left"/>
                              </w:pPr>
                              <w:r>
                                <w:rPr>
                                  <w:b/>
                                </w:rPr>
                                <w:t>évaluées</w:t>
                              </w:r>
                            </w:p>
                          </w:txbxContent>
                        </wps:txbx>
                        <wps:bodyPr horzOverflow="overflow" vert="horz" lIns="0" tIns="0" rIns="0" bIns="0" rtlCol="0">
                          <a:noAutofit/>
                        </wps:bodyPr>
                      </wps:wsp>
                      <wps:wsp>
                        <wps:cNvPr id="2340" name="Rectangle 2340"/>
                        <wps:cNvSpPr/>
                        <wps:spPr>
                          <a:xfrm>
                            <a:off x="5637022" y="234315"/>
                            <a:ext cx="38021" cy="171355"/>
                          </a:xfrm>
                          <a:prstGeom prst="rect">
                            <a:avLst/>
                          </a:prstGeom>
                          <a:ln>
                            <a:noFill/>
                          </a:ln>
                        </wps:spPr>
                        <wps:txbx>
                          <w:txbxContent>
                            <w:p w:rsidR="00ED7CFD" w:rsidRDefault="00DE527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6043" name="Rectangle 16043"/>
                        <wps:cNvSpPr/>
                        <wps:spPr>
                          <a:xfrm>
                            <a:off x="5690397" y="252602"/>
                            <a:ext cx="353769" cy="138324"/>
                          </a:xfrm>
                          <a:prstGeom prst="rect">
                            <a:avLst/>
                          </a:prstGeom>
                          <a:ln>
                            <a:noFill/>
                          </a:ln>
                        </wps:spPr>
                        <wps:txbx>
                          <w:txbxContent>
                            <w:p w:rsidR="00ED7CFD" w:rsidRDefault="00DE5273">
                              <w:pPr>
                                <w:spacing w:after="160" w:line="259" w:lineRule="auto"/>
                                <w:ind w:left="0" w:right="0" w:firstLine="0"/>
                                <w:jc w:val="left"/>
                              </w:pPr>
                              <w:r>
                                <w:rPr>
                                  <w:i/>
                                  <w:sz w:val="16"/>
                                </w:rPr>
                                <w:t>cochez</w:t>
                              </w:r>
                            </w:p>
                          </w:txbxContent>
                        </wps:txbx>
                        <wps:bodyPr horzOverflow="overflow" vert="horz" lIns="0" tIns="0" rIns="0" bIns="0" rtlCol="0">
                          <a:noAutofit/>
                        </wps:bodyPr>
                      </wps:wsp>
                      <wps:wsp>
                        <wps:cNvPr id="16042" name="Rectangle 16042"/>
                        <wps:cNvSpPr/>
                        <wps:spPr>
                          <a:xfrm>
                            <a:off x="5954142" y="252602"/>
                            <a:ext cx="41148" cy="138324"/>
                          </a:xfrm>
                          <a:prstGeom prst="rect">
                            <a:avLst/>
                          </a:prstGeom>
                          <a:ln>
                            <a:noFill/>
                          </a:ln>
                        </wps:spPr>
                        <wps:txbx>
                          <w:txbxContent>
                            <w:p w:rsidR="00ED7CFD" w:rsidRDefault="00DE5273">
                              <w:pPr>
                                <w:spacing w:after="160" w:line="259" w:lineRule="auto"/>
                                <w:ind w:left="0" w:right="0" w:firstLine="0"/>
                                <w:jc w:val="left"/>
                              </w:pPr>
                              <w:r>
                                <w:rPr>
                                  <w:i/>
                                  <w:sz w:val="16"/>
                                </w:rPr>
                                <w:t>)</w:t>
                              </w:r>
                            </w:p>
                          </w:txbxContent>
                        </wps:txbx>
                        <wps:bodyPr horzOverflow="overflow" vert="horz" lIns="0" tIns="0" rIns="0" bIns="0" rtlCol="0">
                          <a:noAutofit/>
                        </wps:bodyPr>
                      </wps:wsp>
                      <wps:wsp>
                        <wps:cNvPr id="16041" name="Rectangle 16041"/>
                        <wps:cNvSpPr/>
                        <wps:spPr>
                          <a:xfrm>
                            <a:off x="5662930" y="252602"/>
                            <a:ext cx="41149" cy="138324"/>
                          </a:xfrm>
                          <a:prstGeom prst="rect">
                            <a:avLst/>
                          </a:prstGeom>
                          <a:ln>
                            <a:noFill/>
                          </a:ln>
                        </wps:spPr>
                        <wps:txbx>
                          <w:txbxContent>
                            <w:p w:rsidR="00ED7CFD" w:rsidRDefault="00DE5273">
                              <w:pPr>
                                <w:spacing w:after="160" w:line="259" w:lineRule="auto"/>
                                <w:ind w:left="0" w:right="0" w:firstLine="0"/>
                                <w:jc w:val="left"/>
                              </w:pPr>
                              <w:r>
                                <w:rPr>
                                  <w:i/>
                                  <w:sz w:val="16"/>
                                </w:rPr>
                                <w:t>(</w:t>
                              </w:r>
                            </w:p>
                          </w:txbxContent>
                        </wps:txbx>
                        <wps:bodyPr horzOverflow="overflow" vert="horz" lIns="0" tIns="0" rIns="0" bIns="0" rtlCol="0">
                          <a:noAutofit/>
                        </wps:bodyPr>
                      </wps:wsp>
                      <wps:wsp>
                        <wps:cNvPr id="2342" name="Rectangle 2342"/>
                        <wps:cNvSpPr/>
                        <wps:spPr>
                          <a:xfrm>
                            <a:off x="5982970" y="234315"/>
                            <a:ext cx="38021" cy="171355"/>
                          </a:xfrm>
                          <a:prstGeom prst="rect">
                            <a:avLst/>
                          </a:prstGeom>
                          <a:ln>
                            <a:noFill/>
                          </a:ln>
                        </wps:spPr>
                        <wps:txbx>
                          <w:txbxContent>
                            <w:p w:rsidR="00ED7CFD" w:rsidRDefault="00DE5273">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19502" name="Shape 19502"/>
                        <wps:cNvSpPr/>
                        <wps:spPr>
                          <a:xfrm>
                            <a:off x="0"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03" name="Shape 19503"/>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04" name="Shape 19504"/>
                        <wps:cNvSpPr/>
                        <wps:spPr>
                          <a:xfrm>
                            <a:off x="60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05" name="Shape 19505"/>
                        <wps:cNvSpPr/>
                        <wps:spPr>
                          <a:xfrm>
                            <a:off x="33528" y="0"/>
                            <a:ext cx="4417441" cy="27432"/>
                          </a:xfrm>
                          <a:custGeom>
                            <a:avLst/>
                            <a:gdLst/>
                            <a:ahLst/>
                            <a:cxnLst/>
                            <a:rect l="0" t="0" r="0" b="0"/>
                            <a:pathLst>
                              <a:path w="4417441" h="27432">
                                <a:moveTo>
                                  <a:pt x="0" y="0"/>
                                </a:moveTo>
                                <a:lnTo>
                                  <a:pt x="4417441" y="0"/>
                                </a:lnTo>
                                <a:lnTo>
                                  <a:pt x="4417441"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06" name="Shape 19506"/>
                        <wps:cNvSpPr/>
                        <wps:spPr>
                          <a:xfrm>
                            <a:off x="4450969"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07" name="Shape 19507"/>
                        <wps:cNvSpPr/>
                        <wps:spPr>
                          <a:xfrm>
                            <a:off x="4450969"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08" name="Shape 19508"/>
                        <wps:cNvSpPr/>
                        <wps:spPr>
                          <a:xfrm>
                            <a:off x="4478401" y="0"/>
                            <a:ext cx="665988" cy="27432"/>
                          </a:xfrm>
                          <a:custGeom>
                            <a:avLst/>
                            <a:gdLst/>
                            <a:ahLst/>
                            <a:cxnLst/>
                            <a:rect l="0" t="0" r="0" b="0"/>
                            <a:pathLst>
                              <a:path w="665988" h="27432">
                                <a:moveTo>
                                  <a:pt x="0" y="0"/>
                                </a:moveTo>
                                <a:lnTo>
                                  <a:pt x="665988" y="0"/>
                                </a:lnTo>
                                <a:lnTo>
                                  <a:pt x="665988"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09" name="Shape 19509"/>
                        <wps:cNvSpPr/>
                        <wps:spPr>
                          <a:xfrm>
                            <a:off x="5144389"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10" name="Shape 19510"/>
                        <wps:cNvSpPr/>
                        <wps:spPr>
                          <a:xfrm>
                            <a:off x="5144389"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11" name="Shape 19511"/>
                        <wps:cNvSpPr/>
                        <wps:spPr>
                          <a:xfrm>
                            <a:off x="5171821" y="0"/>
                            <a:ext cx="1047293" cy="27432"/>
                          </a:xfrm>
                          <a:custGeom>
                            <a:avLst/>
                            <a:gdLst/>
                            <a:ahLst/>
                            <a:cxnLst/>
                            <a:rect l="0" t="0" r="0" b="0"/>
                            <a:pathLst>
                              <a:path w="1047293" h="27432">
                                <a:moveTo>
                                  <a:pt x="0" y="0"/>
                                </a:moveTo>
                                <a:lnTo>
                                  <a:pt x="1047293" y="0"/>
                                </a:lnTo>
                                <a:lnTo>
                                  <a:pt x="1047293"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12" name="Shape 19512"/>
                        <wps:cNvSpPr/>
                        <wps:spPr>
                          <a:xfrm>
                            <a:off x="6219190"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13" name="Shape 19513"/>
                        <wps:cNvSpPr/>
                        <wps:spPr>
                          <a:xfrm>
                            <a:off x="621919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14" name="Shape 19514"/>
                        <wps:cNvSpPr/>
                        <wps:spPr>
                          <a:xfrm>
                            <a:off x="0" y="28956"/>
                            <a:ext cx="9144" cy="483108"/>
                          </a:xfrm>
                          <a:custGeom>
                            <a:avLst/>
                            <a:gdLst/>
                            <a:ahLst/>
                            <a:cxnLst/>
                            <a:rect l="0" t="0" r="0" b="0"/>
                            <a:pathLst>
                              <a:path w="9144" h="483108">
                                <a:moveTo>
                                  <a:pt x="0" y="0"/>
                                </a:moveTo>
                                <a:lnTo>
                                  <a:pt x="9144" y="0"/>
                                </a:lnTo>
                                <a:lnTo>
                                  <a:pt x="9144" y="483108"/>
                                </a:lnTo>
                                <a:lnTo>
                                  <a:pt x="0" y="483108"/>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15" name="Shape 19515"/>
                        <wps:cNvSpPr/>
                        <wps:spPr>
                          <a:xfrm>
                            <a:off x="4450969" y="28956"/>
                            <a:ext cx="9144" cy="483108"/>
                          </a:xfrm>
                          <a:custGeom>
                            <a:avLst/>
                            <a:gdLst/>
                            <a:ahLst/>
                            <a:cxnLst/>
                            <a:rect l="0" t="0" r="0" b="0"/>
                            <a:pathLst>
                              <a:path w="9144" h="483108">
                                <a:moveTo>
                                  <a:pt x="0" y="0"/>
                                </a:moveTo>
                                <a:lnTo>
                                  <a:pt x="9144" y="0"/>
                                </a:lnTo>
                                <a:lnTo>
                                  <a:pt x="9144" y="483108"/>
                                </a:lnTo>
                                <a:lnTo>
                                  <a:pt x="0" y="483108"/>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16" name="Shape 19516"/>
                        <wps:cNvSpPr/>
                        <wps:spPr>
                          <a:xfrm>
                            <a:off x="5144389" y="28956"/>
                            <a:ext cx="9144" cy="483108"/>
                          </a:xfrm>
                          <a:custGeom>
                            <a:avLst/>
                            <a:gdLst/>
                            <a:ahLst/>
                            <a:cxnLst/>
                            <a:rect l="0" t="0" r="0" b="0"/>
                            <a:pathLst>
                              <a:path w="9144" h="483108">
                                <a:moveTo>
                                  <a:pt x="0" y="0"/>
                                </a:moveTo>
                                <a:lnTo>
                                  <a:pt x="9144" y="0"/>
                                </a:lnTo>
                                <a:lnTo>
                                  <a:pt x="9144" y="483108"/>
                                </a:lnTo>
                                <a:lnTo>
                                  <a:pt x="0" y="483108"/>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17" name="Shape 19517"/>
                        <wps:cNvSpPr/>
                        <wps:spPr>
                          <a:xfrm>
                            <a:off x="6219190" y="28956"/>
                            <a:ext cx="9144" cy="483108"/>
                          </a:xfrm>
                          <a:custGeom>
                            <a:avLst/>
                            <a:gdLst/>
                            <a:ahLst/>
                            <a:cxnLst/>
                            <a:rect l="0" t="0" r="0" b="0"/>
                            <a:pathLst>
                              <a:path w="9144" h="483108">
                                <a:moveTo>
                                  <a:pt x="0" y="0"/>
                                </a:moveTo>
                                <a:lnTo>
                                  <a:pt x="9144" y="0"/>
                                </a:lnTo>
                                <a:lnTo>
                                  <a:pt x="9144" y="483108"/>
                                </a:lnTo>
                                <a:lnTo>
                                  <a:pt x="0" y="483108"/>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2359" name="Rectangle 2359"/>
                        <wps:cNvSpPr/>
                        <wps:spPr>
                          <a:xfrm>
                            <a:off x="68580" y="568071"/>
                            <a:ext cx="85295" cy="171355"/>
                          </a:xfrm>
                          <a:prstGeom prst="rect">
                            <a:avLst/>
                          </a:prstGeom>
                          <a:ln>
                            <a:noFill/>
                          </a:ln>
                        </wps:spPr>
                        <wps:txbx>
                          <w:txbxContent>
                            <w:p w:rsidR="00ED7CFD" w:rsidRDefault="00DE5273">
                              <w:pPr>
                                <w:spacing w:after="160" w:line="259" w:lineRule="auto"/>
                                <w:ind w:left="0" w:right="0" w:firstLine="0"/>
                                <w:jc w:val="left"/>
                              </w:pPr>
                              <w:r>
                                <w:rPr>
                                  <w:b/>
                                </w:rPr>
                                <w:t>1</w:t>
                              </w:r>
                            </w:p>
                          </w:txbxContent>
                        </wps:txbx>
                        <wps:bodyPr horzOverflow="overflow" vert="horz" lIns="0" tIns="0" rIns="0" bIns="0" rtlCol="0">
                          <a:noAutofit/>
                        </wps:bodyPr>
                      </wps:wsp>
                      <wps:wsp>
                        <wps:cNvPr id="2360" name="Rectangle 2360"/>
                        <wps:cNvSpPr/>
                        <wps:spPr>
                          <a:xfrm>
                            <a:off x="132588" y="568071"/>
                            <a:ext cx="38021" cy="171355"/>
                          </a:xfrm>
                          <a:prstGeom prst="rect">
                            <a:avLst/>
                          </a:prstGeom>
                          <a:ln>
                            <a:noFill/>
                          </a:ln>
                        </wps:spPr>
                        <wps:txbx>
                          <w:txbxContent>
                            <w:p w:rsidR="00ED7CFD" w:rsidRDefault="00DE527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61" name="Rectangle 2361"/>
                        <wps:cNvSpPr/>
                        <wps:spPr>
                          <a:xfrm>
                            <a:off x="228905" y="566547"/>
                            <a:ext cx="5212238" cy="171355"/>
                          </a:xfrm>
                          <a:prstGeom prst="rect">
                            <a:avLst/>
                          </a:prstGeom>
                          <a:ln>
                            <a:noFill/>
                          </a:ln>
                        </wps:spPr>
                        <wps:txbx>
                          <w:txbxContent>
                            <w:p w:rsidR="00ED7CFD" w:rsidRDefault="00DE5273">
                              <w:pPr>
                                <w:spacing w:after="160" w:line="259" w:lineRule="auto"/>
                                <w:ind w:left="0" w:right="0" w:firstLine="0"/>
                                <w:jc w:val="left"/>
                              </w:pPr>
                              <w:r>
                                <w:t xml:space="preserve">La condamnation électrique des portes ne fonctionne pas sur une RENAULT </w:t>
                              </w:r>
                            </w:p>
                          </w:txbxContent>
                        </wps:txbx>
                        <wps:bodyPr horzOverflow="overflow" vert="horz" lIns="0" tIns="0" rIns="0" bIns="0" rtlCol="0">
                          <a:noAutofit/>
                        </wps:bodyPr>
                      </wps:wsp>
                      <wps:wsp>
                        <wps:cNvPr id="2362" name="Rectangle 2362"/>
                        <wps:cNvSpPr/>
                        <wps:spPr>
                          <a:xfrm>
                            <a:off x="228905" y="720471"/>
                            <a:ext cx="4027699" cy="171355"/>
                          </a:xfrm>
                          <a:prstGeom prst="rect">
                            <a:avLst/>
                          </a:prstGeom>
                          <a:ln>
                            <a:noFill/>
                          </a:ln>
                        </wps:spPr>
                        <wps:txbx>
                          <w:txbxContent>
                            <w:p w:rsidR="00ED7CFD" w:rsidRDefault="00DE5273">
                              <w:pPr>
                                <w:spacing w:after="160" w:line="259" w:lineRule="auto"/>
                                <w:ind w:left="0" w:right="0" w:firstLine="0"/>
                                <w:jc w:val="left"/>
                              </w:pPr>
                              <w:r>
                                <w:t>MEGANE SCENIC. Diagnostic et remise en fonctionnement.</w:t>
                              </w:r>
                            </w:p>
                          </w:txbxContent>
                        </wps:txbx>
                        <wps:bodyPr horzOverflow="overflow" vert="horz" lIns="0" tIns="0" rIns="0" bIns="0" rtlCol="0">
                          <a:noAutofit/>
                        </wps:bodyPr>
                      </wps:wsp>
                      <wps:wsp>
                        <wps:cNvPr id="2363" name="Rectangle 2363"/>
                        <wps:cNvSpPr/>
                        <wps:spPr>
                          <a:xfrm>
                            <a:off x="3261995" y="720471"/>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2364" name="Rectangle 2364"/>
                        <wps:cNvSpPr/>
                        <wps:spPr>
                          <a:xfrm>
                            <a:off x="4498213" y="898779"/>
                            <a:ext cx="813413" cy="171355"/>
                          </a:xfrm>
                          <a:prstGeom prst="rect">
                            <a:avLst/>
                          </a:prstGeom>
                          <a:ln>
                            <a:noFill/>
                          </a:ln>
                        </wps:spPr>
                        <wps:txbx>
                          <w:txbxContent>
                            <w:p w:rsidR="00ED7CFD" w:rsidRDefault="00DE5273">
                              <w:pPr>
                                <w:spacing w:after="160" w:line="259" w:lineRule="auto"/>
                                <w:ind w:left="0" w:right="0" w:firstLine="0"/>
                                <w:jc w:val="left"/>
                              </w:pPr>
                              <w:r>
                                <w:t>29/09/2015</w:t>
                              </w:r>
                            </w:p>
                          </w:txbxContent>
                        </wps:txbx>
                        <wps:bodyPr horzOverflow="overflow" vert="horz" lIns="0" tIns="0" rIns="0" bIns="0" rtlCol="0">
                          <a:noAutofit/>
                        </wps:bodyPr>
                      </wps:wsp>
                      <wps:wsp>
                        <wps:cNvPr id="2365" name="Rectangle 2365"/>
                        <wps:cNvSpPr/>
                        <wps:spPr>
                          <a:xfrm>
                            <a:off x="5110861" y="898779"/>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2366" name="Rectangle 2366"/>
                        <wps:cNvSpPr/>
                        <wps:spPr>
                          <a:xfrm>
                            <a:off x="5193157" y="650367"/>
                            <a:ext cx="85295" cy="171355"/>
                          </a:xfrm>
                          <a:prstGeom prst="rect">
                            <a:avLst/>
                          </a:prstGeom>
                          <a:ln>
                            <a:noFill/>
                          </a:ln>
                        </wps:spPr>
                        <wps:txbx>
                          <w:txbxContent>
                            <w:p w:rsidR="00ED7CFD" w:rsidRDefault="00DE5273">
                              <w:pPr>
                                <w:spacing w:after="160" w:line="259" w:lineRule="auto"/>
                                <w:ind w:left="0" w:right="0" w:firstLine="0"/>
                                <w:jc w:val="left"/>
                              </w:pPr>
                              <w:r>
                                <w:t>1</w:t>
                              </w:r>
                            </w:p>
                          </w:txbxContent>
                        </wps:txbx>
                        <wps:bodyPr horzOverflow="overflow" vert="horz" lIns="0" tIns="0" rIns="0" bIns="0" rtlCol="0">
                          <a:noAutofit/>
                        </wps:bodyPr>
                      </wps:wsp>
                      <wps:wsp>
                        <wps:cNvPr id="2367" name="Rectangle 2367"/>
                        <wps:cNvSpPr/>
                        <wps:spPr>
                          <a:xfrm>
                            <a:off x="5257165" y="650367"/>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2368" name="Rectangle 2368"/>
                        <wps:cNvSpPr/>
                        <wps:spPr>
                          <a:xfrm>
                            <a:off x="5286121" y="636531"/>
                            <a:ext cx="168234" cy="168235"/>
                          </a:xfrm>
                          <a:prstGeom prst="rect">
                            <a:avLst/>
                          </a:prstGeom>
                          <a:ln>
                            <a:noFill/>
                          </a:ln>
                        </wps:spPr>
                        <wps:txbx>
                          <w:txbxContent>
                            <w:p w:rsidR="00ED7CFD" w:rsidRDefault="00DE5273">
                              <w:pPr>
                                <w:spacing w:after="160" w:line="259" w:lineRule="auto"/>
                                <w:ind w:left="0" w:right="0" w:firstLine="0"/>
                                <w:jc w:val="left"/>
                              </w:pPr>
                              <w:r>
                                <w:rPr>
                                  <w:rFonts w:ascii="MS Gothic" w:eastAsia="MS Gothic" w:hAnsi="MS Gothic" w:cs="MS Gothic"/>
                                </w:rPr>
                                <w:t>☐</w:t>
                              </w:r>
                            </w:p>
                          </w:txbxContent>
                        </wps:txbx>
                        <wps:bodyPr horzOverflow="overflow" vert="horz" lIns="0" tIns="0" rIns="0" bIns="0" rtlCol="0">
                          <a:noAutofit/>
                        </wps:bodyPr>
                      </wps:wsp>
                      <wps:wsp>
                        <wps:cNvPr id="2369" name="Rectangle 2369"/>
                        <wps:cNvSpPr/>
                        <wps:spPr>
                          <a:xfrm>
                            <a:off x="5412994" y="650367"/>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16044" name="Rectangle 16044"/>
                        <wps:cNvSpPr/>
                        <wps:spPr>
                          <a:xfrm>
                            <a:off x="5551678" y="650367"/>
                            <a:ext cx="85295" cy="171355"/>
                          </a:xfrm>
                          <a:prstGeom prst="rect">
                            <a:avLst/>
                          </a:prstGeom>
                          <a:ln>
                            <a:noFill/>
                          </a:ln>
                        </wps:spPr>
                        <wps:txbx>
                          <w:txbxContent>
                            <w:p w:rsidR="00ED7CFD" w:rsidRDefault="00DE5273">
                              <w:pPr>
                                <w:spacing w:after="160" w:line="259" w:lineRule="auto"/>
                                <w:ind w:left="0" w:right="0" w:firstLine="0"/>
                                <w:jc w:val="left"/>
                              </w:pPr>
                              <w:r>
                                <w:t>4</w:t>
                              </w:r>
                            </w:p>
                          </w:txbxContent>
                        </wps:txbx>
                        <wps:bodyPr horzOverflow="overflow" vert="horz" lIns="0" tIns="0" rIns="0" bIns="0" rtlCol="0">
                          <a:noAutofit/>
                        </wps:bodyPr>
                      </wps:wsp>
                      <wps:wsp>
                        <wps:cNvPr id="16045" name="Rectangle 16045"/>
                        <wps:cNvSpPr/>
                        <wps:spPr>
                          <a:xfrm>
                            <a:off x="5615686" y="650367"/>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2371" name="Rectangle 2371"/>
                        <wps:cNvSpPr/>
                        <wps:spPr>
                          <a:xfrm>
                            <a:off x="5644642" y="636531"/>
                            <a:ext cx="168234" cy="168235"/>
                          </a:xfrm>
                          <a:prstGeom prst="rect">
                            <a:avLst/>
                          </a:prstGeom>
                          <a:ln>
                            <a:noFill/>
                          </a:ln>
                        </wps:spPr>
                        <wps:txbx>
                          <w:txbxContent>
                            <w:p w:rsidR="00ED7CFD" w:rsidRDefault="00DE5273">
                              <w:pPr>
                                <w:spacing w:after="160" w:line="259" w:lineRule="auto"/>
                                <w:ind w:left="0" w:right="0" w:firstLine="0"/>
                                <w:jc w:val="left"/>
                              </w:pPr>
                              <w:r>
                                <w:rPr>
                                  <w:rFonts w:ascii="MS Gothic" w:eastAsia="MS Gothic" w:hAnsi="MS Gothic" w:cs="MS Gothic"/>
                                </w:rPr>
                                <w:t>☐</w:t>
                              </w:r>
                            </w:p>
                          </w:txbxContent>
                        </wps:txbx>
                        <wps:bodyPr horzOverflow="overflow" vert="horz" lIns="0" tIns="0" rIns="0" bIns="0" rtlCol="0">
                          <a:noAutofit/>
                        </wps:bodyPr>
                      </wps:wsp>
                      <wps:wsp>
                        <wps:cNvPr id="2372" name="Rectangle 2372"/>
                        <wps:cNvSpPr/>
                        <wps:spPr>
                          <a:xfrm>
                            <a:off x="5771134" y="650367"/>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16046" name="Rectangle 16046"/>
                        <wps:cNvSpPr/>
                        <wps:spPr>
                          <a:xfrm>
                            <a:off x="5909818" y="650367"/>
                            <a:ext cx="85295" cy="171355"/>
                          </a:xfrm>
                          <a:prstGeom prst="rect">
                            <a:avLst/>
                          </a:prstGeom>
                          <a:ln>
                            <a:noFill/>
                          </a:ln>
                        </wps:spPr>
                        <wps:txbx>
                          <w:txbxContent>
                            <w:p w:rsidR="00ED7CFD" w:rsidRDefault="00DE5273">
                              <w:pPr>
                                <w:spacing w:after="160" w:line="259" w:lineRule="auto"/>
                                <w:ind w:left="0" w:right="0" w:firstLine="0"/>
                                <w:jc w:val="left"/>
                              </w:pPr>
                              <w:r>
                                <w:t>7</w:t>
                              </w:r>
                            </w:p>
                          </w:txbxContent>
                        </wps:txbx>
                        <wps:bodyPr horzOverflow="overflow" vert="horz" lIns="0" tIns="0" rIns="0" bIns="0" rtlCol="0">
                          <a:noAutofit/>
                        </wps:bodyPr>
                      </wps:wsp>
                      <wps:wsp>
                        <wps:cNvPr id="16047" name="Rectangle 16047"/>
                        <wps:cNvSpPr/>
                        <wps:spPr>
                          <a:xfrm>
                            <a:off x="5973826" y="650367"/>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2374" name="Rectangle 2374"/>
                        <wps:cNvSpPr/>
                        <wps:spPr>
                          <a:xfrm>
                            <a:off x="6002782" y="636531"/>
                            <a:ext cx="168235" cy="168235"/>
                          </a:xfrm>
                          <a:prstGeom prst="rect">
                            <a:avLst/>
                          </a:prstGeom>
                          <a:ln>
                            <a:noFill/>
                          </a:ln>
                        </wps:spPr>
                        <wps:txbx>
                          <w:txbxContent>
                            <w:p w:rsidR="00ED7CFD" w:rsidRDefault="00DE5273">
                              <w:pPr>
                                <w:spacing w:after="160" w:line="259" w:lineRule="auto"/>
                                <w:ind w:left="0" w:right="0" w:firstLine="0"/>
                                <w:jc w:val="left"/>
                              </w:pPr>
                              <w:r>
                                <w:rPr>
                                  <w:rFonts w:ascii="MS Gothic" w:eastAsia="MS Gothic" w:hAnsi="MS Gothic" w:cs="MS Gothic"/>
                                </w:rPr>
                                <w:t>☐</w:t>
                              </w:r>
                            </w:p>
                          </w:txbxContent>
                        </wps:txbx>
                        <wps:bodyPr horzOverflow="overflow" vert="horz" lIns="0" tIns="0" rIns="0" bIns="0" rtlCol="0">
                          <a:noAutofit/>
                        </wps:bodyPr>
                      </wps:wsp>
                      <wps:wsp>
                        <wps:cNvPr id="2375" name="Rectangle 2375"/>
                        <wps:cNvSpPr/>
                        <wps:spPr>
                          <a:xfrm>
                            <a:off x="6129274" y="650367"/>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19518" name="Shape 19518"/>
                        <wps:cNvSpPr/>
                        <wps:spPr>
                          <a:xfrm>
                            <a:off x="0" y="512063"/>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19" name="Shape 19519"/>
                        <wps:cNvSpPr/>
                        <wps:spPr>
                          <a:xfrm>
                            <a:off x="6096" y="512064"/>
                            <a:ext cx="176784" cy="27432"/>
                          </a:xfrm>
                          <a:custGeom>
                            <a:avLst/>
                            <a:gdLst/>
                            <a:ahLst/>
                            <a:cxnLst/>
                            <a:rect l="0" t="0" r="0" b="0"/>
                            <a:pathLst>
                              <a:path w="176784" h="27432">
                                <a:moveTo>
                                  <a:pt x="0" y="0"/>
                                </a:moveTo>
                                <a:lnTo>
                                  <a:pt x="176784" y="0"/>
                                </a:lnTo>
                                <a:lnTo>
                                  <a:pt x="176784"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20" name="Shape 19520"/>
                        <wps:cNvSpPr/>
                        <wps:spPr>
                          <a:xfrm>
                            <a:off x="182880" y="512064"/>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21" name="Shape 19521"/>
                        <wps:cNvSpPr/>
                        <wps:spPr>
                          <a:xfrm>
                            <a:off x="210312" y="512064"/>
                            <a:ext cx="4240657" cy="27432"/>
                          </a:xfrm>
                          <a:custGeom>
                            <a:avLst/>
                            <a:gdLst/>
                            <a:ahLst/>
                            <a:cxnLst/>
                            <a:rect l="0" t="0" r="0" b="0"/>
                            <a:pathLst>
                              <a:path w="4240657" h="27432">
                                <a:moveTo>
                                  <a:pt x="0" y="0"/>
                                </a:moveTo>
                                <a:lnTo>
                                  <a:pt x="4240657" y="0"/>
                                </a:lnTo>
                                <a:lnTo>
                                  <a:pt x="4240657"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22" name="Shape 19522"/>
                        <wps:cNvSpPr/>
                        <wps:spPr>
                          <a:xfrm>
                            <a:off x="4450969" y="53949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23" name="Shape 19523"/>
                        <wps:cNvSpPr/>
                        <wps:spPr>
                          <a:xfrm>
                            <a:off x="4450969" y="512064"/>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24" name="Shape 19524"/>
                        <wps:cNvSpPr/>
                        <wps:spPr>
                          <a:xfrm>
                            <a:off x="4478401" y="512064"/>
                            <a:ext cx="665988" cy="27432"/>
                          </a:xfrm>
                          <a:custGeom>
                            <a:avLst/>
                            <a:gdLst/>
                            <a:ahLst/>
                            <a:cxnLst/>
                            <a:rect l="0" t="0" r="0" b="0"/>
                            <a:pathLst>
                              <a:path w="665988" h="27432">
                                <a:moveTo>
                                  <a:pt x="0" y="0"/>
                                </a:moveTo>
                                <a:lnTo>
                                  <a:pt x="665988" y="0"/>
                                </a:lnTo>
                                <a:lnTo>
                                  <a:pt x="665988"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25" name="Shape 19525"/>
                        <wps:cNvSpPr/>
                        <wps:spPr>
                          <a:xfrm>
                            <a:off x="5144389" y="53949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26" name="Shape 19526"/>
                        <wps:cNvSpPr/>
                        <wps:spPr>
                          <a:xfrm>
                            <a:off x="5144389" y="512064"/>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27" name="Shape 19527"/>
                        <wps:cNvSpPr/>
                        <wps:spPr>
                          <a:xfrm>
                            <a:off x="5171821" y="512064"/>
                            <a:ext cx="331013" cy="27432"/>
                          </a:xfrm>
                          <a:custGeom>
                            <a:avLst/>
                            <a:gdLst/>
                            <a:ahLst/>
                            <a:cxnLst/>
                            <a:rect l="0" t="0" r="0" b="0"/>
                            <a:pathLst>
                              <a:path w="331013" h="27432">
                                <a:moveTo>
                                  <a:pt x="0" y="0"/>
                                </a:moveTo>
                                <a:lnTo>
                                  <a:pt x="331013" y="0"/>
                                </a:lnTo>
                                <a:lnTo>
                                  <a:pt x="331013"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28" name="Shape 19528"/>
                        <wps:cNvSpPr/>
                        <wps:spPr>
                          <a:xfrm>
                            <a:off x="5502910" y="53949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29" name="Shape 19529"/>
                        <wps:cNvSpPr/>
                        <wps:spPr>
                          <a:xfrm>
                            <a:off x="5502910" y="512064"/>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30" name="Shape 19530"/>
                        <wps:cNvSpPr/>
                        <wps:spPr>
                          <a:xfrm>
                            <a:off x="5530342" y="512064"/>
                            <a:ext cx="330708" cy="27432"/>
                          </a:xfrm>
                          <a:custGeom>
                            <a:avLst/>
                            <a:gdLst/>
                            <a:ahLst/>
                            <a:cxnLst/>
                            <a:rect l="0" t="0" r="0" b="0"/>
                            <a:pathLst>
                              <a:path w="330708" h="27432">
                                <a:moveTo>
                                  <a:pt x="0" y="0"/>
                                </a:moveTo>
                                <a:lnTo>
                                  <a:pt x="330708" y="0"/>
                                </a:lnTo>
                                <a:lnTo>
                                  <a:pt x="330708"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31" name="Shape 19531"/>
                        <wps:cNvSpPr/>
                        <wps:spPr>
                          <a:xfrm>
                            <a:off x="5861050" y="53949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32" name="Shape 19532"/>
                        <wps:cNvSpPr/>
                        <wps:spPr>
                          <a:xfrm>
                            <a:off x="5861050" y="512064"/>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33" name="Shape 19533"/>
                        <wps:cNvSpPr/>
                        <wps:spPr>
                          <a:xfrm>
                            <a:off x="5888482" y="512064"/>
                            <a:ext cx="327660" cy="27432"/>
                          </a:xfrm>
                          <a:custGeom>
                            <a:avLst/>
                            <a:gdLst/>
                            <a:ahLst/>
                            <a:cxnLst/>
                            <a:rect l="0" t="0" r="0" b="0"/>
                            <a:pathLst>
                              <a:path w="327660" h="27432">
                                <a:moveTo>
                                  <a:pt x="0" y="0"/>
                                </a:moveTo>
                                <a:lnTo>
                                  <a:pt x="327660" y="0"/>
                                </a:lnTo>
                                <a:lnTo>
                                  <a:pt x="327660"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34" name="Shape 19534"/>
                        <wps:cNvSpPr/>
                        <wps:spPr>
                          <a:xfrm>
                            <a:off x="6216142" y="5394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35" name="Shape 19535"/>
                        <wps:cNvSpPr/>
                        <wps:spPr>
                          <a:xfrm>
                            <a:off x="6216142" y="512064"/>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36" name="Shape 19536"/>
                        <wps:cNvSpPr/>
                        <wps:spPr>
                          <a:xfrm>
                            <a:off x="0" y="541020"/>
                            <a:ext cx="9144" cy="303276"/>
                          </a:xfrm>
                          <a:custGeom>
                            <a:avLst/>
                            <a:gdLst/>
                            <a:ahLst/>
                            <a:cxnLst/>
                            <a:rect l="0" t="0" r="0" b="0"/>
                            <a:pathLst>
                              <a:path w="9144" h="303276">
                                <a:moveTo>
                                  <a:pt x="0" y="0"/>
                                </a:moveTo>
                                <a:lnTo>
                                  <a:pt x="9144" y="0"/>
                                </a:lnTo>
                                <a:lnTo>
                                  <a:pt x="9144" y="303276"/>
                                </a:lnTo>
                                <a:lnTo>
                                  <a:pt x="0" y="3032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37" name="Shape 19537"/>
                        <wps:cNvSpPr/>
                        <wps:spPr>
                          <a:xfrm>
                            <a:off x="4450969" y="541020"/>
                            <a:ext cx="9144" cy="303276"/>
                          </a:xfrm>
                          <a:custGeom>
                            <a:avLst/>
                            <a:gdLst/>
                            <a:ahLst/>
                            <a:cxnLst/>
                            <a:rect l="0" t="0" r="0" b="0"/>
                            <a:pathLst>
                              <a:path w="9144" h="303276">
                                <a:moveTo>
                                  <a:pt x="0" y="0"/>
                                </a:moveTo>
                                <a:lnTo>
                                  <a:pt x="9144" y="0"/>
                                </a:lnTo>
                                <a:lnTo>
                                  <a:pt x="9144" y="303276"/>
                                </a:lnTo>
                                <a:lnTo>
                                  <a:pt x="0" y="3032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38" name="Shape 19538"/>
                        <wps:cNvSpPr/>
                        <wps:spPr>
                          <a:xfrm>
                            <a:off x="5144389" y="541020"/>
                            <a:ext cx="9144" cy="303276"/>
                          </a:xfrm>
                          <a:custGeom>
                            <a:avLst/>
                            <a:gdLst/>
                            <a:ahLst/>
                            <a:cxnLst/>
                            <a:rect l="0" t="0" r="0" b="0"/>
                            <a:pathLst>
                              <a:path w="9144" h="303276">
                                <a:moveTo>
                                  <a:pt x="0" y="0"/>
                                </a:moveTo>
                                <a:lnTo>
                                  <a:pt x="9144" y="0"/>
                                </a:lnTo>
                                <a:lnTo>
                                  <a:pt x="9144" y="303276"/>
                                </a:lnTo>
                                <a:lnTo>
                                  <a:pt x="0" y="3032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39" name="Shape 19539"/>
                        <wps:cNvSpPr/>
                        <wps:spPr>
                          <a:xfrm>
                            <a:off x="5502910" y="541020"/>
                            <a:ext cx="9144" cy="303276"/>
                          </a:xfrm>
                          <a:custGeom>
                            <a:avLst/>
                            <a:gdLst/>
                            <a:ahLst/>
                            <a:cxnLst/>
                            <a:rect l="0" t="0" r="0" b="0"/>
                            <a:pathLst>
                              <a:path w="9144" h="303276">
                                <a:moveTo>
                                  <a:pt x="0" y="0"/>
                                </a:moveTo>
                                <a:lnTo>
                                  <a:pt x="9144" y="0"/>
                                </a:lnTo>
                                <a:lnTo>
                                  <a:pt x="9144" y="303276"/>
                                </a:lnTo>
                                <a:lnTo>
                                  <a:pt x="0" y="3032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40" name="Shape 19540"/>
                        <wps:cNvSpPr/>
                        <wps:spPr>
                          <a:xfrm>
                            <a:off x="5861050" y="541020"/>
                            <a:ext cx="9144" cy="303276"/>
                          </a:xfrm>
                          <a:custGeom>
                            <a:avLst/>
                            <a:gdLst/>
                            <a:ahLst/>
                            <a:cxnLst/>
                            <a:rect l="0" t="0" r="0" b="0"/>
                            <a:pathLst>
                              <a:path w="9144" h="303276">
                                <a:moveTo>
                                  <a:pt x="0" y="0"/>
                                </a:moveTo>
                                <a:lnTo>
                                  <a:pt x="9144" y="0"/>
                                </a:lnTo>
                                <a:lnTo>
                                  <a:pt x="9144" y="303276"/>
                                </a:lnTo>
                                <a:lnTo>
                                  <a:pt x="0" y="3032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41" name="Shape 19541"/>
                        <wps:cNvSpPr/>
                        <wps:spPr>
                          <a:xfrm>
                            <a:off x="6216142" y="541020"/>
                            <a:ext cx="12192" cy="303276"/>
                          </a:xfrm>
                          <a:custGeom>
                            <a:avLst/>
                            <a:gdLst/>
                            <a:ahLst/>
                            <a:cxnLst/>
                            <a:rect l="0" t="0" r="0" b="0"/>
                            <a:pathLst>
                              <a:path w="12192" h="303276">
                                <a:moveTo>
                                  <a:pt x="0" y="0"/>
                                </a:moveTo>
                                <a:lnTo>
                                  <a:pt x="12192" y="0"/>
                                </a:lnTo>
                                <a:lnTo>
                                  <a:pt x="12192" y="303276"/>
                                </a:lnTo>
                                <a:lnTo>
                                  <a:pt x="0" y="3032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2400" name="Rectangle 2400"/>
                        <wps:cNvSpPr/>
                        <wps:spPr>
                          <a:xfrm>
                            <a:off x="5193157" y="982599"/>
                            <a:ext cx="85295" cy="171355"/>
                          </a:xfrm>
                          <a:prstGeom prst="rect">
                            <a:avLst/>
                          </a:prstGeom>
                          <a:ln>
                            <a:noFill/>
                          </a:ln>
                        </wps:spPr>
                        <wps:txbx>
                          <w:txbxContent>
                            <w:p w:rsidR="00ED7CFD" w:rsidRDefault="00DE5273">
                              <w:pPr>
                                <w:spacing w:after="160" w:line="259" w:lineRule="auto"/>
                                <w:ind w:left="0" w:right="0" w:firstLine="0"/>
                                <w:jc w:val="left"/>
                              </w:pPr>
                              <w:r>
                                <w:t>2</w:t>
                              </w:r>
                            </w:p>
                          </w:txbxContent>
                        </wps:txbx>
                        <wps:bodyPr horzOverflow="overflow" vert="horz" lIns="0" tIns="0" rIns="0" bIns="0" rtlCol="0">
                          <a:noAutofit/>
                        </wps:bodyPr>
                      </wps:wsp>
                      <wps:wsp>
                        <wps:cNvPr id="2401" name="Rectangle 2401"/>
                        <wps:cNvSpPr/>
                        <wps:spPr>
                          <a:xfrm>
                            <a:off x="5257165" y="982599"/>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2402" name="Rectangle 2402"/>
                        <wps:cNvSpPr/>
                        <wps:spPr>
                          <a:xfrm>
                            <a:off x="5286121" y="968763"/>
                            <a:ext cx="168234" cy="168235"/>
                          </a:xfrm>
                          <a:prstGeom prst="rect">
                            <a:avLst/>
                          </a:prstGeom>
                          <a:ln>
                            <a:noFill/>
                          </a:ln>
                        </wps:spPr>
                        <wps:txbx>
                          <w:txbxContent>
                            <w:p w:rsidR="00ED7CFD" w:rsidRDefault="00DE5273">
                              <w:pPr>
                                <w:spacing w:after="160" w:line="259" w:lineRule="auto"/>
                                <w:ind w:left="0" w:right="0" w:firstLine="0"/>
                                <w:jc w:val="left"/>
                              </w:pPr>
                              <w:r>
                                <w:rPr>
                                  <w:rFonts w:ascii="MS Gothic" w:eastAsia="MS Gothic" w:hAnsi="MS Gothic" w:cs="MS Gothic"/>
                                </w:rPr>
                                <w:t>☐</w:t>
                              </w:r>
                            </w:p>
                          </w:txbxContent>
                        </wps:txbx>
                        <wps:bodyPr horzOverflow="overflow" vert="horz" lIns="0" tIns="0" rIns="0" bIns="0" rtlCol="0">
                          <a:noAutofit/>
                        </wps:bodyPr>
                      </wps:wsp>
                      <wps:wsp>
                        <wps:cNvPr id="2403" name="Rectangle 2403"/>
                        <wps:cNvSpPr/>
                        <wps:spPr>
                          <a:xfrm>
                            <a:off x="5412994" y="982599"/>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16048" name="Rectangle 16048"/>
                        <wps:cNvSpPr/>
                        <wps:spPr>
                          <a:xfrm>
                            <a:off x="5551678" y="982599"/>
                            <a:ext cx="85295" cy="171355"/>
                          </a:xfrm>
                          <a:prstGeom prst="rect">
                            <a:avLst/>
                          </a:prstGeom>
                          <a:ln>
                            <a:noFill/>
                          </a:ln>
                        </wps:spPr>
                        <wps:txbx>
                          <w:txbxContent>
                            <w:p w:rsidR="00ED7CFD" w:rsidRDefault="00DE5273">
                              <w:pPr>
                                <w:spacing w:after="160" w:line="259" w:lineRule="auto"/>
                                <w:ind w:left="0" w:right="0" w:firstLine="0"/>
                                <w:jc w:val="left"/>
                              </w:pPr>
                              <w:r>
                                <w:t>5</w:t>
                              </w:r>
                            </w:p>
                          </w:txbxContent>
                        </wps:txbx>
                        <wps:bodyPr horzOverflow="overflow" vert="horz" lIns="0" tIns="0" rIns="0" bIns="0" rtlCol="0">
                          <a:noAutofit/>
                        </wps:bodyPr>
                      </wps:wsp>
                      <wps:wsp>
                        <wps:cNvPr id="16050" name="Rectangle 16050"/>
                        <wps:cNvSpPr/>
                        <wps:spPr>
                          <a:xfrm>
                            <a:off x="5615686" y="982599"/>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2405" name="Rectangle 2405"/>
                        <wps:cNvSpPr/>
                        <wps:spPr>
                          <a:xfrm>
                            <a:off x="5644642" y="968763"/>
                            <a:ext cx="168234" cy="168235"/>
                          </a:xfrm>
                          <a:prstGeom prst="rect">
                            <a:avLst/>
                          </a:prstGeom>
                          <a:ln>
                            <a:noFill/>
                          </a:ln>
                        </wps:spPr>
                        <wps:txbx>
                          <w:txbxContent>
                            <w:p w:rsidR="00ED7CFD" w:rsidRDefault="00DE5273">
                              <w:pPr>
                                <w:spacing w:after="160" w:line="259" w:lineRule="auto"/>
                                <w:ind w:left="0" w:right="0" w:firstLine="0"/>
                                <w:jc w:val="left"/>
                              </w:pPr>
                              <w:r>
                                <w:rPr>
                                  <w:rFonts w:ascii="MS Gothic" w:eastAsia="MS Gothic" w:hAnsi="MS Gothic" w:cs="MS Gothic"/>
                                </w:rPr>
                                <w:t>☐</w:t>
                              </w:r>
                            </w:p>
                          </w:txbxContent>
                        </wps:txbx>
                        <wps:bodyPr horzOverflow="overflow" vert="horz" lIns="0" tIns="0" rIns="0" bIns="0" rtlCol="0">
                          <a:noAutofit/>
                        </wps:bodyPr>
                      </wps:wsp>
                      <wps:wsp>
                        <wps:cNvPr id="2406" name="Rectangle 2406"/>
                        <wps:cNvSpPr/>
                        <wps:spPr>
                          <a:xfrm>
                            <a:off x="5771134" y="982599"/>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16052" name="Rectangle 16052"/>
                        <wps:cNvSpPr/>
                        <wps:spPr>
                          <a:xfrm>
                            <a:off x="5973826" y="982599"/>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16051" name="Rectangle 16051"/>
                        <wps:cNvSpPr/>
                        <wps:spPr>
                          <a:xfrm>
                            <a:off x="5909818" y="982599"/>
                            <a:ext cx="85295" cy="171355"/>
                          </a:xfrm>
                          <a:prstGeom prst="rect">
                            <a:avLst/>
                          </a:prstGeom>
                          <a:ln>
                            <a:noFill/>
                          </a:ln>
                        </wps:spPr>
                        <wps:txbx>
                          <w:txbxContent>
                            <w:p w:rsidR="00ED7CFD" w:rsidRDefault="00DE5273">
                              <w:pPr>
                                <w:spacing w:after="160" w:line="259" w:lineRule="auto"/>
                                <w:ind w:left="0" w:right="0" w:firstLine="0"/>
                                <w:jc w:val="left"/>
                              </w:pPr>
                              <w:r>
                                <w:t>8</w:t>
                              </w:r>
                            </w:p>
                          </w:txbxContent>
                        </wps:txbx>
                        <wps:bodyPr horzOverflow="overflow" vert="horz" lIns="0" tIns="0" rIns="0" bIns="0" rtlCol="0">
                          <a:noAutofit/>
                        </wps:bodyPr>
                      </wps:wsp>
                      <wps:wsp>
                        <wps:cNvPr id="2408" name="Rectangle 2408"/>
                        <wps:cNvSpPr/>
                        <wps:spPr>
                          <a:xfrm>
                            <a:off x="6002782" y="968763"/>
                            <a:ext cx="168235" cy="168235"/>
                          </a:xfrm>
                          <a:prstGeom prst="rect">
                            <a:avLst/>
                          </a:prstGeom>
                          <a:ln>
                            <a:noFill/>
                          </a:ln>
                        </wps:spPr>
                        <wps:txbx>
                          <w:txbxContent>
                            <w:p w:rsidR="00ED7CFD" w:rsidRDefault="00DE5273">
                              <w:pPr>
                                <w:spacing w:after="160" w:line="259" w:lineRule="auto"/>
                                <w:ind w:left="0" w:right="0" w:firstLine="0"/>
                                <w:jc w:val="left"/>
                              </w:pPr>
                              <w:r>
                                <w:rPr>
                                  <w:rFonts w:ascii="MS Gothic" w:eastAsia="MS Gothic" w:hAnsi="MS Gothic" w:cs="MS Gothic"/>
                                </w:rPr>
                                <w:t>☐</w:t>
                              </w:r>
                            </w:p>
                          </w:txbxContent>
                        </wps:txbx>
                        <wps:bodyPr horzOverflow="overflow" vert="horz" lIns="0" tIns="0" rIns="0" bIns="0" rtlCol="0">
                          <a:noAutofit/>
                        </wps:bodyPr>
                      </wps:wsp>
                      <wps:wsp>
                        <wps:cNvPr id="2409" name="Rectangle 2409"/>
                        <wps:cNvSpPr/>
                        <wps:spPr>
                          <a:xfrm>
                            <a:off x="6129274" y="982599"/>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19542" name="Shape 19542"/>
                        <wps:cNvSpPr/>
                        <wps:spPr>
                          <a:xfrm>
                            <a:off x="0" y="844295"/>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43" name="Shape 19543"/>
                        <wps:cNvSpPr/>
                        <wps:spPr>
                          <a:xfrm>
                            <a:off x="4450969" y="844295"/>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44" name="Shape 19544"/>
                        <wps:cNvSpPr/>
                        <wps:spPr>
                          <a:xfrm>
                            <a:off x="5144389" y="844295"/>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45" name="Shape 19545"/>
                        <wps:cNvSpPr/>
                        <wps:spPr>
                          <a:xfrm>
                            <a:off x="5150485" y="844296"/>
                            <a:ext cx="352349" cy="9144"/>
                          </a:xfrm>
                          <a:custGeom>
                            <a:avLst/>
                            <a:gdLst/>
                            <a:ahLst/>
                            <a:cxnLst/>
                            <a:rect l="0" t="0" r="0" b="0"/>
                            <a:pathLst>
                              <a:path w="352349" h="9144">
                                <a:moveTo>
                                  <a:pt x="0" y="0"/>
                                </a:moveTo>
                                <a:lnTo>
                                  <a:pt x="352349" y="0"/>
                                </a:lnTo>
                                <a:lnTo>
                                  <a:pt x="352349"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46" name="Shape 19546"/>
                        <wps:cNvSpPr/>
                        <wps:spPr>
                          <a:xfrm>
                            <a:off x="5502910" y="844295"/>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47" name="Shape 19547"/>
                        <wps:cNvSpPr/>
                        <wps:spPr>
                          <a:xfrm>
                            <a:off x="5509006" y="844296"/>
                            <a:ext cx="352044" cy="9144"/>
                          </a:xfrm>
                          <a:custGeom>
                            <a:avLst/>
                            <a:gdLst/>
                            <a:ahLst/>
                            <a:cxnLst/>
                            <a:rect l="0" t="0" r="0" b="0"/>
                            <a:pathLst>
                              <a:path w="352044" h="9144">
                                <a:moveTo>
                                  <a:pt x="0" y="0"/>
                                </a:moveTo>
                                <a:lnTo>
                                  <a:pt x="352044" y="0"/>
                                </a:lnTo>
                                <a:lnTo>
                                  <a:pt x="3520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48" name="Shape 19548"/>
                        <wps:cNvSpPr/>
                        <wps:spPr>
                          <a:xfrm>
                            <a:off x="5861050" y="844295"/>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49" name="Shape 19549"/>
                        <wps:cNvSpPr/>
                        <wps:spPr>
                          <a:xfrm>
                            <a:off x="5867146" y="844296"/>
                            <a:ext cx="348996" cy="9144"/>
                          </a:xfrm>
                          <a:custGeom>
                            <a:avLst/>
                            <a:gdLst/>
                            <a:ahLst/>
                            <a:cxnLst/>
                            <a:rect l="0" t="0" r="0" b="0"/>
                            <a:pathLst>
                              <a:path w="348996" h="9144">
                                <a:moveTo>
                                  <a:pt x="0" y="0"/>
                                </a:moveTo>
                                <a:lnTo>
                                  <a:pt x="348996" y="0"/>
                                </a:lnTo>
                                <a:lnTo>
                                  <a:pt x="348996"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50" name="Shape 19550"/>
                        <wps:cNvSpPr/>
                        <wps:spPr>
                          <a:xfrm>
                            <a:off x="6216142" y="844295"/>
                            <a:ext cx="12192" cy="28956"/>
                          </a:xfrm>
                          <a:custGeom>
                            <a:avLst/>
                            <a:gdLst/>
                            <a:ahLst/>
                            <a:cxnLst/>
                            <a:rect l="0" t="0" r="0" b="0"/>
                            <a:pathLst>
                              <a:path w="12192" h="28956">
                                <a:moveTo>
                                  <a:pt x="0" y="0"/>
                                </a:moveTo>
                                <a:lnTo>
                                  <a:pt x="12192" y="0"/>
                                </a:lnTo>
                                <a:lnTo>
                                  <a:pt x="12192"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51" name="Shape 19551"/>
                        <wps:cNvSpPr/>
                        <wps:spPr>
                          <a:xfrm>
                            <a:off x="0" y="873251"/>
                            <a:ext cx="9144" cy="303276"/>
                          </a:xfrm>
                          <a:custGeom>
                            <a:avLst/>
                            <a:gdLst/>
                            <a:ahLst/>
                            <a:cxnLst/>
                            <a:rect l="0" t="0" r="0" b="0"/>
                            <a:pathLst>
                              <a:path w="9144" h="303276">
                                <a:moveTo>
                                  <a:pt x="0" y="0"/>
                                </a:moveTo>
                                <a:lnTo>
                                  <a:pt x="9144" y="0"/>
                                </a:lnTo>
                                <a:lnTo>
                                  <a:pt x="9144" y="303276"/>
                                </a:lnTo>
                                <a:lnTo>
                                  <a:pt x="0" y="3032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52" name="Shape 19552"/>
                        <wps:cNvSpPr/>
                        <wps:spPr>
                          <a:xfrm>
                            <a:off x="4450969" y="873251"/>
                            <a:ext cx="9144" cy="303276"/>
                          </a:xfrm>
                          <a:custGeom>
                            <a:avLst/>
                            <a:gdLst/>
                            <a:ahLst/>
                            <a:cxnLst/>
                            <a:rect l="0" t="0" r="0" b="0"/>
                            <a:pathLst>
                              <a:path w="9144" h="303276">
                                <a:moveTo>
                                  <a:pt x="0" y="0"/>
                                </a:moveTo>
                                <a:lnTo>
                                  <a:pt x="9144" y="0"/>
                                </a:lnTo>
                                <a:lnTo>
                                  <a:pt x="9144" y="303276"/>
                                </a:lnTo>
                                <a:lnTo>
                                  <a:pt x="0" y="3032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53" name="Shape 19553"/>
                        <wps:cNvSpPr/>
                        <wps:spPr>
                          <a:xfrm>
                            <a:off x="5144389" y="873251"/>
                            <a:ext cx="9144" cy="303276"/>
                          </a:xfrm>
                          <a:custGeom>
                            <a:avLst/>
                            <a:gdLst/>
                            <a:ahLst/>
                            <a:cxnLst/>
                            <a:rect l="0" t="0" r="0" b="0"/>
                            <a:pathLst>
                              <a:path w="9144" h="303276">
                                <a:moveTo>
                                  <a:pt x="0" y="0"/>
                                </a:moveTo>
                                <a:lnTo>
                                  <a:pt x="9144" y="0"/>
                                </a:lnTo>
                                <a:lnTo>
                                  <a:pt x="9144" y="303276"/>
                                </a:lnTo>
                                <a:lnTo>
                                  <a:pt x="0" y="3032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54" name="Shape 19554"/>
                        <wps:cNvSpPr/>
                        <wps:spPr>
                          <a:xfrm>
                            <a:off x="5502910" y="873251"/>
                            <a:ext cx="9144" cy="303276"/>
                          </a:xfrm>
                          <a:custGeom>
                            <a:avLst/>
                            <a:gdLst/>
                            <a:ahLst/>
                            <a:cxnLst/>
                            <a:rect l="0" t="0" r="0" b="0"/>
                            <a:pathLst>
                              <a:path w="9144" h="303276">
                                <a:moveTo>
                                  <a:pt x="0" y="0"/>
                                </a:moveTo>
                                <a:lnTo>
                                  <a:pt x="9144" y="0"/>
                                </a:lnTo>
                                <a:lnTo>
                                  <a:pt x="9144" y="303276"/>
                                </a:lnTo>
                                <a:lnTo>
                                  <a:pt x="0" y="3032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55" name="Shape 19555"/>
                        <wps:cNvSpPr/>
                        <wps:spPr>
                          <a:xfrm>
                            <a:off x="5861050" y="873251"/>
                            <a:ext cx="9144" cy="303276"/>
                          </a:xfrm>
                          <a:custGeom>
                            <a:avLst/>
                            <a:gdLst/>
                            <a:ahLst/>
                            <a:cxnLst/>
                            <a:rect l="0" t="0" r="0" b="0"/>
                            <a:pathLst>
                              <a:path w="9144" h="303276">
                                <a:moveTo>
                                  <a:pt x="0" y="0"/>
                                </a:moveTo>
                                <a:lnTo>
                                  <a:pt x="9144" y="0"/>
                                </a:lnTo>
                                <a:lnTo>
                                  <a:pt x="9144" y="303276"/>
                                </a:lnTo>
                                <a:lnTo>
                                  <a:pt x="0" y="3032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56" name="Shape 19556"/>
                        <wps:cNvSpPr/>
                        <wps:spPr>
                          <a:xfrm>
                            <a:off x="6216142" y="873251"/>
                            <a:ext cx="12192" cy="303276"/>
                          </a:xfrm>
                          <a:custGeom>
                            <a:avLst/>
                            <a:gdLst/>
                            <a:ahLst/>
                            <a:cxnLst/>
                            <a:rect l="0" t="0" r="0" b="0"/>
                            <a:pathLst>
                              <a:path w="12192" h="303276">
                                <a:moveTo>
                                  <a:pt x="0" y="0"/>
                                </a:moveTo>
                                <a:lnTo>
                                  <a:pt x="12192" y="0"/>
                                </a:lnTo>
                                <a:lnTo>
                                  <a:pt x="12192" y="303276"/>
                                </a:lnTo>
                                <a:lnTo>
                                  <a:pt x="0" y="3032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2425" name="Rectangle 2425"/>
                        <wps:cNvSpPr/>
                        <wps:spPr>
                          <a:xfrm>
                            <a:off x="5193157" y="1314831"/>
                            <a:ext cx="85295" cy="171355"/>
                          </a:xfrm>
                          <a:prstGeom prst="rect">
                            <a:avLst/>
                          </a:prstGeom>
                          <a:ln>
                            <a:noFill/>
                          </a:ln>
                        </wps:spPr>
                        <wps:txbx>
                          <w:txbxContent>
                            <w:p w:rsidR="00ED7CFD" w:rsidRDefault="00DE5273">
                              <w:pPr>
                                <w:spacing w:after="160" w:line="259" w:lineRule="auto"/>
                                <w:ind w:left="0" w:right="0" w:firstLine="0"/>
                                <w:jc w:val="left"/>
                              </w:pPr>
                              <w:r>
                                <w:t>3</w:t>
                              </w:r>
                            </w:p>
                          </w:txbxContent>
                        </wps:txbx>
                        <wps:bodyPr horzOverflow="overflow" vert="horz" lIns="0" tIns="0" rIns="0" bIns="0" rtlCol="0">
                          <a:noAutofit/>
                        </wps:bodyPr>
                      </wps:wsp>
                      <wps:wsp>
                        <wps:cNvPr id="2426" name="Rectangle 2426"/>
                        <wps:cNvSpPr/>
                        <wps:spPr>
                          <a:xfrm>
                            <a:off x="5257165" y="1314831"/>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2427" name="Rectangle 2427"/>
                        <wps:cNvSpPr/>
                        <wps:spPr>
                          <a:xfrm>
                            <a:off x="5286121" y="1300995"/>
                            <a:ext cx="168234" cy="168235"/>
                          </a:xfrm>
                          <a:prstGeom prst="rect">
                            <a:avLst/>
                          </a:prstGeom>
                          <a:ln>
                            <a:noFill/>
                          </a:ln>
                        </wps:spPr>
                        <wps:txbx>
                          <w:txbxContent>
                            <w:p w:rsidR="00ED7CFD" w:rsidRDefault="00DE5273">
                              <w:pPr>
                                <w:spacing w:after="160" w:line="259" w:lineRule="auto"/>
                                <w:ind w:left="0" w:right="0" w:firstLine="0"/>
                                <w:jc w:val="left"/>
                              </w:pPr>
                              <w:r>
                                <w:rPr>
                                  <w:rFonts w:ascii="MS Gothic" w:eastAsia="MS Gothic" w:hAnsi="MS Gothic" w:cs="MS Gothic"/>
                                </w:rPr>
                                <w:t>☒</w:t>
                              </w:r>
                            </w:p>
                          </w:txbxContent>
                        </wps:txbx>
                        <wps:bodyPr horzOverflow="overflow" vert="horz" lIns="0" tIns="0" rIns="0" bIns="0" rtlCol="0">
                          <a:noAutofit/>
                        </wps:bodyPr>
                      </wps:wsp>
                      <wps:wsp>
                        <wps:cNvPr id="2428" name="Rectangle 2428"/>
                        <wps:cNvSpPr/>
                        <wps:spPr>
                          <a:xfrm>
                            <a:off x="5412994" y="1314831"/>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16055" name="Rectangle 16055"/>
                        <wps:cNvSpPr/>
                        <wps:spPr>
                          <a:xfrm>
                            <a:off x="5551678" y="1314831"/>
                            <a:ext cx="85295" cy="171355"/>
                          </a:xfrm>
                          <a:prstGeom prst="rect">
                            <a:avLst/>
                          </a:prstGeom>
                          <a:ln>
                            <a:noFill/>
                          </a:ln>
                        </wps:spPr>
                        <wps:txbx>
                          <w:txbxContent>
                            <w:p w:rsidR="00ED7CFD" w:rsidRDefault="00DE5273">
                              <w:pPr>
                                <w:spacing w:after="160" w:line="259" w:lineRule="auto"/>
                                <w:ind w:left="0" w:right="0" w:firstLine="0"/>
                                <w:jc w:val="left"/>
                              </w:pPr>
                              <w:r>
                                <w:t>6</w:t>
                              </w:r>
                            </w:p>
                          </w:txbxContent>
                        </wps:txbx>
                        <wps:bodyPr horzOverflow="overflow" vert="horz" lIns="0" tIns="0" rIns="0" bIns="0" rtlCol="0">
                          <a:noAutofit/>
                        </wps:bodyPr>
                      </wps:wsp>
                      <wps:wsp>
                        <wps:cNvPr id="16056" name="Rectangle 16056"/>
                        <wps:cNvSpPr/>
                        <wps:spPr>
                          <a:xfrm>
                            <a:off x="5615686" y="1314831"/>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2430" name="Rectangle 2430"/>
                        <wps:cNvSpPr/>
                        <wps:spPr>
                          <a:xfrm>
                            <a:off x="5644642" y="1300995"/>
                            <a:ext cx="168234" cy="168235"/>
                          </a:xfrm>
                          <a:prstGeom prst="rect">
                            <a:avLst/>
                          </a:prstGeom>
                          <a:ln>
                            <a:noFill/>
                          </a:ln>
                        </wps:spPr>
                        <wps:txbx>
                          <w:txbxContent>
                            <w:p w:rsidR="00ED7CFD" w:rsidRDefault="00DE5273">
                              <w:pPr>
                                <w:spacing w:after="160" w:line="259" w:lineRule="auto"/>
                                <w:ind w:left="0" w:right="0" w:firstLine="0"/>
                                <w:jc w:val="left"/>
                              </w:pPr>
                              <w:r>
                                <w:rPr>
                                  <w:rFonts w:ascii="MS Gothic" w:eastAsia="MS Gothic" w:hAnsi="MS Gothic" w:cs="MS Gothic"/>
                                </w:rPr>
                                <w:t>☐</w:t>
                              </w:r>
                            </w:p>
                          </w:txbxContent>
                        </wps:txbx>
                        <wps:bodyPr horzOverflow="overflow" vert="horz" lIns="0" tIns="0" rIns="0" bIns="0" rtlCol="0">
                          <a:noAutofit/>
                        </wps:bodyPr>
                      </wps:wsp>
                      <wps:wsp>
                        <wps:cNvPr id="2431" name="Rectangle 2431"/>
                        <wps:cNvSpPr/>
                        <wps:spPr>
                          <a:xfrm>
                            <a:off x="5771134" y="1314831"/>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16058" name="Rectangle 16058"/>
                        <wps:cNvSpPr/>
                        <wps:spPr>
                          <a:xfrm>
                            <a:off x="5973826" y="1314831"/>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16057" name="Rectangle 16057"/>
                        <wps:cNvSpPr/>
                        <wps:spPr>
                          <a:xfrm>
                            <a:off x="5909818" y="1314831"/>
                            <a:ext cx="85295" cy="171355"/>
                          </a:xfrm>
                          <a:prstGeom prst="rect">
                            <a:avLst/>
                          </a:prstGeom>
                          <a:ln>
                            <a:noFill/>
                          </a:ln>
                        </wps:spPr>
                        <wps:txbx>
                          <w:txbxContent>
                            <w:p w:rsidR="00ED7CFD" w:rsidRDefault="00DE5273">
                              <w:pPr>
                                <w:spacing w:after="160" w:line="259" w:lineRule="auto"/>
                                <w:ind w:left="0" w:right="0" w:firstLine="0"/>
                                <w:jc w:val="left"/>
                              </w:pPr>
                              <w:r>
                                <w:t>9</w:t>
                              </w:r>
                            </w:p>
                          </w:txbxContent>
                        </wps:txbx>
                        <wps:bodyPr horzOverflow="overflow" vert="horz" lIns="0" tIns="0" rIns="0" bIns="0" rtlCol="0">
                          <a:noAutofit/>
                        </wps:bodyPr>
                      </wps:wsp>
                      <wps:wsp>
                        <wps:cNvPr id="2433" name="Rectangle 2433"/>
                        <wps:cNvSpPr/>
                        <wps:spPr>
                          <a:xfrm>
                            <a:off x="6002782" y="1300995"/>
                            <a:ext cx="168235" cy="168235"/>
                          </a:xfrm>
                          <a:prstGeom prst="rect">
                            <a:avLst/>
                          </a:prstGeom>
                          <a:ln>
                            <a:noFill/>
                          </a:ln>
                        </wps:spPr>
                        <wps:txbx>
                          <w:txbxContent>
                            <w:p w:rsidR="00ED7CFD" w:rsidRDefault="00DE5273">
                              <w:pPr>
                                <w:spacing w:after="160" w:line="259" w:lineRule="auto"/>
                                <w:ind w:left="0" w:right="0" w:firstLine="0"/>
                                <w:jc w:val="left"/>
                              </w:pPr>
                              <w:r>
                                <w:rPr>
                                  <w:rFonts w:ascii="MS Gothic" w:eastAsia="MS Gothic" w:hAnsi="MS Gothic" w:cs="MS Gothic"/>
                                </w:rPr>
                                <w:t>☐</w:t>
                              </w:r>
                            </w:p>
                          </w:txbxContent>
                        </wps:txbx>
                        <wps:bodyPr horzOverflow="overflow" vert="horz" lIns="0" tIns="0" rIns="0" bIns="0" rtlCol="0">
                          <a:noAutofit/>
                        </wps:bodyPr>
                      </wps:wsp>
                      <wps:wsp>
                        <wps:cNvPr id="2434" name="Rectangle 2434"/>
                        <wps:cNvSpPr/>
                        <wps:spPr>
                          <a:xfrm>
                            <a:off x="6129274" y="1314831"/>
                            <a:ext cx="38021" cy="171355"/>
                          </a:xfrm>
                          <a:prstGeom prst="rect">
                            <a:avLst/>
                          </a:prstGeom>
                          <a:ln>
                            <a:noFill/>
                          </a:ln>
                        </wps:spPr>
                        <wps:txbx>
                          <w:txbxContent>
                            <w:p w:rsidR="00ED7CFD" w:rsidRDefault="00DE5273">
                              <w:pPr>
                                <w:spacing w:after="160" w:line="259" w:lineRule="auto"/>
                                <w:ind w:left="0" w:right="0" w:firstLine="0"/>
                                <w:jc w:val="left"/>
                              </w:pPr>
                              <w:r>
                                <w:t xml:space="preserve"> </w:t>
                              </w:r>
                            </w:p>
                          </w:txbxContent>
                        </wps:txbx>
                        <wps:bodyPr horzOverflow="overflow" vert="horz" lIns="0" tIns="0" rIns="0" bIns="0" rtlCol="0">
                          <a:noAutofit/>
                        </wps:bodyPr>
                      </wps:wsp>
                      <wps:wsp>
                        <wps:cNvPr id="19557" name="Shape 19557"/>
                        <wps:cNvSpPr/>
                        <wps:spPr>
                          <a:xfrm>
                            <a:off x="0" y="1176527"/>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58" name="Shape 19558"/>
                        <wps:cNvSpPr/>
                        <wps:spPr>
                          <a:xfrm>
                            <a:off x="4450969" y="1176527"/>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59" name="Shape 19559"/>
                        <wps:cNvSpPr/>
                        <wps:spPr>
                          <a:xfrm>
                            <a:off x="5144389" y="1176527"/>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60" name="Shape 19560"/>
                        <wps:cNvSpPr/>
                        <wps:spPr>
                          <a:xfrm>
                            <a:off x="5150485" y="1176527"/>
                            <a:ext cx="352349" cy="9144"/>
                          </a:xfrm>
                          <a:custGeom>
                            <a:avLst/>
                            <a:gdLst/>
                            <a:ahLst/>
                            <a:cxnLst/>
                            <a:rect l="0" t="0" r="0" b="0"/>
                            <a:pathLst>
                              <a:path w="352349" h="9144">
                                <a:moveTo>
                                  <a:pt x="0" y="0"/>
                                </a:moveTo>
                                <a:lnTo>
                                  <a:pt x="352349" y="0"/>
                                </a:lnTo>
                                <a:lnTo>
                                  <a:pt x="352349"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61" name="Shape 19561"/>
                        <wps:cNvSpPr/>
                        <wps:spPr>
                          <a:xfrm>
                            <a:off x="5502910" y="1176527"/>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62" name="Shape 19562"/>
                        <wps:cNvSpPr/>
                        <wps:spPr>
                          <a:xfrm>
                            <a:off x="5509006" y="1176527"/>
                            <a:ext cx="352044" cy="9144"/>
                          </a:xfrm>
                          <a:custGeom>
                            <a:avLst/>
                            <a:gdLst/>
                            <a:ahLst/>
                            <a:cxnLst/>
                            <a:rect l="0" t="0" r="0" b="0"/>
                            <a:pathLst>
                              <a:path w="352044" h="9144">
                                <a:moveTo>
                                  <a:pt x="0" y="0"/>
                                </a:moveTo>
                                <a:lnTo>
                                  <a:pt x="352044" y="0"/>
                                </a:lnTo>
                                <a:lnTo>
                                  <a:pt x="3520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63" name="Shape 19563"/>
                        <wps:cNvSpPr/>
                        <wps:spPr>
                          <a:xfrm>
                            <a:off x="5861050" y="1176527"/>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64" name="Shape 19564"/>
                        <wps:cNvSpPr/>
                        <wps:spPr>
                          <a:xfrm>
                            <a:off x="5867146" y="1176527"/>
                            <a:ext cx="348996" cy="9144"/>
                          </a:xfrm>
                          <a:custGeom>
                            <a:avLst/>
                            <a:gdLst/>
                            <a:ahLst/>
                            <a:cxnLst/>
                            <a:rect l="0" t="0" r="0" b="0"/>
                            <a:pathLst>
                              <a:path w="348996" h="9144">
                                <a:moveTo>
                                  <a:pt x="0" y="0"/>
                                </a:moveTo>
                                <a:lnTo>
                                  <a:pt x="348996" y="0"/>
                                </a:lnTo>
                                <a:lnTo>
                                  <a:pt x="348996"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65" name="Shape 19565"/>
                        <wps:cNvSpPr/>
                        <wps:spPr>
                          <a:xfrm>
                            <a:off x="6216142" y="1176527"/>
                            <a:ext cx="12192" cy="28956"/>
                          </a:xfrm>
                          <a:custGeom>
                            <a:avLst/>
                            <a:gdLst/>
                            <a:ahLst/>
                            <a:cxnLst/>
                            <a:rect l="0" t="0" r="0" b="0"/>
                            <a:pathLst>
                              <a:path w="12192" h="28956">
                                <a:moveTo>
                                  <a:pt x="0" y="0"/>
                                </a:moveTo>
                                <a:lnTo>
                                  <a:pt x="12192" y="0"/>
                                </a:lnTo>
                                <a:lnTo>
                                  <a:pt x="12192"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66" name="Shape 19566"/>
                        <wps:cNvSpPr/>
                        <wps:spPr>
                          <a:xfrm>
                            <a:off x="0" y="1205483"/>
                            <a:ext cx="9144" cy="303276"/>
                          </a:xfrm>
                          <a:custGeom>
                            <a:avLst/>
                            <a:gdLst/>
                            <a:ahLst/>
                            <a:cxnLst/>
                            <a:rect l="0" t="0" r="0" b="0"/>
                            <a:pathLst>
                              <a:path w="9144" h="303276">
                                <a:moveTo>
                                  <a:pt x="0" y="0"/>
                                </a:moveTo>
                                <a:lnTo>
                                  <a:pt x="9144" y="0"/>
                                </a:lnTo>
                                <a:lnTo>
                                  <a:pt x="9144" y="303276"/>
                                </a:lnTo>
                                <a:lnTo>
                                  <a:pt x="0" y="3032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67" name="Shape 19567"/>
                        <wps:cNvSpPr/>
                        <wps:spPr>
                          <a:xfrm>
                            <a:off x="4450969" y="1205483"/>
                            <a:ext cx="9144" cy="303276"/>
                          </a:xfrm>
                          <a:custGeom>
                            <a:avLst/>
                            <a:gdLst/>
                            <a:ahLst/>
                            <a:cxnLst/>
                            <a:rect l="0" t="0" r="0" b="0"/>
                            <a:pathLst>
                              <a:path w="9144" h="303276">
                                <a:moveTo>
                                  <a:pt x="0" y="0"/>
                                </a:moveTo>
                                <a:lnTo>
                                  <a:pt x="9144" y="0"/>
                                </a:lnTo>
                                <a:lnTo>
                                  <a:pt x="9144" y="303276"/>
                                </a:lnTo>
                                <a:lnTo>
                                  <a:pt x="0" y="3032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68" name="Shape 19568"/>
                        <wps:cNvSpPr/>
                        <wps:spPr>
                          <a:xfrm>
                            <a:off x="5144389" y="1205483"/>
                            <a:ext cx="9144" cy="303276"/>
                          </a:xfrm>
                          <a:custGeom>
                            <a:avLst/>
                            <a:gdLst/>
                            <a:ahLst/>
                            <a:cxnLst/>
                            <a:rect l="0" t="0" r="0" b="0"/>
                            <a:pathLst>
                              <a:path w="9144" h="303276">
                                <a:moveTo>
                                  <a:pt x="0" y="0"/>
                                </a:moveTo>
                                <a:lnTo>
                                  <a:pt x="9144" y="0"/>
                                </a:lnTo>
                                <a:lnTo>
                                  <a:pt x="9144" y="303276"/>
                                </a:lnTo>
                                <a:lnTo>
                                  <a:pt x="0" y="3032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69" name="Shape 19569"/>
                        <wps:cNvSpPr/>
                        <wps:spPr>
                          <a:xfrm>
                            <a:off x="5502910" y="1205483"/>
                            <a:ext cx="9144" cy="303276"/>
                          </a:xfrm>
                          <a:custGeom>
                            <a:avLst/>
                            <a:gdLst/>
                            <a:ahLst/>
                            <a:cxnLst/>
                            <a:rect l="0" t="0" r="0" b="0"/>
                            <a:pathLst>
                              <a:path w="9144" h="303276">
                                <a:moveTo>
                                  <a:pt x="0" y="0"/>
                                </a:moveTo>
                                <a:lnTo>
                                  <a:pt x="9144" y="0"/>
                                </a:lnTo>
                                <a:lnTo>
                                  <a:pt x="9144" y="303276"/>
                                </a:lnTo>
                                <a:lnTo>
                                  <a:pt x="0" y="3032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70" name="Shape 19570"/>
                        <wps:cNvSpPr/>
                        <wps:spPr>
                          <a:xfrm>
                            <a:off x="5861050" y="1205483"/>
                            <a:ext cx="9144" cy="303276"/>
                          </a:xfrm>
                          <a:custGeom>
                            <a:avLst/>
                            <a:gdLst/>
                            <a:ahLst/>
                            <a:cxnLst/>
                            <a:rect l="0" t="0" r="0" b="0"/>
                            <a:pathLst>
                              <a:path w="9144" h="303276">
                                <a:moveTo>
                                  <a:pt x="0" y="0"/>
                                </a:moveTo>
                                <a:lnTo>
                                  <a:pt x="9144" y="0"/>
                                </a:lnTo>
                                <a:lnTo>
                                  <a:pt x="9144" y="303276"/>
                                </a:lnTo>
                                <a:lnTo>
                                  <a:pt x="0" y="3032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71" name="Shape 19571"/>
                        <wps:cNvSpPr/>
                        <wps:spPr>
                          <a:xfrm>
                            <a:off x="6216142" y="1205483"/>
                            <a:ext cx="12192" cy="303276"/>
                          </a:xfrm>
                          <a:custGeom>
                            <a:avLst/>
                            <a:gdLst/>
                            <a:ahLst/>
                            <a:cxnLst/>
                            <a:rect l="0" t="0" r="0" b="0"/>
                            <a:pathLst>
                              <a:path w="12192" h="303276">
                                <a:moveTo>
                                  <a:pt x="0" y="0"/>
                                </a:moveTo>
                                <a:lnTo>
                                  <a:pt x="12192" y="0"/>
                                </a:lnTo>
                                <a:lnTo>
                                  <a:pt x="12192" y="303276"/>
                                </a:lnTo>
                                <a:lnTo>
                                  <a:pt x="0" y="3032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72" name="Shape 19572"/>
                        <wps:cNvSpPr/>
                        <wps:spPr>
                          <a:xfrm>
                            <a:off x="0" y="150876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73" name="Shape 19573"/>
                        <wps:cNvSpPr/>
                        <wps:spPr>
                          <a:xfrm>
                            <a:off x="6096" y="150876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74" name="Shape 19574"/>
                        <wps:cNvSpPr/>
                        <wps:spPr>
                          <a:xfrm>
                            <a:off x="33528" y="1508760"/>
                            <a:ext cx="149352" cy="27432"/>
                          </a:xfrm>
                          <a:custGeom>
                            <a:avLst/>
                            <a:gdLst/>
                            <a:ahLst/>
                            <a:cxnLst/>
                            <a:rect l="0" t="0" r="0" b="0"/>
                            <a:pathLst>
                              <a:path w="149352" h="27432">
                                <a:moveTo>
                                  <a:pt x="0" y="0"/>
                                </a:moveTo>
                                <a:lnTo>
                                  <a:pt x="149352" y="0"/>
                                </a:lnTo>
                                <a:lnTo>
                                  <a:pt x="14935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75" name="Shape 19575"/>
                        <wps:cNvSpPr/>
                        <wps:spPr>
                          <a:xfrm>
                            <a:off x="182880" y="150876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76" name="Shape 19576"/>
                        <wps:cNvSpPr/>
                        <wps:spPr>
                          <a:xfrm>
                            <a:off x="210312" y="1508760"/>
                            <a:ext cx="4240657" cy="27432"/>
                          </a:xfrm>
                          <a:custGeom>
                            <a:avLst/>
                            <a:gdLst/>
                            <a:ahLst/>
                            <a:cxnLst/>
                            <a:rect l="0" t="0" r="0" b="0"/>
                            <a:pathLst>
                              <a:path w="4240657" h="27432">
                                <a:moveTo>
                                  <a:pt x="0" y="0"/>
                                </a:moveTo>
                                <a:lnTo>
                                  <a:pt x="4240657" y="0"/>
                                </a:lnTo>
                                <a:lnTo>
                                  <a:pt x="4240657"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77" name="Shape 19577"/>
                        <wps:cNvSpPr/>
                        <wps:spPr>
                          <a:xfrm>
                            <a:off x="4450969" y="150876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78" name="Shape 19578"/>
                        <wps:cNvSpPr/>
                        <wps:spPr>
                          <a:xfrm>
                            <a:off x="4478401" y="1508760"/>
                            <a:ext cx="665988" cy="27432"/>
                          </a:xfrm>
                          <a:custGeom>
                            <a:avLst/>
                            <a:gdLst/>
                            <a:ahLst/>
                            <a:cxnLst/>
                            <a:rect l="0" t="0" r="0" b="0"/>
                            <a:pathLst>
                              <a:path w="665988" h="27432">
                                <a:moveTo>
                                  <a:pt x="0" y="0"/>
                                </a:moveTo>
                                <a:lnTo>
                                  <a:pt x="665988" y="0"/>
                                </a:lnTo>
                                <a:lnTo>
                                  <a:pt x="665988"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79" name="Shape 19579"/>
                        <wps:cNvSpPr/>
                        <wps:spPr>
                          <a:xfrm>
                            <a:off x="5144389" y="150876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80" name="Shape 19580"/>
                        <wps:cNvSpPr/>
                        <wps:spPr>
                          <a:xfrm>
                            <a:off x="5171821" y="1508760"/>
                            <a:ext cx="331013" cy="27432"/>
                          </a:xfrm>
                          <a:custGeom>
                            <a:avLst/>
                            <a:gdLst/>
                            <a:ahLst/>
                            <a:cxnLst/>
                            <a:rect l="0" t="0" r="0" b="0"/>
                            <a:pathLst>
                              <a:path w="331013" h="27432">
                                <a:moveTo>
                                  <a:pt x="0" y="0"/>
                                </a:moveTo>
                                <a:lnTo>
                                  <a:pt x="331013" y="0"/>
                                </a:lnTo>
                                <a:lnTo>
                                  <a:pt x="331013"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81" name="Shape 19581"/>
                        <wps:cNvSpPr/>
                        <wps:spPr>
                          <a:xfrm>
                            <a:off x="5502910" y="150876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82" name="Shape 19582"/>
                        <wps:cNvSpPr/>
                        <wps:spPr>
                          <a:xfrm>
                            <a:off x="5530342" y="1508760"/>
                            <a:ext cx="330708" cy="27432"/>
                          </a:xfrm>
                          <a:custGeom>
                            <a:avLst/>
                            <a:gdLst/>
                            <a:ahLst/>
                            <a:cxnLst/>
                            <a:rect l="0" t="0" r="0" b="0"/>
                            <a:pathLst>
                              <a:path w="330708" h="27432">
                                <a:moveTo>
                                  <a:pt x="0" y="0"/>
                                </a:moveTo>
                                <a:lnTo>
                                  <a:pt x="330708" y="0"/>
                                </a:lnTo>
                                <a:lnTo>
                                  <a:pt x="330708"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83" name="Shape 19583"/>
                        <wps:cNvSpPr/>
                        <wps:spPr>
                          <a:xfrm>
                            <a:off x="5861050" y="150876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84" name="Shape 19584"/>
                        <wps:cNvSpPr/>
                        <wps:spPr>
                          <a:xfrm>
                            <a:off x="5888482" y="1508760"/>
                            <a:ext cx="327660" cy="27432"/>
                          </a:xfrm>
                          <a:custGeom>
                            <a:avLst/>
                            <a:gdLst/>
                            <a:ahLst/>
                            <a:cxnLst/>
                            <a:rect l="0" t="0" r="0" b="0"/>
                            <a:pathLst>
                              <a:path w="327660" h="27432">
                                <a:moveTo>
                                  <a:pt x="0" y="0"/>
                                </a:moveTo>
                                <a:lnTo>
                                  <a:pt x="327660" y="0"/>
                                </a:lnTo>
                                <a:lnTo>
                                  <a:pt x="327660"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85" name="Shape 19585"/>
                        <wps:cNvSpPr/>
                        <wps:spPr>
                          <a:xfrm>
                            <a:off x="6216142" y="1508760"/>
                            <a:ext cx="12192" cy="27432"/>
                          </a:xfrm>
                          <a:custGeom>
                            <a:avLst/>
                            <a:gdLst/>
                            <a:ahLst/>
                            <a:cxnLst/>
                            <a:rect l="0" t="0" r="0" b="0"/>
                            <a:pathLst>
                              <a:path w="12192" h="27432">
                                <a:moveTo>
                                  <a:pt x="0" y="0"/>
                                </a:moveTo>
                                <a:lnTo>
                                  <a:pt x="12192" y="0"/>
                                </a:lnTo>
                                <a:lnTo>
                                  <a:pt x="1219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id="Group 17571" o:spid="_x0000_s1282" style="width:491.85pt;height:120.95pt;mso-position-horizontal-relative:char;mso-position-vertical-relative:line" coordsize="62466,15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">
                <v:rect id="Rectangle 2334" o:spid="_x0000_s1283" style="position:absolute;left:487;top:1443;width:3079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6WsYA&#10;AADdAAAADwAAAGRycy9kb3ducmV2LnhtbESPS4vCQBCE7wv+h6EFb+vEB4tGR5FdRY8+FtRbk2mT&#10;YKYnZEYT/fWOsLDHoqq+oqbzxhTiTpXLLSvodSMQxInVOacKfg+rzxEI55E1FpZJwYMczGetjynG&#10;2ta8o/vepyJA2MWoIPO+jKV0SUYGXdeWxMG72MqgD7JKpa6wDnBTyH4UfUmDOYeFDEv6zii57m9G&#10;wXpULk4b+6zTYnleH7fH8c9h7JXqtJvFBISnxv+H/9obraA/GAz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N6WsYAAADdAAAADwAAAAAAAAAAAAAAAACYAgAAZHJz&#10;L2Rvd25yZXYueG1sUEsFBgAAAAAEAAQA9QAAAIsDAAAAAA==&#10;" filled="f" stroked="f">
                  <v:textbox inset="0,0,0,0">
                    <w:txbxContent>
                      <w:p w:rsidR="00ED7CFD" w:rsidRDefault="00DE5273">
                        <w:pPr>
                          <w:spacing w:after="160" w:line="259" w:lineRule="auto"/>
                          <w:ind w:left="0" w:right="0" w:firstLine="0"/>
                          <w:jc w:val="left"/>
                        </w:pPr>
                        <w:r>
                          <w:rPr>
                            <w:b/>
                          </w:rPr>
                          <w:t>Description des évaluations mises en œuvre</w:t>
                        </w:r>
                      </w:p>
                    </w:txbxContent>
                  </v:textbox>
                </v:rect>
                <v:rect id="Rectangle 2335" o:spid="_x0000_s1284" style="position:absolute;left:23674;top:1443;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wcYA&#10;AADdAAAADwAAAGRycy9kb3ducmV2LnhtbESPT4vCMBTE7wt+h/AEb2uq4qLVKLKr6NE/C+rt0Tzb&#10;YvNSmmirn94IC3scZuY3zHTemELcqXK5ZQW9bgSCOLE651TB72H1OQLhPLLGwjIpeJCD+az1McVY&#10;25p3dN/7VAQIuxgVZN6XsZQuycig69qSOHgXWxn0QVap1BXWAW4K2Y+iL2kw57CQYUnfGSXX/c0o&#10;WI/KxWljn3VaLM/r4/Y4/jmMvVKddrOYgPDU+P/wX3ujFfQHgy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fwcYAAADdAAAADwAAAAAAAAAAAAAAAACYAgAAZHJz&#10;L2Rvd25yZXYueG1sUEsFBgAAAAAEAAQA9QAAAIsDAAAAAA==&#10;" filled="f" stroked="f">
                  <v:textbox inset="0,0,0,0">
                    <w:txbxContent>
                      <w:p w:rsidR="00ED7CFD" w:rsidRDefault="00DE5273">
                        <w:pPr>
                          <w:spacing w:after="160" w:line="259" w:lineRule="auto"/>
                          <w:ind w:left="0" w:right="0" w:firstLine="0"/>
                          <w:jc w:val="left"/>
                        </w:pPr>
                        <w:r>
                          <w:rPr>
                            <w:color w:val="000000"/>
                          </w:rPr>
                          <w:t xml:space="preserve"> </w:t>
                        </w:r>
                      </w:p>
                    </w:txbxContent>
                  </v:textbox>
                </v:rect>
                <v:rect id="Rectangle 2336" o:spid="_x0000_s1285" style="position:absolute;left:46536;top:1443;width:399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1BtsUA&#10;AADdAAAADwAAAGRycy9kb3ducmV2LnhtbESPQYvCMBSE74L/ITxhb5qugmg1iqiLHtUuuHt7NM+2&#10;bPNSmmirv94Iwh6HmfmGmS9bU4ob1a6wrOBzEIEgTq0uOFPwnXz1JyCcR9ZYWiYFd3KwXHQ7c4y1&#10;bfhIt5PPRICwi1FB7n0VS+nSnAy6ga2Ig3extUEfZJ1JXWMT4KaUwygaS4MFh4UcK1rnlP6drkbB&#10;blKtfvb20WTl9nd3Ppynm2TqlfrotasZCE+t/w+/23utYDgaj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UG2xQAAAN0AAAAPAAAAAAAAAAAAAAAAAJgCAABkcnMv&#10;ZG93bnJldi54bWxQSwUGAAAAAAQABAD1AAAAigMAAAAA&#10;" filled="f" stroked="f">
                  <v:textbox inset="0,0,0,0">
                    <w:txbxContent>
                      <w:p w:rsidR="00ED7CFD" w:rsidRDefault="00DE5273">
                        <w:pPr>
                          <w:spacing w:after="160" w:line="259" w:lineRule="auto"/>
                          <w:ind w:left="0" w:right="0" w:firstLine="0"/>
                          <w:jc w:val="left"/>
                        </w:pPr>
                        <w:r>
                          <w:rPr>
                            <w:b/>
                          </w:rPr>
                          <w:t>Dates</w:t>
                        </w:r>
                      </w:p>
                    </w:txbxContent>
                  </v:textbox>
                </v:rect>
                <v:rect id="Rectangle 2337" o:spid="_x0000_s1286" style="position:absolute;left:49554;top:1443;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HkLcYA&#10;AADdAAAADwAAAGRycy9kb3ducmV2LnhtbESPT4vCMBTE7wt+h/AEb2uqgqvVKLKr6NE/C+rt0Tzb&#10;YvNSmmirn94IC3scZuY3zHTemELcqXK5ZQW9bgSCOLE651TB72H1OQLhPLLGwjIpeJCD+az1McVY&#10;25p3dN/7VAQIuxgVZN6XsZQuycig69qSOHgXWxn0QVap1BXWAW4K2Y+ioTSYc1jIsKTvjJLr/mYU&#10;rEfl4rSxzzotluf1cXsc/xzGXqlOu1lMQHhq/H/4r73RCvqDwR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HkLcYAAADdAAAADwAAAAAAAAAAAAAAAACYAgAAZHJz&#10;L2Rvd25yZXYueG1sUEsFBgAAAAAEAAQA9QAAAIsDAAAAAA==&#10;" filled="f" stroked="f">
                  <v:textbox inset="0,0,0,0">
                    <w:txbxContent>
                      <w:p w:rsidR="00ED7CFD" w:rsidRDefault="00DE5273">
                        <w:pPr>
                          <w:spacing w:after="160" w:line="259" w:lineRule="auto"/>
                          <w:ind w:left="0" w:right="0" w:firstLine="0"/>
                          <w:jc w:val="left"/>
                        </w:pPr>
                        <w:r>
                          <w:rPr>
                            <w:color w:val="000000"/>
                          </w:rPr>
                          <w:t xml:space="preserve"> </w:t>
                        </w:r>
                      </w:p>
                    </w:txbxContent>
                  </v:textbox>
                </v:rect>
                <v:rect id="Rectangle 2338" o:spid="_x0000_s1287" style="position:absolute;left:51931;top:544;width:950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X8EA&#10;AADdAAAADwAAAGRycy9kb3ducmV2LnhtbERPy4rCMBTdC/5DuMLsNFVh0GoU8YEufYG6uzTXttjc&#10;lCbazny9WQguD+c9nTemEC+qXG5ZQb8XgSBOrM45VXA+bbojEM4jaywsk4I/cjCftVtTjLWt+UCv&#10;o09FCGEXo4LM+zKW0iUZGXQ9WxIH7m4rgz7AKpW6wjqEm0IOouhXGsw5NGRY0jKj5HF8GgXbUbm4&#10;7ux/nRbr2/ayv4xXp7FX6qfTLCYgPDX+K/64d1rBYDgM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cF/BAAAA3QAAAA8AAAAAAAAAAAAAAAAAmAIAAGRycy9kb3du&#10;cmV2LnhtbFBLBQYAAAAABAAEAPUAAACGAwAAAAA=&#10;" filled="f" stroked="f">
                  <v:textbox inset="0,0,0,0">
                    <w:txbxContent>
                      <w:p w:rsidR="00ED7CFD" w:rsidRDefault="00DE5273">
                        <w:pPr>
                          <w:spacing w:after="160" w:line="259" w:lineRule="auto"/>
                          <w:ind w:left="0" w:right="0" w:firstLine="0"/>
                          <w:jc w:val="left"/>
                        </w:pPr>
                        <w:r>
                          <w:rPr>
                            <w:b/>
                          </w:rPr>
                          <w:t xml:space="preserve">Compétences </w:t>
                        </w:r>
                      </w:p>
                    </w:txbxContent>
                  </v:textbox>
                </v:rect>
                <v:rect id="Rectangle 2339" o:spid="_x0000_s1288" style="position:absolute;left:51931;top:2343;width:5942;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Vx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BqP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tXExQAAAN0AAAAPAAAAAAAAAAAAAAAAAJgCAABkcnMv&#10;ZG93bnJldi54bWxQSwUGAAAAAAQABAD1AAAAigMAAAAA&#10;" filled="f" stroked="f">
                  <v:textbox inset="0,0,0,0">
                    <w:txbxContent>
                      <w:p w:rsidR="00ED7CFD" w:rsidRDefault="00DE5273">
                        <w:pPr>
                          <w:spacing w:after="160" w:line="259" w:lineRule="auto"/>
                          <w:ind w:left="0" w:right="0" w:firstLine="0"/>
                          <w:jc w:val="left"/>
                        </w:pPr>
                        <w:proofErr w:type="gramStart"/>
                        <w:r>
                          <w:rPr>
                            <w:b/>
                          </w:rPr>
                          <w:t>évaluées</w:t>
                        </w:r>
                        <w:proofErr w:type="gramEnd"/>
                      </w:p>
                    </w:txbxContent>
                  </v:textbox>
                </v:rect>
                <v:rect id="Rectangle 2340" o:spid="_x0000_s1289" style="position:absolute;left:56370;top:2343;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PJMMA&#10;AADdAAAADwAAAGRycy9kb3ducmV2LnhtbERPTYvCMBC9C/sfwix403RdEa1GEV3Ro1sX1NvQjG3Z&#10;ZlKaaKu/3hwEj4/3PVu0phQ3ql1hWcFXPwJBnFpdcKbg77DpjUE4j6yxtEwK7uRgMf/ozDDWtuFf&#10;uiU+EyGEXYwKcu+rWEqX5mTQ9W1FHLiLrQ36AOtM6hqbEG5KOYiikTRYcGjIsaJVTul/cjUKtuNq&#10;edrZR5OVP+ftcX+crA8Tr1T3s11OQXhq/Vv8cu+0gsH3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4PJM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rPr>
                          <w:t xml:space="preserve"> </w:t>
                        </w:r>
                      </w:p>
                    </w:txbxContent>
                  </v:textbox>
                </v:rect>
                <v:rect id="Rectangle 16043" o:spid="_x0000_s1290" style="position:absolute;left:56903;top:2526;width:353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VluMUA&#10;AADeAAAADwAAAGRycy9kb3ducmV2LnhtbERPTWvCQBC9F/wPywi91Y22BE1dRbQlObZR0N6G7JgE&#10;s7MhuzXRX98tFHqbx/uc5XowjbhS52rLCqaTCARxYXXNpYLD/v1pDsJ5ZI2NZVJwIwfr1ehhiYm2&#10;PX/SNfelCCHsElRQed8mUrqiIoNuYlviwJ1tZ9AH2JVSd9iHcNPIWRTF0mDNoaHClrYVFZf82yhI&#10;5+3mlNl7XzZvX+nx47jY7RdeqcfxsHkF4Wnw/+I/d6bD/Dh6e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WW4xQAAAN4AAAAPAAAAAAAAAAAAAAAAAJgCAABkcnMv&#10;ZG93bnJldi54bWxQSwUGAAAAAAQABAD1AAAAigMAAAAA&#10;" filled="f" stroked="f">
                  <v:textbox inset="0,0,0,0">
                    <w:txbxContent>
                      <w:p w:rsidR="00ED7CFD" w:rsidRDefault="00DE5273">
                        <w:pPr>
                          <w:spacing w:after="160" w:line="259" w:lineRule="auto"/>
                          <w:ind w:left="0" w:right="0" w:firstLine="0"/>
                          <w:jc w:val="left"/>
                        </w:pPr>
                        <w:proofErr w:type="gramStart"/>
                        <w:r>
                          <w:rPr>
                            <w:i/>
                            <w:sz w:val="16"/>
                          </w:rPr>
                          <w:t>cochez</w:t>
                        </w:r>
                        <w:proofErr w:type="gramEnd"/>
                      </w:p>
                    </w:txbxContent>
                  </v:textbox>
                </v:rect>
                <v:rect id="Rectangle 16042" o:spid="_x0000_s1291" style="position:absolute;left:59541;top:2526;width:4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nAI8UA&#10;AADeAAAADwAAAGRycy9kb3ducmV2LnhtbERPTWvCQBC9C/6HZYTedKOUoNFVxLYkxzYK6m3Ijkkw&#10;OxuyW5P213cLhd7m8T5nsxtMIx7UudqygvksAkFcWF1zqeB0fJsuQTiPrLGxTAq+yMFuOx5tMNG2&#10;5w965L4UIYRdggoq79tESldUZNDNbEscuJvtDPoAu1LqDvsQbhq5iKJYGqw5NFTY0qGi4p5/GgXp&#10;st1fMvvdl83rNT2/n1cvx5VX6mky7NcgPA3+X/znznSYH0fPC/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CcAjxQAAAN4AAAAPAAAAAAAAAAAAAAAAAJgCAABkcnMv&#10;ZG93bnJldi54bWxQSwUGAAAAAAQABAD1AAAAigMAAAAA&#10;" filled="f" stroked="f">
                  <v:textbox inset="0,0,0,0">
                    <w:txbxContent>
                      <w:p w:rsidR="00ED7CFD" w:rsidRDefault="00DE5273">
                        <w:pPr>
                          <w:spacing w:after="160" w:line="259" w:lineRule="auto"/>
                          <w:ind w:left="0" w:right="0" w:firstLine="0"/>
                          <w:jc w:val="left"/>
                        </w:pPr>
                        <w:r>
                          <w:rPr>
                            <w:i/>
                            <w:sz w:val="16"/>
                          </w:rPr>
                          <w:t>)</w:t>
                        </w:r>
                      </w:p>
                    </w:txbxContent>
                  </v:textbox>
                </v:rect>
                <v:rect id="Rectangle 16041" o:spid="_x0000_s1292" style="position:absolute;left:56629;top:2526;width:4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teVMUA&#10;AADeAAAADwAAAGRycy9kb3ducmV2LnhtbERPTWvCQBC9F/oflin01myUIknqKqIWPVZTSHsbsmMS&#10;zM6G7Nak/fVdQfA2j/c58+VoWnGh3jWWFUyiGARxaXXDlYLP/P0lAeE8ssbWMin4JQfLxePDHDNt&#10;Bz7Q5egrEULYZaig9r7LpHRlTQZdZDviwJ1sb9AH2FdS9ziEcNPKaRzPpMGGQ0ONHa1rKs/HH6Ng&#10;l3Srr739G6p2+70rPop0k6deqeencfUGwtPo7+Kbe6/D/Fn8OoH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215UxQAAAN4AAAAPAAAAAAAAAAAAAAAAAJgCAABkcnMv&#10;ZG93bnJldi54bWxQSwUGAAAAAAQABAD1AAAAigMAAAAA&#10;" filled="f" stroked="f">
                  <v:textbox inset="0,0,0,0">
                    <w:txbxContent>
                      <w:p w:rsidR="00ED7CFD" w:rsidRDefault="00DE5273">
                        <w:pPr>
                          <w:spacing w:after="160" w:line="259" w:lineRule="auto"/>
                          <w:ind w:left="0" w:right="0" w:firstLine="0"/>
                          <w:jc w:val="left"/>
                        </w:pPr>
                        <w:r>
                          <w:rPr>
                            <w:i/>
                            <w:sz w:val="16"/>
                          </w:rPr>
                          <w:t>(</w:t>
                        </w:r>
                      </w:p>
                    </w:txbxContent>
                  </v:textbox>
                </v:rect>
                <v:rect id="Rectangle 2342" o:spid="_x0000_s1293" style="position:absolute;left:59829;top:2343;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A0yMcA&#10;AADdAAAADwAAAGRycy9kb3ducmV2LnhtbESPQWvCQBSE74X+h+UVems2TUVidBWpih6tFlJvj+xr&#10;Epp9G7Krif31XUHocZiZb5jZYjCNuFDnassKXqMYBHFhdc2lgs/j5iUF4TyyxsYyKbiSg8X88WGG&#10;mbY9f9Dl4EsRIOwyVFB532ZSuqIigy6yLXHwvm1n0AfZlVJ32Ae4aWQSx2NpsOawUGFL7xUVP4ez&#10;UbBN2+XXzv72ZbM+bfN9PlkdJ16p56dhOQXhafD/4Xt7pxUkb6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QNMjHAAAA3QAAAA8AAAAAAAAAAAAAAAAAmAIAAGRy&#10;cy9kb3ducmV2LnhtbFBLBQYAAAAABAAEAPUAAACMAwAAAAA=&#10;" filled="f" stroked="f">
                  <v:textbox inset="0,0,0,0">
                    <w:txbxContent>
                      <w:p w:rsidR="00ED7CFD" w:rsidRDefault="00DE5273">
                        <w:pPr>
                          <w:spacing w:after="160" w:line="259" w:lineRule="auto"/>
                          <w:ind w:left="0" w:right="0" w:firstLine="0"/>
                          <w:jc w:val="left"/>
                        </w:pPr>
                        <w:r>
                          <w:rPr>
                            <w:color w:val="000000"/>
                          </w:rPr>
                          <w:t xml:space="preserve"> </w:t>
                        </w:r>
                      </w:p>
                    </w:txbxContent>
                  </v:textbox>
                </v:rect>
                <v:shape id="Shape 19502" o:spid="_x0000_s1294" style="position:absolute;top:2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Xet8MA&#10;AADeAAAADwAAAGRycy9kb3ducmV2LnhtbERPPWvDMBDdC/kP4grdGimhCY1rOaQhgSwd4mbJdkhX&#10;29Q6GUu1nX8fFQrd7vE+L99OrhUD9aHxrGExVyCIjbcNVxoun8fnVxAhIltsPZOGGwXYFrOHHDPr&#10;Rz7TUMZKpBAOGWqoY+wyKYOpyWGY+444cV++dxgT7CtpexxTuGvlUqm1dNhwaqixo31N5rv8cRpQ&#10;Hjbd1Qylenlno6qP1o6Lo9ZPj9PuDUSkKf6L/9wnm+ZvVmoJv++kG2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Xet8MAAADeAAAADwAAAAAAAAAAAAAAAACYAgAAZHJzL2Rv&#10;d25yZXYueG1sUEsFBgAAAAAEAAQA9QAAAIgDAAAAAA==&#10;" path="m,l9144,r,9144l,9144,,e" fillcolor="gray" stroked="f" strokeweight="0">
                  <v:path arrowok="t" textboxrect="0,0,9144,9144"/>
                </v:shape>
                <v:shape id="Shape 19503" o:spid="_x0000_s1295" style="position:absolute;width:91;height:274;visibility:visible;mso-wrap-style:square;v-text-anchor:top" coordsize="914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ylQ8QA&#10;AADeAAAADwAAAGRycy9kb3ducmV2LnhtbERPS2vCQBC+F/wPywi91Y0WxaSuIkKhxZMPYo9DdkzS&#10;ZmdjdpvEf+8Kgrf5+J6zWPWmEi01rrSsYDyKQBBnVpecKzgePt/mIJxH1lhZJgVXcrBaDl4WmGjb&#10;8Y7avc9FCGGXoILC+zqR0mUFGXQjWxMH7mwbgz7AJpe6wS6Em0pOomgmDZYcGgqsaVNQ9rf/Nwp+&#10;N+fv2fZnak/9ofNplcbtJY2Veh326w8Qnnr/FD/cXzrMj6fRO9zfCT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spUPEAAAA3gAAAA8AAAAAAAAAAAAAAAAAmAIAAGRycy9k&#10;b3ducmV2LnhtbFBLBQYAAAAABAAEAPUAAACJAwAAAAA=&#10;" path="m,l9144,r,27432l,27432,,e" fillcolor="#7f7f7f" stroked="f" strokeweight="0">
                  <v:path arrowok="t" textboxrect="0,0,9144,27432"/>
                </v:shape>
                <v:shape id="Shape 19504" o:spid="_x0000_s1296" style="position:absolute;left:60;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c42cYA&#10;AADeAAAADwAAAGRycy9kb3ducmV2LnhtbERPS2vCQBC+C/6HZQq96aZSS41upBVEhYJUe2hvQ3bM&#10;w+xszK4x+uvdQqG3+fieM5t3phItNa6wrOBpGIEgTq0uOFPwtV8OXkE4j6yxskwKruRgnvR7M4y1&#10;vfAntTufiRDCLkYFufd1LKVLczLohrYmDtzBNgZ9gE0mdYOXEG4qOYqiF2mw4NCQY02LnNLj7mwU&#10;jG77ycm/l5tWd+k2+yir79XPUqnHh+5tCsJT5//Ff+61DvMn4+gZft8JN8j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c42cYAAADeAAAADwAAAAAAAAAAAAAAAACYAgAAZHJz&#10;L2Rvd25yZXYueG1sUEsFBgAAAAAEAAQA9QAAAIsDAAAAAA==&#10;" path="m,l27432,r,27432l,27432,,e" fillcolor="#7f7f7f" stroked="f" strokeweight="0">
                  <v:path arrowok="t" textboxrect="0,0,27432,27432"/>
                </v:shape>
                <v:shape id="Shape 19505" o:spid="_x0000_s1297" style="position:absolute;left:335;width:44174;height:274;visibility:visible;mso-wrap-style:square;v-text-anchor:top" coordsize="4417441,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8shsMA&#10;AADeAAAADwAAAGRycy9kb3ducmV2LnhtbERPS4vCMBC+L/gfwgje1lTFx1ajiLggHgR1L3ubbca0&#10;2ExKE7XrrzeC4G0+vufMFo0txZVqXzhW0OsmIIgzpws2Cn6O358TED4gaywdk4J/8rCYtz5mmGp3&#10;4z1dD8GIGMI+RQV5CFUqpc9ysui7riKO3MnVFkOEtZG6xlsMt6XsJ8lIWiw4NuRY0Sqn7Hy4WAV9&#10;pmo8Kf7uu+14ZX7tYG20XivVaTfLKYhATXiLX+6NjvO/hskQnu/EG+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8shsMAAADeAAAADwAAAAAAAAAAAAAAAACYAgAAZHJzL2Rv&#10;d25yZXYueG1sUEsFBgAAAAAEAAQA9QAAAIgDAAAAAA==&#10;" path="m,l4417441,r,27432l,27432,,e" fillcolor="#7f7f7f" stroked="f" strokeweight="0">
                  <v:path arrowok="t" textboxrect="0,0,4417441,27432"/>
                </v:shape>
                <v:shape id="Shape 19506" o:spid="_x0000_s1298" style="position:absolute;left:44509;top:2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7YtMMA&#10;AADeAAAADwAAAGRycy9kb3ducmV2LnhtbERPPWvDMBDdA/0P4gLdEimhCY1jOTSlgS4Z6nbpdkgX&#10;28Q6GUu13X9fBQLd7vE+Lz9MrhUD9aHxrGG1VCCIjbcNVxq+Pk+LZxAhIltsPZOGXwpwKB5mOWbW&#10;j/xBQxkrkUI4ZKihjrHLpAymJodh6TvixF187zAm2FfS9jimcNfKtVJb6bDh1FBjR681mWv54zSg&#10;fNt132Yo1dORjarOrR1XJ60f59PLHkSkKf6L7+53m+bvNmoLt3fSD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7YtMMAAADeAAAADwAAAAAAAAAAAAAAAACYAgAAZHJzL2Rv&#10;d25yZXYueG1sUEsFBgAAAAAEAAQA9QAAAIgDAAAAAA==&#10;" path="m,l9144,r,9144l,9144,,e" fillcolor="gray" stroked="f" strokeweight="0">
                  <v:path arrowok="t" textboxrect="0,0,9144,9144"/>
                </v:shape>
                <v:shape id="Shape 19507" o:spid="_x0000_s1299" style="position:absolute;left:44509;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mrsYA&#10;AADeAAAADwAAAGRycy9kb3ducmV2LnhtbERPS2vCQBC+C/6HZQq96aZCbY1upBVEhYJUe2hvQ3bM&#10;w+xszK4x+uvdQqG3+fieM5t3phItNa6wrOBpGIEgTq0uOFPwtV8OXkE4j6yxskwKruRgnvR7M4y1&#10;vfAntTufiRDCLkYFufd1LKVLczLohrYmDtzBNgZ9gE0mdYOXEG4qOYqisTRYcGjIsaZFTulxdzYK&#10;Rrf95OTfy02ru3SbfZTV9+pnqdTjQ/c2BeGp8//iP/dah/mT5+gFft8JN8j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WmrsYAAADeAAAADwAAAAAAAAAAAAAAAACYAgAAZHJz&#10;L2Rvd25yZXYueG1sUEsFBgAAAAAEAAQA9QAAAIsDAAAAAA==&#10;" path="m,l27432,r,27432l,27432,,e" fillcolor="#7f7f7f" stroked="f" strokeweight="0">
                  <v:path arrowok="t" textboxrect="0,0,27432,27432"/>
                </v:shape>
                <v:shape id="Shape 19508" o:spid="_x0000_s1300" style="position:absolute;left:44784;width:6659;height:274;visibility:visible;mso-wrap-style:square;v-text-anchor:top" coordsize="66598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usUA&#10;AADeAAAADwAAAGRycy9kb3ducmV2LnhtbESPQWvCQBCF74L/YRmhN91Ni0VTN8EKgieh2kOPQ3aa&#10;BLOzMbtq+u87h0JvM7w3732zKUffqTsNsQ1sIVsYUMRVcC3XFj7P+/kKVEzIDrvAZOGHIpTFdLLB&#10;3IUHf9D9lGolIRxztNCk1Odax6ohj3ERemLRvsPgMck61NoN+JBw3+lnY161x5alocGedg1Vl9PN&#10;W8Dj1/hyMNfsVqdre343K8zW0dqn2bh9A5VoTP/mv+uDE/z10givvCMz6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r66xQAAAN4AAAAPAAAAAAAAAAAAAAAAAJgCAABkcnMv&#10;ZG93bnJldi54bWxQSwUGAAAAAAQABAD1AAAAigMAAAAA&#10;" path="m,l665988,r,27432l,27432,,e" fillcolor="#7f7f7f" stroked="f" strokeweight="0">
                  <v:path arrowok="t" textboxrect="0,0,665988,27432"/>
                </v:shape>
                <v:shape id="Shape 19509" o:spid="_x0000_s1301" style="position:absolute;left:51443;top:2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MxsMA&#10;AADeAAAADwAAAGRycy9kb3ducmV2LnhtbERPPWvDMBDdA/0P4grdYimlCbEbJSSlgSwd4mTpdkgX&#10;28Q6GUu13X9fFQrd7vE+b7ObXCsG6kPjWcMiUyCIjbcNVxqul+N8DSJEZIutZ9LwTQF224fZBgvr&#10;Rz7TUMZKpBAOBWqoY+wKKYOpyWHIfEecuJvvHcYE+0raHscU7lr5rNRKOmw4NdTY0VtN5l5+OQ0o&#10;3/Pu0wylejmwUdVHa8fFUeunx2n/CiLSFP/Ff+6TTfPzpcrh9510g9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FMxsMAAADeAAAADwAAAAAAAAAAAAAAAACYAgAAZHJzL2Rv&#10;d25yZXYueG1sUEsFBgAAAAAEAAQA9QAAAIgDAAAAAA==&#10;" path="m,l9144,r,9144l,9144,,e" fillcolor="gray" stroked="f" strokeweight="0">
                  <v:path arrowok="t" textboxrect="0,0,9144,9144"/>
                </v:shape>
                <v:shape id="Shape 19510" o:spid="_x0000_s1302" style="position:absolute;left:51443;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WoB8kA&#10;AADeAAAADwAAAGRycy9kb3ducmV2LnhtbESPQWvCQBCF7wX/wzIFb3Wj0KLRVaogVRBKtYd6G7LT&#10;JDY7G7NrTP31nYPQ2wzz5r33zRadq1RLTSg9GxgOElDEmbcl5wY+D+unMagQkS1WnsnALwVYzHsP&#10;M0ytv/IHtfuYKzHhkKKBIsY61TpkBTkMA18Ty+3bNw6jrE2ubYNXMXeVHiXJi3ZYsiQUWNOqoOxn&#10;f3EGRrfD5ByXp21ru+w9352qr7fj2pj+Y/c6BRWpi//i+/fGSv3J81AABEdm0P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lWoB8kAAADeAAAADwAAAAAAAAAAAAAAAACYAgAA&#10;ZHJzL2Rvd25yZXYueG1sUEsFBgAAAAAEAAQA9QAAAI4DAAAAAA==&#10;" path="m,l27432,r,27432l,27432,,e" fillcolor="#7f7f7f" stroked="f" strokeweight="0">
                  <v:path arrowok="t" textboxrect="0,0,27432,27432"/>
                </v:shape>
                <v:shape id="Shape 19511" o:spid="_x0000_s1303" style="position:absolute;left:51718;width:10473;height:274;visibility:visible;mso-wrap-style:square;v-text-anchor:top" coordsize="1047293,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Twy8MA&#10;AADeAAAADwAAAGRycy9kb3ducmV2LnhtbERPTWsCMRC9F/ofwhS81ewK2nY1ihQU8WS3peBt3Iyb&#10;0M1k2URd/70RhN7m8T5ntuhdI87UBetZQT7MQBBXXluuFfx8r17fQYSIrLHxTAquFGAxf36aYaH9&#10;hb/oXMZapBAOBSowMbaFlKEy5DAMfUucuKPvHMYEu1rqDi8p3DVylGUT6dByajDY0qeh6q88OQW7&#10;Q/a23edslyv/ezy05dXg2io1eOmXUxCR+vgvfrg3Os3/GOc53N9JN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Twy8MAAADeAAAADwAAAAAAAAAAAAAAAACYAgAAZHJzL2Rv&#10;d25yZXYueG1sUEsFBgAAAAAEAAQA9QAAAIgDAAAAAA==&#10;" path="m,l1047293,r,27432l,27432,,e" fillcolor="#7f7f7f" stroked="f" strokeweight="0">
                  <v:path arrowok="t" textboxrect="0,0,1047293,27432"/>
                </v:shape>
                <v:shape id="Shape 19512" o:spid="_x0000_s1304" style="position:absolute;left:62191;top:2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xIasMA&#10;AADeAAAADwAAAGRycy9kb3ducmV2LnhtbERPTWvCQBC9F/wPywje6m7ElhpdxYpCLz009eJt2B2T&#10;YHY2ZLdJ/PduodDbPN7nbHaja0RPXag9a8jmCgSx8bbmUsP5+/T8BiJEZIuNZ9JwpwC77eRpg7n1&#10;A39RX8RSpBAOOWqoYmxzKYOpyGGY+5Y4cVffOYwJdqW0HQ4p3DVyodSrdFhzaqiwpUNF5lb8OA0o&#10;j6v2YvpCLd/ZqPKzsUN20no2HfdrEJHG+C/+c3/YNH/1ki3g9510g9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xIasMAAADeAAAADwAAAAAAAAAAAAAAAACYAgAAZHJzL2Rv&#10;d25yZXYueG1sUEsFBgAAAAAEAAQA9QAAAIgDAAAAAA==&#10;" path="m,l9144,r,9144l,9144,,e" fillcolor="gray" stroked="f" strokeweight="0">
                  <v:path arrowok="t" textboxrect="0,0,9144,9144"/>
                </v:shape>
                <v:shape id="Shape 19513" o:spid="_x0000_s1305" style="position:absolute;left:62191;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c2cMYA&#10;AADeAAAADwAAAGRycy9kb3ducmV2LnhtbERPTWvCQBC9C/6HZQRvulGpaOoqKogtFETtob0N2TGJ&#10;Zmdjdo1pf323IHibx/uc2aIxhaipcrllBYN+BII4sTrnVMHncdObgHAeWWNhmRT8kIPFvN2aYazt&#10;nfdUH3wqQgi7GBVk3pexlC7JyKDr25I4cCdbGfQBVqnUFd5DuCnkMIrG0mDOoSHDktYZJZfDzSgY&#10;/h6nV786v9e6SXbpx7n42n5vlOp2muUrCE+Nf4of7jcd5k9fBiP4fyfc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c2cMYAAADeAAAADwAAAAAAAAAAAAAAAACYAgAAZHJz&#10;L2Rvd25yZXYueG1sUEsFBgAAAAAEAAQA9QAAAIsDAAAAAA==&#10;" path="m,l27432,r,27432l,27432,,e" fillcolor="#7f7f7f" stroked="f" strokeweight="0">
                  <v:path arrowok="t" textboxrect="0,0,27432,27432"/>
                </v:shape>
                <v:shape id="Shape 19514" o:spid="_x0000_s1306" style="position:absolute;top:289;width:91;height:4831;visibility:visible;mso-wrap-style:square;v-text-anchor:top" coordsize="9144,48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DecUA&#10;AADeAAAADwAAAGRycy9kb3ducmV2LnhtbERPTWsCMRC9F/wPYYTealZZW12NIoIieKnWg8dxM+6u&#10;bibLJtXor28Khd7m8T5nOg+mFjdqXWVZQb+XgCDOra64UHD4Wr2NQDiPrLG2TAoe5GA+67xMMdP2&#10;zju67X0hYgi7DBWU3jeZlC4vyaDr2YY4cmfbGvQRtoXULd5juKnlIEnepcGKY0OJDS1Lyq/7b6Ng&#10;Y54f2+Pu8/RI3dpcwjJc0kNQ6rUbFhMQnoL/F/+5NzrOHw/7Kfy+E2+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R4N5xQAAAN4AAAAPAAAAAAAAAAAAAAAAAJgCAABkcnMv&#10;ZG93bnJldi54bWxQSwUGAAAAAAQABAD1AAAAigMAAAAA&#10;" path="m,l9144,r,483108l,483108,,e" fillcolor="gray" stroked="f" strokeweight="0">
                  <v:path arrowok="t" textboxrect="0,0,9144,483108"/>
                </v:shape>
                <v:shape id="Shape 19515" o:spid="_x0000_s1307" style="position:absolute;left:44509;top:289;width:92;height:4831;visibility:visible;mso-wrap-style:square;v-text-anchor:top" coordsize="9144,48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m4sYA&#10;AADeAAAADwAAAGRycy9kb3ducmV2LnhtbERPTWvCQBC9C/0PyxR6041itE1dgwQqQi9qPfQ4zU6T&#10;2OxsyK669td3C4K3ebzPWeTBtOJMvWssKxiPEhDEpdUNVwoOH2/DZxDOI2tsLZOCKznIlw+DBWba&#10;XnhH572vRAxhl6GC2vsuk9KVNRl0I9sRR+7b9gZ9hH0ldY+XGG5aOUmSmTTYcGyosaOipvJnfzIK&#10;NuZ3/v65235dp25tjqEIx+khKPX0GFavIDwFfxff3Bsd57+k4xT+34k3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sm4sYAAADeAAAADwAAAAAAAAAAAAAAAACYAgAAZHJz&#10;L2Rvd25yZXYueG1sUEsFBgAAAAAEAAQA9QAAAIsDAAAAAA==&#10;" path="m,l9144,r,483108l,483108,,e" fillcolor="gray" stroked="f" strokeweight="0">
                  <v:path arrowok="t" textboxrect="0,0,9144,483108"/>
                </v:shape>
                <v:shape id="Shape 19516" o:spid="_x0000_s1308" style="position:absolute;left:51443;top:289;width:92;height:4831;visibility:visible;mso-wrap-style:square;v-text-anchor:top" coordsize="9144,48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m4lcUA&#10;AADeAAAADwAAAGRycy9kb3ducmV2LnhtbERPS2sCMRC+F/wPYYTealaxtm7Niggtghe1HjxON+M+&#10;3EyWTaqxv94IQm/z8T1nNg+mEWfqXGVZwXCQgCDOra64ULD//nx5B+E8ssbGMim4koN51nuaYart&#10;hbd03vlCxBB2KSoovW9TKV1ekkE3sC1x5I62M+gj7AqpO7zEcNPIUZJMpMGKY0OJLS1Lyk+7X6Ng&#10;Zf7e1oft5uc6dl+mDstQj/dBqed+WHyA8BT8v/jhXuk4f/o6nMD9nXiD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2biVxQAAAN4AAAAPAAAAAAAAAAAAAAAAAJgCAABkcnMv&#10;ZG93bnJldi54bWxQSwUGAAAAAAQABAD1AAAAigMAAAAA&#10;" path="m,l9144,r,483108l,483108,,e" fillcolor="gray" stroked="f" strokeweight="0">
                  <v:path arrowok="t" textboxrect="0,0,9144,483108"/>
                </v:shape>
                <v:shape id="Shape 19517" o:spid="_x0000_s1309" style="position:absolute;left:62191;top:289;width:92;height:4831;visibility:visible;mso-wrap-style:square;v-text-anchor:top" coordsize="9144,48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DsQA&#10;AADeAAAADwAAAGRycy9kb3ducmV2LnhtbERPTWsCMRC9C/6HMAVvmlW06tYoIiiCl2o9eBw30921&#10;m8myiRr99U1B6G0e73Nmi2AqcaPGlZYV9HsJCOLM6pJzBcevdXcCwnlkjZVlUvAgB4t5uzXDVNs7&#10;7+l28LmIIexSVFB4X6dSuqwgg65na+LIfdvGoI+wyaVu8B7DTSUHSfIuDZYcGwqsaVVQ9nO4GgVb&#10;8xzvTvvP82PoNuYSVuEyPAalOm9h+QHCU/D/4pd7q+P86ag/hr934g1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VHQ7EAAAA3gAAAA8AAAAAAAAAAAAAAAAAmAIAAGRycy9k&#10;b3ducmV2LnhtbFBLBQYAAAAABAAEAPUAAACJAwAAAAA=&#10;" path="m,l9144,r,483108l,483108,,e" fillcolor="gray" stroked="f" strokeweight="0">
                  <v:path arrowok="t" textboxrect="0,0,9144,483108"/>
                </v:shape>
                <v:rect id="Rectangle 2359" o:spid="_x0000_s1310" style="position:absolute;left:685;top:5680;width:853;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0wZMYA&#10;AADdAAAADwAAAGRycy9kb3ducmV2LnhtbESPQWvCQBSE74L/YXkFb7qpUjExq4it6LFqIfX2yL4m&#10;odm3IbuatL++WxA8DjPzDZOue1OLG7WusqzgeRKBIM6trrhQ8HHejRcgnEfWWFsmBT/kYL0aDlJM&#10;tO34SLeTL0SAsEtQQel9k0jp8pIMuoltiIP3ZVuDPsi2kLrFLsBNLadRNJcGKw4LJTa0LSn/Pl2N&#10;gv2i2Xwe7G9X1G+Xffaexa/n2Cs1euo3SxCeev8I39sHrWA6e4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0wZMYAAADdAAAADwAAAAAAAAAAAAAAAACYAgAAZHJz&#10;L2Rvd25yZXYueG1sUEsFBgAAAAAEAAQA9QAAAIsDAAAAAA==&#10;" filled="f" stroked="f">
                  <v:textbox inset="0,0,0,0">
                    <w:txbxContent>
                      <w:p w:rsidR="00ED7CFD" w:rsidRDefault="00DE5273">
                        <w:pPr>
                          <w:spacing w:after="160" w:line="259" w:lineRule="auto"/>
                          <w:ind w:left="0" w:right="0" w:firstLine="0"/>
                          <w:jc w:val="left"/>
                        </w:pPr>
                        <w:r>
                          <w:rPr>
                            <w:b/>
                          </w:rPr>
                          <w:t>1</w:t>
                        </w:r>
                      </w:p>
                    </w:txbxContent>
                  </v:textbox>
                </v:rect>
                <v:rect id="Rectangle 2360" o:spid="_x0000_s1311" style="position:absolute;left:1325;top:5680;width:381;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tTRMMA&#10;AADdAAAADwAAAGRycy9kb3ducmV2LnhtbERPTWvCQBC9F/wPywje6sYIoqmrBFtJjlYF7W3ITpPQ&#10;7GzIribtr3cPBY+P973eDqYRd+pcbVnBbBqBIC6srrlUcD7tX5cgnEfW2FgmBb/kYLsZvawx0bbn&#10;T7offSlCCLsEFVTet4mUrqjIoJvaljhw37Yz6APsSqk77EO4aWQcRQtpsObQUGFLu4qKn+PNKMiW&#10;bXrN7V9fNh9f2eVwWb2fVl6pyXhI30B4GvxT/O/OtYJ4vgj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tTRM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b/>
                          </w:rPr>
                          <w:t xml:space="preserve"> </w:t>
                        </w:r>
                      </w:p>
                    </w:txbxContent>
                  </v:textbox>
                </v:rect>
                <v:rect id="Rectangle 2361" o:spid="_x0000_s1312" style="position:absolute;left:2289;top:5665;width:52122;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f238YA&#10;AADdAAAADwAAAGRycy9kb3ducmV2LnhtbESPQWvCQBSE70L/w/KE3swmFkSjq4S2osdWC9HbI/tM&#10;gtm3IbuatL++WxB6HGbmG2a1GUwj7tS52rKCJIpBEBdW11wq+DpuJ3MQziNrbCyTgm9ysFk/jVaY&#10;atvzJ90PvhQBwi5FBZX3bSqlKyoy6CLbEgfvYjuDPsiulLrDPsBNI6dxPJMGaw4LFbb0WlFxPdyM&#10;gt28zU57+9OXzft5l3/ki7fjwiv1PB6yJQhPg/8PP9p7rWD6Mkv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f238YAAADdAAAADwAAAAAAAAAAAAAAAACYAgAAZHJz&#10;L2Rvd25yZXYueG1sUEsFBgAAAAAEAAQA9QAAAIsDAAAAAA==&#10;" filled="f" stroked="f">
                  <v:textbox inset="0,0,0,0">
                    <w:txbxContent>
                      <w:p w:rsidR="00ED7CFD" w:rsidRDefault="00DE5273">
                        <w:pPr>
                          <w:spacing w:after="160" w:line="259" w:lineRule="auto"/>
                          <w:ind w:left="0" w:right="0" w:firstLine="0"/>
                          <w:jc w:val="left"/>
                        </w:pPr>
                        <w:r>
                          <w:t xml:space="preserve">La condamnation électrique des portes ne fonctionne pas sur une RENAULT </w:t>
                        </w:r>
                      </w:p>
                    </w:txbxContent>
                  </v:textbox>
                </v:rect>
                <v:rect id="Rectangle 2362" o:spid="_x0000_s1313" style="position:absolute;left:2289;top:7204;width:4027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VoqMcA&#10;AADdAAAADwAAAGRycy9kb3ducmV2LnhtbESPQWvCQBSE74L/YXlCb7oxBdHoGoKtJMdWC9bbI/ua&#10;hGbfhuxq0v76bqHQ4zAz3zC7dDStuFPvGssKlosIBHFpdcOVgrfzcb4G4TyyxtYyKfgiB+l+Otlh&#10;ou3Ar3Q/+UoECLsEFdTed4mUrqzJoFvYjjh4H7Y36IPsK6l7HALctDKOopU02HBYqLGjQ03l5+lm&#10;FOTrLnsv7PdQtc/X/PJy2TydN16ph9mYbUF4Gv1/+K9daAXx4y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laKjHAAAA3QAAAA8AAAAAAAAAAAAAAAAAmAIAAGRy&#10;cy9kb3ducmV2LnhtbFBLBQYAAAAABAAEAPUAAACMAwAAAAA=&#10;" filled="f" stroked="f">
                  <v:textbox inset="0,0,0,0">
                    <w:txbxContent>
                      <w:p w:rsidR="00ED7CFD" w:rsidRDefault="00DE5273">
                        <w:pPr>
                          <w:spacing w:after="160" w:line="259" w:lineRule="auto"/>
                          <w:ind w:left="0" w:right="0" w:firstLine="0"/>
                          <w:jc w:val="left"/>
                        </w:pPr>
                        <w:r>
                          <w:t>MEGANE SCENIC. Diagnostic et remise en fonctionnement.</w:t>
                        </w:r>
                      </w:p>
                    </w:txbxContent>
                  </v:textbox>
                </v:rect>
                <v:rect id="Rectangle 2363" o:spid="_x0000_s1314" style="position:absolute;left:32619;top:7204;width:381;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NM8UA&#10;AADdAAAADwAAAGRycy9kb3ducmV2LnhtbESPQYvCMBSE74L/ITxhb5qugmg1iqiLHtUuuHt7NM+2&#10;bPNSmmirv94Iwh6HmfmGmS9bU4ob1a6wrOBzEIEgTq0uOFPwnXz1JyCcR9ZYWiYFd3KwXHQ7c4y1&#10;bfhIt5PPRICwi1FB7n0VS+nSnAy6ga2Ig3extUEfZJ1JXWMT4KaUwygaS4MFh4UcK1rnlP6drkbB&#10;blKtfvb20WTl9nd3Ppynm2TqlfrotasZCE+t/w+/23utYDgaj+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6c0zxQAAAN0AAAAPAAAAAAAAAAAAAAAAAJgCAABkcnMv&#10;ZG93bnJldi54bWxQSwUGAAAAAAQABAD1AAAAigMAAAAA&#10;" filled="f" stroked="f">
                  <v:textbox inset="0,0,0,0">
                    <w:txbxContent>
                      <w:p w:rsidR="00ED7CFD" w:rsidRDefault="00DE5273">
                        <w:pPr>
                          <w:spacing w:after="160" w:line="259" w:lineRule="auto"/>
                          <w:ind w:left="0" w:right="0" w:firstLine="0"/>
                          <w:jc w:val="left"/>
                        </w:pPr>
                        <w:r>
                          <w:t xml:space="preserve"> </w:t>
                        </w:r>
                      </w:p>
                    </w:txbxContent>
                  </v:textbox>
                </v:rect>
                <v:rect id="Rectangle 2364" o:spid="_x0000_s1315" style="position:absolute;left:44982;top:8987;width:8134;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VR8cA&#10;AADdAAAADwAAAGRycy9kb3ducmV2LnhtbESPQWvCQBSE7wX/w/KE3uqmtohGVxFtSY41Cra3R/aZ&#10;hGbfhuw2SfvrXaHgcZiZb5jVZjC16Kh1lWUFz5MIBHFudcWFgtPx/WkOwnlkjbVlUvBLDjbr0cMK&#10;Y217PlCX+UIECLsYFZTeN7GULi/JoJvYhjh4F9sa9EG2hdQt9gFuajmNopk0WHFYKLGhXUn5d/Zj&#10;FCTzZvuZ2r++qN++kvPHebE/LrxSj+NhuwThafD38H871QqmL7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AVUfHAAAA3QAAAA8AAAAAAAAAAAAAAAAAmAIAAGRy&#10;cy9kb3ducmV2LnhtbFBLBQYAAAAABAAEAPUAAACMAwAAAAA=&#10;" filled="f" stroked="f">
                  <v:textbox inset="0,0,0,0">
                    <w:txbxContent>
                      <w:p w:rsidR="00ED7CFD" w:rsidRDefault="00DE5273">
                        <w:pPr>
                          <w:spacing w:after="160" w:line="259" w:lineRule="auto"/>
                          <w:ind w:left="0" w:right="0" w:firstLine="0"/>
                          <w:jc w:val="left"/>
                        </w:pPr>
                        <w:r>
                          <w:t>29/09/2015</w:t>
                        </w:r>
                      </w:p>
                    </w:txbxContent>
                  </v:textbox>
                </v:rect>
                <v:rect id="Rectangle 2365" o:spid="_x0000_s1316" style="position:absolute;left:51108;top:8987;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w3McA&#10;AADdAAAADwAAAGRycy9kb3ducmV2LnhtbESPQWvCQBSE7wX/w/KE3uqmlopGVxFtSY41Cra3R/aZ&#10;hGbfhuw2SfvrXaHgcZiZb5jVZjC16Kh1lWUFz5MIBHFudcWFgtPx/WkOwnlkjbVlUvBLDjbr0cMK&#10;Y217PlCX+UIECLsYFZTeN7GULi/JoJvYhjh4F9sa9EG2hdQt9gFuajmNopk0WHFYKLGhXUn5d/Zj&#10;FCTzZvuZ2r++qN++kvPHebE/LrxSj+NhuwThafD38H871QqmL7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M8NzHAAAA3QAAAA8AAAAAAAAAAAAAAAAAmAIAAGRy&#10;cy9kb3ducmV2LnhtbFBLBQYAAAAABAAEAPUAAACMAwAAAAA=&#10;" filled="f" stroked="f">
                  <v:textbox inset="0,0,0,0">
                    <w:txbxContent>
                      <w:p w:rsidR="00ED7CFD" w:rsidRDefault="00DE5273">
                        <w:pPr>
                          <w:spacing w:after="160" w:line="259" w:lineRule="auto"/>
                          <w:ind w:left="0" w:right="0" w:firstLine="0"/>
                          <w:jc w:val="left"/>
                        </w:pPr>
                        <w:r>
                          <w:t xml:space="preserve"> </w:t>
                        </w:r>
                      </w:p>
                    </w:txbxContent>
                  </v:textbox>
                </v:rect>
                <v:rect id="Rectangle 2366" o:spid="_x0000_s1317" style="position:absolute;left:51931;top:6503;width:853;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5uq8UA&#10;AADdAAAADwAAAGRycy9kb3ducmV2LnhtbESPT4vCMBTE7wv7HcJb8Lamq1C0GkVWFz36D9Tbo3m2&#10;xealNFlb/fRGEDwOM/MbZjxtTSmuVLvCsoKfbgSCOLW64EzBfvf3PQDhPLLG0jIpuJGD6eTzY4yJ&#10;tg1v6Lr1mQgQdgkqyL2vEildmpNB17UVcfDOtjbog6wzqWtsAtyUshdFsTRYcFjIsaLfnNLL9t8o&#10;WA6q2XFl701WLk7Lw/ownO+GXqnOVzsbgfDU+nf41V5pBb1+H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nm6rxQAAAN0AAAAPAAAAAAAAAAAAAAAAAJgCAABkcnMv&#10;ZG93bnJldi54bWxQSwUGAAAAAAQABAD1AAAAigMAAAAA&#10;" filled="f" stroked="f">
                  <v:textbox inset="0,0,0,0">
                    <w:txbxContent>
                      <w:p w:rsidR="00ED7CFD" w:rsidRDefault="00DE5273">
                        <w:pPr>
                          <w:spacing w:after="160" w:line="259" w:lineRule="auto"/>
                          <w:ind w:left="0" w:right="0" w:firstLine="0"/>
                          <w:jc w:val="left"/>
                        </w:pPr>
                        <w:r>
                          <w:t>1</w:t>
                        </w:r>
                      </w:p>
                    </w:txbxContent>
                  </v:textbox>
                </v:rect>
                <v:rect id="Rectangle 2367" o:spid="_x0000_s1318" style="position:absolute;left:52571;top:6503;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LLMMYA&#10;AADdAAAADwAAAGRycy9kb3ducmV2LnhtbESPS4vCQBCE74L/YWjBm07WBR/RUURX9Ohjwd1bk2mT&#10;sJmekBlN9Nc7grDHoqq+omaLxhTiRpXLLSv46EcgiBOrc04VfJ82vTEI55E1FpZJwZ0cLObt1gxj&#10;bWs+0O3oUxEg7GJUkHlfxlK6JCODrm9L4uBdbGXQB1mlUldYB7gp5CCKhtJgzmEhw5JWGSV/x6tR&#10;sB2Xy5+dfdRp8fW7Pe/Pk/Vp4pXqdprlFISnxv+H3+2dVjD4HI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LLMMYAAADdAAAADwAAAAAAAAAAAAAAAACYAgAAZHJz&#10;L2Rvd25yZXYueG1sUEsFBgAAAAAEAAQA9QAAAIsDAAAAAA==&#10;" filled="f" stroked="f">
                  <v:textbox inset="0,0,0,0">
                    <w:txbxContent>
                      <w:p w:rsidR="00ED7CFD" w:rsidRDefault="00DE5273">
                        <w:pPr>
                          <w:spacing w:after="160" w:line="259" w:lineRule="auto"/>
                          <w:ind w:left="0" w:right="0" w:firstLine="0"/>
                          <w:jc w:val="left"/>
                        </w:pPr>
                        <w:r>
                          <w:t xml:space="preserve"> </w:t>
                        </w:r>
                      </w:p>
                    </w:txbxContent>
                  </v:textbox>
                </v:rect>
                <v:rect id="Rectangle 2368" o:spid="_x0000_s1319" style="position:absolute;left:52861;top:6365;width:1682;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fQsMA&#10;AADdAAAADwAAAGRycy9kb3ducmV2LnhtbERPTWvCQBC9F/wPywje6sYIoqmrBFtJjlYF7W3ITpPQ&#10;7GzIribtr3cPBY+P973eDqYRd+pcbVnBbBqBIC6srrlUcD7tX5cgnEfW2FgmBb/kYLsZvawx0bbn&#10;T7offSlCCLsEFVTet4mUrqjIoJvaljhw37Yz6APsSqk77EO4aWQcRQtpsObQUGFLu4qKn+PNKMiW&#10;bXrN7V9fNh9f2eVwWb2fVl6pyXhI30B4GvxT/O/OtYJ4vg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1fQs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rFonts w:ascii="MS Gothic" w:eastAsia="MS Gothic" w:hAnsi="MS Gothic" w:cs="MS Gothic"/>
                          </w:rPr>
                          <w:t>☐</w:t>
                        </w:r>
                      </w:p>
                    </w:txbxContent>
                  </v:textbox>
                </v:rect>
                <v:rect id="Rectangle 2369" o:spid="_x0000_s1320" style="position:absolute;left:54129;top:6503;width:381;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62cUA&#10;AADdAAAADwAAAGRycy9kb3ducmV2LnhtbESPT4vCMBTE7wv7HcJb8LamqyC2GkVWFz36D9Tbo3m2&#10;xealNFlb/fRGEDwOM/MbZjxtTSmuVLvCsoKfbgSCOLW64EzBfvf3PQThPLLG0jIpuJGD6eTzY4yJ&#10;tg1v6Lr1mQgQdgkqyL2vEildmpNB17UVcfDOtjbog6wzqWtsAtyUshdFA2mw4LCQY0W/OaWX7b9R&#10;sBxWs+PK3pusXJyWh/Uhnu9ir1Tnq52NQHhq/Tv8aq+0gl5/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frZxQAAAN0AAAAPAAAAAAAAAAAAAAAAAJgCAABkcnMv&#10;ZG93bnJldi54bWxQSwUGAAAAAAQABAD1AAAAigMAAAAA&#10;" filled="f" stroked="f">
                  <v:textbox inset="0,0,0,0">
                    <w:txbxContent>
                      <w:p w:rsidR="00ED7CFD" w:rsidRDefault="00DE5273">
                        <w:pPr>
                          <w:spacing w:after="160" w:line="259" w:lineRule="auto"/>
                          <w:ind w:left="0" w:right="0" w:firstLine="0"/>
                          <w:jc w:val="left"/>
                        </w:pPr>
                        <w:r>
                          <w:t xml:space="preserve"> </w:t>
                        </w:r>
                      </w:p>
                    </w:txbxContent>
                  </v:textbox>
                </v:rect>
                <v:rect id="Rectangle 16044" o:spid="_x0000_s1321" style="position:absolute;left:55516;top:6503;width:853;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z9zMUA&#10;AADeAAAADwAAAGRycy9kb3ducmV2LnhtbERPTWvCQBC9C/6HZQredNMSRFNXCVbRY2sKtrchO01C&#10;d2dDdjVpf323IHibx/uc1WawRlyp841jBY+zBARx6XTDlYL3Yj9dgPABWaNxTAp+yMNmPR6tMNOu&#10;5ze6nkIlYgj7DBXUIbSZlL6syaKfuZY4cl+usxgi7CqpO+xjuDXyKUnm0mLDsaHGlrY1ld+ni1Vw&#10;WLT5x9H99pXZfR7Or+flS7EMSk0ehvwZRKAh3MU391HH+fMkTeH/nXiD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rP3MxQAAAN4AAAAPAAAAAAAAAAAAAAAAAJgCAABkcnMv&#10;ZG93bnJldi54bWxQSwUGAAAAAAQABAD1AAAAigMAAAAA&#10;" filled="f" stroked="f">
                  <v:textbox inset="0,0,0,0">
                    <w:txbxContent>
                      <w:p w:rsidR="00ED7CFD" w:rsidRDefault="00DE5273">
                        <w:pPr>
                          <w:spacing w:after="160" w:line="259" w:lineRule="auto"/>
                          <w:ind w:left="0" w:right="0" w:firstLine="0"/>
                          <w:jc w:val="left"/>
                        </w:pPr>
                        <w:r>
                          <w:t>4</w:t>
                        </w:r>
                      </w:p>
                    </w:txbxContent>
                  </v:textbox>
                </v:rect>
                <v:rect id="Rectangle 16045" o:spid="_x0000_s1322" style="position:absolute;left:56156;top:6503;width:381;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BYV8UA&#10;AADeAAAADwAAAGRycy9kb3ducmV2LnhtbERPTWvCQBC9F/wPywi91Y3SBk1dRbQlObZR0N6G7JgE&#10;s7MhuzXRX98tFHqbx/uc5XowjbhS52rLCqaTCARxYXXNpYLD/v1pDsJ5ZI2NZVJwIwfr1ehhiYm2&#10;PX/SNfelCCHsElRQed8mUrqiIoNuYlviwJ1tZ9AH2JVSd9iHcNPIWRTF0mDNoaHClrYVFZf82yhI&#10;5+3mlNl7XzZvX+nx47jY7RdeqcfxsHkF4Wnw/+I/d6bD/Dh6foH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4FhXxQAAAN4AAAAPAAAAAAAAAAAAAAAAAJgCAABkcnMv&#10;ZG93bnJldi54bWxQSwUGAAAAAAQABAD1AAAAigMAAAAA&#10;" filled="f" stroked="f">
                  <v:textbox inset="0,0,0,0">
                    <w:txbxContent>
                      <w:p w:rsidR="00ED7CFD" w:rsidRDefault="00DE5273">
                        <w:pPr>
                          <w:spacing w:after="160" w:line="259" w:lineRule="auto"/>
                          <w:ind w:left="0" w:right="0" w:firstLine="0"/>
                          <w:jc w:val="left"/>
                        </w:pPr>
                        <w:r>
                          <w:t xml:space="preserve"> </w:t>
                        </w:r>
                      </w:p>
                    </w:txbxContent>
                  </v:textbox>
                </v:rect>
                <v:rect id="Rectangle 2371" o:spid="_x0000_s1323" style="position:absolute;left:56446;top:6365;width:1682;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gAsYA&#10;AADdAAAADwAAAGRycy9kb3ducmV2LnhtbESPS4vCQBCE78L+h6EXvOlEBR/RUWRV9Ohjwd1bk2mT&#10;sJmekBlN9Nc7grDHoqq+omaLxhTiRpXLLSvodSMQxInVOacKvk+bzhiE88gaC8uk4E4OFvOP1gxj&#10;bWs+0O3oUxEg7GJUkHlfxlK6JCODrmtL4uBdbGXQB1mlUldYB7gpZD+KhtJgzmEhw5K+Mkr+jlej&#10;YDsulz87+6jTYv27Pe/Pk9Vp4pVqfzbLKQhPjf8Pv9s7raA/GPX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gAsYAAADdAAAADwAAAAAAAAAAAAAAAACYAgAAZHJz&#10;L2Rvd25yZXYueG1sUEsFBgAAAAAEAAQA9QAAAIsDAAAAAA==&#10;" filled="f" stroked="f">
                  <v:textbox inset="0,0,0,0">
                    <w:txbxContent>
                      <w:p w:rsidR="00ED7CFD" w:rsidRDefault="00DE5273">
                        <w:pPr>
                          <w:spacing w:after="160" w:line="259" w:lineRule="auto"/>
                          <w:ind w:left="0" w:right="0" w:firstLine="0"/>
                          <w:jc w:val="left"/>
                        </w:pPr>
                        <w:r>
                          <w:rPr>
                            <w:rFonts w:ascii="MS Gothic" w:eastAsia="MS Gothic" w:hAnsi="MS Gothic" w:cs="MS Gothic"/>
                          </w:rPr>
                          <w:t>☐</w:t>
                        </w:r>
                      </w:p>
                    </w:txbxContent>
                  </v:textbox>
                </v:rect>
                <v:rect id="Rectangle 2372" o:spid="_x0000_s1324" style="position:absolute;left:57711;top:6503;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dccA&#10;AADdAAAADwAAAGRycy9kb3ducmV2LnhtbESPQWvCQBSE74X+h+UVems2TUFjdBWpih6tFlJvj+xr&#10;Epp9G7Krif31XUHocZiZb5jZYjCNuFDnassKXqMYBHFhdc2lgs/j5iUF4TyyxsYyKbiSg8X88WGG&#10;mbY9f9Dl4EsRIOwyVFB532ZSuqIigy6yLXHwvm1n0AfZlVJ32Ae4aWQSxyNpsOawUGFL7xUVP4ez&#10;UbBN2+XXzv72ZbM+bfN9PlkdJ16p56dhOQXhafD/4Xt7pxUkb+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8/nXHAAAA3QAAAA8AAAAAAAAAAAAAAAAAmAIAAGRy&#10;cy9kb3ducmV2LnhtbFBLBQYAAAAABAAEAPUAAACMAwAAAAA=&#10;" filled="f" stroked="f">
                  <v:textbox inset="0,0,0,0">
                    <w:txbxContent>
                      <w:p w:rsidR="00ED7CFD" w:rsidRDefault="00DE5273">
                        <w:pPr>
                          <w:spacing w:after="160" w:line="259" w:lineRule="auto"/>
                          <w:ind w:left="0" w:right="0" w:firstLine="0"/>
                          <w:jc w:val="left"/>
                        </w:pPr>
                        <w:r>
                          <w:t xml:space="preserve"> </w:t>
                        </w:r>
                      </w:p>
                    </w:txbxContent>
                  </v:textbox>
                </v:rect>
                <v:rect id="Rectangle 16046" o:spid="_x0000_s1325" style="position:absolute;left:59098;top:6503;width:853;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LGIMUA&#10;AADeAAAADwAAAGRycy9kb3ducmV2LnhtbERPS2vCQBC+C/0PyxR6002lBI2uElpLcvRRsL0N2TEJ&#10;zc6G7DZJ++tdQehtPr7nrLejaURPnastK3ieRSCIC6trLhV8nN6nCxDOI2tsLJOCX3Kw3TxM1pho&#10;O/CB+qMvRQhhl6CCyvs2kdIVFRl0M9sSB+5iO4M+wK6UusMhhJtGzqMolgZrDg0VtvRaUfF9/DEK&#10;skWbfub2byib3Vd23p+Xb6elV+rpcUxXIDyN/l98d+c6zI+jlxh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sYgxQAAAN4AAAAPAAAAAAAAAAAAAAAAAJgCAABkcnMv&#10;ZG93bnJldi54bWxQSwUGAAAAAAQABAD1AAAAigMAAAAA&#10;" filled="f" stroked="f">
                  <v:textbox inset="0,0,0,0">
                    <w:txbxContent>
                      <w:p w:rsidR="00ED7CFD" w:rsidRDefault="00DE5273">
                        <w:pPr>
                          <w:spacing w:after="160" w:line="259" w:lineRule="auto"/>
                          <w:ind w:left="0" w:right="0" w:firstLine="0"/>
                          <w:jc w:val="left"/>
                        </w:pPr>
                        <w:r>
                          <w:t>7</w:t>
                        </w:r>
                      </w:p>
                    </w:txbxContent>
                  </v:textbox>
                </v:rect>
                <v:rect id="Rectangle 16047" o:spid="_x0000_s1326" style="position:absolute;left:59738;top:6503;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5ju8QA&#10;AADeAAAADwAAAGRycy9kb3ducmV2LnhtbERPS4vCMBC+L/gfwgje1lQRV6tRRF306AvU29CMbbGZ&#10;lCba7v76jbDgbT6+50znjSnEkyqXW1bQ60YgiBOrc04VnI7fnyMQziNrLCyTgh9yMJ+1PqYYa1vz&#10;np4Hn4oQwi5GBZn3ZSylSzIy6Lq2JA7czVYGfYBVKnWFdQg3hexH0VAazDk0ZFjSMqPkfngYBZtR&#10;ubhs7W+dFuvr5rw7j1fHsVeq024WExCeGv8W/7u3OswfRoMv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Y7vEAAAA3gAAAA8AAAAAAAAAAAAAAAAAmAIAAGRycy9k&#10;b3ducmV2LnhtbFBLBQYAAAAABAAEAPUAAACJAwAAAAA=&#10;" filled="f" stroked="f">
                  <v:textbox inset="0,0,0,0">
                    <w:txbxContent>
                      <w:p w:rsidR="00ED7CFD" w:rsidRDefault="00DE5273">
                        <w:pPr>
                          <w:spacing w:after="160" w:line="259" w:lineRule="auto"/>
                          <w:ind w:left="0" w:right="0" w:firstLine="0"/>
                          <w:jc w:val="left"/>
                        </w:pPr>
                        <w:r>
                          <w:t xml:space="preserve"> </w:t>
                        </w:r>
                      </w:p>
                    </w:txbxContent>
                  </v:textbox>
                </v:rect>
                <v:rect id="Rectangle 2374" o:spid="_x0000_s1327" style="position:absolute;left:60027;top:6365;width:1683;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DmscA&#10;AADdAAAADwAAAGRycy9kb3ducmV2LnhtbESPQWvCQBSE74X+h+UVequbWrGauopoJTlqLKi3R/Y1&#10;Cc2+DdmtSfvrXUHwOMzMN8xs0ZtanKl1lWUFr4MIBHFudcWFgq/95mUCwnlkjbVlUvBHDhbzx4cZ&#10;xtp2vKNz5gsRIOxiVFB638RSurwkg25gG+LgfdvWoA+yLaRusQtwU8thFI2lwYrDQokNrUrKf7Jf&#10;oyCZNMtjav+7ov48JYftYbreT71Sz0/98gOEp97fw7d2qhUM395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Zw5rHAAAA3QAAAA8AAAAAAAAAAAAAAAAAmAIAAGRy&#10;cy9kb3ducmV2LnhtbFBLBQYAAAAABAAEAPUAAACMAwAAAAA=&#10;" filled="f" stroked="f">
                  <v:textbox inset="0,0,0,0">
                    <w:txbxContent>
                      <w:p w:rsidR="00ED7CFD" w:rsidRDefault="00DE5273">
                        <w:pPr>
                          <w:spacing w:after="160" w:line="259" w:lineRule="auto"/>
                          <w:ind w:left="0" w:right="0" w:firstLine="0"/>
                          <w:jc w:val="left"/>
                        </w:pPr>
                        <w:r>
                          <w:rPr>
                            <w:rFonts w:ascii="MS Gothic" w:eastAsia="MS Gothic" w:hAnsi="MS Gothic" w:cs="MS Gothic"/>
                          </w:rPr>
                          <w:t>☐</w:t>
                        </w:r>
                      </w:p>
                    </w:txbxContent>
                  </v:textbox>
                </v:rect>
                <v:rect id="Rectangle 2375" o:spid="_x0000_s1328" style="position:absolute;left:61292;top:6503;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mAccA&#10;AADdAAAADwAAAGRycy9kb3ducmV2LnhtbESPQWvCQBSE74X+h+UVequbWrSauopoJTlqLKi3R/Y1&#10;Cc2+DdmtSfvrXUHwOMzMN8xs0ZtanKl1lWUFr4MIBHFudcWFgq/95mUCwnlkjbVlUvBHDhbzx4cZ&#10;xtp2vKNz5gsRIOxiVFB638RSurwkg25gG+LgfdvWoA+yLaRusQtwU8thFI2lwYrDQokNrUrKf7Jf&#10;oyCZNMtjav+7ov48JYftYbreT71Sz0/98gOEp97fw7d2qhUM395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VZgHHAAAA3QAAAA8AAAAAAAAAAAAAAAAAmAIAAGRy&#10;cy9kb3ducmV2LnhtbFBLBQYAAAAABAAEAPUAAACMAwAAAAA=&#10;" filled="f" stroked="f">
                  <v:textbox inset="0,0,0,0">
                    <w:txbxContent>
                      <w:p w:rsidR="00ED7CFD" w:rsidRDefault="00DE5273">
                        <w:pPr>
                          <w:spacing w:after="160" w:line="259" w:lineRule="auto"/>
                          <w:ind w:left="0" w:right="0" w:firstLine="0"/>
                          <w:jc w:val="left"/>
                        </w:pPr>
                        <w:r>
                          <w:t xml:space="preserve"> </w:t>
                        </w:r>
                      </w:p>
                    </w:txbxContent>
                  </v:textbox>
                </v:rect>
                <v:shape id="Shape 19518" o:spid="_x0000_s1329" style="position:absolute;top:5120;width:91;height:290;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AA38cA&#10;AADeAAAADwAAAGRycy9kb3ducmV2LnhtbESPwW7CQAxE75X6DytX4tZsKG1FUhZUUCu4tBKQD7Cy&#10;JglkvVF2C+Hv8aESN1sznnmeLQbXqjP1ofFsYJykoIhLbxuuDBT77+cpqBCRLbaeycCVAizmjw8z&#10;zK2/8JbOu1gpCeGQo4E6xi7XOpQ1OQyJ74hFO/jeYZS1r7Tt8SLhrtUvafquHTYsDTV2tKqpPO3+&#10;nIFh/+Oa6etvdpxsiw0vr/x1iGtjRk/D5weoSEO8m/+vN1bws7ex8Mo7MoOe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QAN/HAAAA3gAAAA8AAAAAAAAAAAAAAAAAmAIAAGRy&#10;cy9kb3ducmV2LnhtbFBLBQYAAAAABAAEAPUAAACMAwAAAAA=&#10;" path="m,l9144,r,28956l,28956,,e" fillcolor="gray" stroked="f" strokeweight="0">
                  <v:path arrowok="t" textboxrect="0,0,9144,28956"/>
                </v:shape>
                <v:shape id="Shape 19519" o:spid="_x0000_s1330" style="position:absolute;left:60;top:5120;width:1768;height:274;visibility:visible;mso-wrap-style:square;v-text-anchor:top" coordsize="17678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ltUcQA&#10;AADeAAAADwAAAGRycy9kb3ducmV2LnhtbERPS2vCQBC+C/0PyxS86SaCpUbXIIVC8dBHIsTjkB03&#10;IdnZkN1q/PfdQqG3+fies8sn24srjb51rCBdJiCIa6dbNgpO5eviGYQPyBp7x6TgTh7y/cNsh5l2&#10;N/6iaxGMiCHsM1TQhDBkUvq6IYt+6QbiyF3caDFEOBqpR7zFcNvLVZI8SYstx4YGB3ppqO6Kb6vg&#10;0xaroTqbj6py5l7q7vgu06NS88fpsAURaAr/4j/3m47zN+t0A7/vxBv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ZbVHEAAAA3gAAAA8AAAAAAAAAAAAAAAAAmAIAAGRycy9k&#10;b3ducmV2LnhtbFBLBQYAAAAABAAEAPUAAACJAwAAAAA=&#10;" path="m,l176784,r,27432l,27432,,e" fillcolor="#7f7f7f" stroked="f" strokeweight="0">
                  <v:path arrowok="t" textboxrect="0,0,176784,27432"/>
                </v:shape>
                <v:shape id="Shape 19520" o:spid="_x0000_s1331" style="position:absolute;left:1828;top:5120;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liuskA&#10;AADeAAAADwAAAGRycy9kb3ducmV2LnhtbESPQWvCQBCF7wX/wzKF3uqmgZYmukotSFsQRO1Bb0N2&#10;TGKzs2l2G1N/vXMo9DbDvHnvfdP54BrVUxdqzwYexgko4sLbmksDn7vl/TOoEJEtNp7JwC8FmM9G&#10;N1PMrT/zhvptLJWYcMjRQBVjm2sdioochrFvieV29J3DKGtXatvhWcxdo9MkedIOa5aEClt6raj4&#10;2v44A+lll33Hxemjt0OxLlenZv92WBpzdzu8TEBFGuK/+O/73Ur97DEVAMGRGfTsC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DliuskAAADeAAAADwAAAAAAAAAAAAAAAACYAgAA&#10;ZHJzL2Rvd25yZXYueG1sUEsFBgAAAAAEAAQA9QAAAI4DAAAAAA==&#10;" path="m,l27432,r,27432l,27432,,e" fillcolor="#7f7f7f" stroked="f" strokeweight="0">
                  <v:path arrowok="t" textboxrect="0,0,27432,27432"/>
                </v:shape>
                <v:shape id="Shape 19521" o:spid="_x0000_s1332" style="position:absolute;left:2103;top:5120;width:42406;height:274;visibility:visible;mso-wrap-style:square;v-text-anchor:top" coordsize="4240657,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OO8QA&#10;AADeAAAADwAAAGRycy9kb3ducmV2LnhtbERPTWvCQBC9C/0PyxR6q5ukWtroKqEoFTwZ7X3MTrPB&#10;7GzIrpr667uFgrd5vM+ZLwfbigv1vnGsIB0nIIgrpxuuFRz26+c3ED4ga2wdk4If8rBcPIzmmGt3&#10;5R1dylCLGMI+RwUmhC6X0leGLPqx64gj9+16iyHCvpa6x2sMt63MkuRVWmw4Nhjs6MNQdSrPVoF3&#10;23JK+69TcdiujunavWxuk0+lnh6HYgYi0BDu4n/3Rsf579Mshb934g1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hjjvEAAAA3gAAAA8AAAAAAAAAAAAAAAAAmAIAAGRycy9k&#10;b3ducmV2LnhtbFBLBQYAAAAABAAEAPUAAACJAwAAAAA=&#10;" path="m,l4240657,r,27432l,27432,,e" fillcolor="#7f7f7f" stroked="f" strokeweight="0">
                  <v:path arrowok="t" textboxrect="0,0,4240657,27432"/>
                </v:shape>
                <v:shape id="Shape 19522" o:spid="_x0000_s1333" style="position:absolute;left:44509;top:5394;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CC18MA&#10;AADeAAAADwAAAGRycy9kb3ducmV2LnhtbERPTWvCQBC9F/wPywi91V1DW2p0FSsKvXho6sXbsDsm&#10;wexsyG6T9N93BcHbPN7nrDaja0RPXag9a5jPFAhi423NpYbTz+HlA0SIyBYbz6ThjwJs1pOnFebW&#10;D/xNfRFLkUI45KihirHNpQymIodh5lvixF185zAm2JXSdjikcNfITKl36bDm1FBhS7uKzLX4dRpQ&#10;7hft2fSFev1ko8pjY4f5Qevn6bhdgog0xof47v6yaf7iLcvg9k66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CC18MAAADeAAAADwAAAAAAAAAAAAAAAACYAgAAZHJzL2Rv&#10;d25yZXYueG1sUEsFBgAAAAAEAAQA9QAAAIgDAAAAAA==&#10;" path="m,l9144,r,9144l,9144,,e" fillcolor="gray" stroked="f" strokeweight="0">
                  <v:path arrowok="t" textboxrect="0,0,9144,9144"/>
                </v:shape>
                <v:shape id="Shape 19523" o:spid="_x0000_s1334" style="position:absolute;left:44509;top:5120;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v8zcYA&#10;AADeAAAADwAAAGRycy9kb3ducmV2LnhtbERPS2vCQBC+F/wPywi91Y0pFU1dpRWkFQri46C3ITtN&#10;otnZmN3G6K93C4K3+fieM562phQN1a6wrKDfi0AQp1YXnCnYbuYvQxDOI2ssLZOCCzmYTjpPY0y0&#10;PfOKmrXPRAhhl6CC3PsqkdKlORl0PVsRB+7X1gZ9gHUmdY3nEG5KGUfRQBosODTkWNEsp/S4/jMK&#10;4utmdPKfh0Wj23SZ/RzK3dd+rtRzt/14B+Gp9Q/x3f2tw/zRW/wK/++EG+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v8zcYAAADeAAAADwAAAAAAAAAAAAAAAACYAgAAZHJz&#10;L2Rvd25yZXYueG1sUEsFBgAAAAAEAAQA9QAAAIsDAAAAAA==&#10;" path="m,l27432,r,27432l,27432,,e" fillcolor="#7f7f7f" stroked="f" strokeweight="0">
                  <v:path arrowok="t" textboxrect="0,0,27432,27432"/>
                </v:shape>
                <v:shape id="Shape 19524" o:spid="_x0000_s1335" style="position:absolute;left:44784;top:5120;width:6659;height:274;visibility:visible;mso-wrap-style:square;v-text-anchor:top" coordsize="66598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Lo38IA&#10;AADeAAAADwAAAGRycy9kb3ducmV2LnhtbERPTYvCMBC9C/sfwizsTZO6KlqNsgqCJ8G6hz0OzdiW&#10;bSa1iVr/vREEb/N4n7NYdbYWV2p95VhDMlAgiHNnKi40/B63/SkIH5AN1o5Jw508rJYfvQWmxt34&#10;QNcsFCKGsE9RQxlCk0rp85Is+oFriCN3cq3FEGFbSNPiLYbbWg6VmkiLFceGEhvalJT/ZxerAfd/&#10;3fdOnZNLEc7Vca2mmMy81l+f3c8cRKAuvMUv987E+bPxcATPd+IN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oujfwgAAAN4AAAAPAAAAAAAAAAAAAAAAAJgCAABkcnMvZG93&#10;bnJldi54bWxQSwUGAAAAAAQABAD1AAAAhwMAAAAA&#10;" path="m,l665988,r,27432l,27432,,e" fillcolor="#7f7f7f" stroked="f" strokeweight="0">
                  <v:path arrowok="t" textboxrect="0,0,665988,27432"/>
                </v:shape>
                <v:shape id="Shape 19525" o:spid="_x0000_s1336" style="position:absolute;left:51443;top:5394;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kao8MA&#10;AADeAAAADwAAAGRycy9kb3ducmV2LnhtbERPTWsCMRC9F/ofwhS81USpRbdG0VLBi4euXnobknF3&#10;cTNZNunu+u+NIHibx/uc5XpwteioDZVnDZOxAkFsvK240HA67t7nIEJEtlh7Jg1XCrBevb4sMbO+&#10;51/q8liIFMIhQw1ljE0mZTAlOQxj3xAn7uxbhzHBtpC2xT6Fu1pOlfqUDitODSU29F2SueT/TgPK&#10;n0XzZ7pcfWzZqOJQ236y03r0Nmy+QEQa4lP8cO9tmr+YTWdwfyfd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kao8MAAADeAAAADwAAAAAAAAAAAAAAAACYAgAAZHJzL2Rv&#10;d25yZXYueG1sUEsFBgAAAAAEAAQA9QAAAIgDAAAAAA==&#10;" path="m,l9144,r,9144l,9144,,e" fillcolor="gray" stroked="f" strokeweight="0">
                  <v:path arrowok="t" textboxrect="0,0,9144,9144"/>
                </v:shape>
                <v:shape id="Shape 19526" o:spid="_x0000_s1337" style="position:absolute;left:51443;top:5120;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xfVcYA&#10;AADeAAAADwAAAGRycy9kb3ducmV2LnhtbERPS2vCQBC+F/wPywi91Y2BSo2uQQXRglDUHuptyE7z&#10;aHY2ZteY+uu7hUJv8/E9Z572phYdta60rGA8ikAQZ1aXnCt4P22eXkA4j6yxtkwKvslBuhg8zDHR&#10;9sYH6o4+FyGEXYIKCu+bREqXFWTQjWxDHLhP2xr0Aba51C3eQripZRxFE2mw5NBQYEPrgrKv49Uo&#10;iO+n6cWvqtdO99lbvq/qj+15o9TjsF/OQHjq/b/4z73TYf70OZ7A7zvhBr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xfVcYAAADeAAAADwAAAAAAAAAAAAAAAACYAgAAZHJz&#10;L2Rvd25yZXYueG1sUEsFBgAAAAAEAAQA9QAAAIsDAAAAAA==&#10;" path="m,l27432,r,27432l,27432,,e" fillcolor="#7f7f7f" stroked="f" strokeweight="0">
                  <v:path arrowok="t" textboxrect="0,0,27432,27432"/>
                </v:shape>
                <v:shape id="Shape 19527" o:spid="_x0000_s1338" style="position:absolute;left:51718;top:5120;width:3310;height:274;visibility:visible;mso-wrap-style:square;v-text-anchor:top" coordsize="331013,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x9HcQA&#10;AADeAAAADwAAAGRycy9kb3ducmV2LnhtbESPT4vCMBDF7wt+hzCCtzVVWFerUdRF2Jv/wePQjG2x&#10;mZQk1u63N8KCtxnem/d7M1u0phINOV9aVjDoJyCIM6tLzhWcjpvPMQgfkDVWlknBH3lYzDsfM0y1&#10;ffCemkPIRQxhn6KCIoQ6ldJnBRn0fVsTR+1qncEQV5dL7fARw00lh0kykgZLjoQCa1oXlN0OdxMh&#10;52uZr35c7daTPTbB77aX+06pXrddTkEEasPb/H/9q2P9ydfwG17vxBn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8fR3EAAAA3gAAAA8AAAAAAAAAAAAAAAAAmAIAAGRycy9k&#10;b3ducmV2LnhtbFBLBQYAAAAABAAEAPUAAACJAwAAAAA=&#10;" path="m,l331013,r,27432l,27432,,e" fillcolor="#7f7f7f" stroked="f" strokeweight="0">
                  <v:path arrowok="t" textboxrect="0,0,331013,27432"/>
                </v:shape>
                <v:shape id="Shape 19528" o:spid="_x0000_s1339" style="position:absolute;left:55029;top:539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i1PcUA&#10;AADeAAAADwAAAGRycy9kb3ducmV2LnhtbESPQU/DMAyF75P4D5GRuK3JJphYWTYBYhKXHdZx4WYl&#10;pq1onKoJbfn3+IC0m633/N7n3WEOnRppSG1kC6vCgCJ20bdcW/i4HJePoFJG9thFJgu/lOCwv1ns&#10;sPRx4jONVa6VhHAq0UKTc19qnVxDAVMRe2LRvuIQMMs61NoPOEl46PTamI0O2LI0NNjTa0Puu/oJ&#10;FlC/bftPN1bm/oWdqU+dn1ZHa+9u5+cnUJnmfDX/X797wd8+rIVX3pEZ9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6LU9xQAAAN4AAAAPAAAAAAAAAAAAAAAAAJgCAABkcnMv&#10;ZG93bnJldi54bWxQSwUGAAAAAAQABAD1AAAAigMAAAAA&#10;" path="m,l9144,r,9144l,9144,,e" fillcolor="gray" stroked="f" strokeweight="0">
                  <v:path arrowok="t" textboxrect="0,0,9144,9144"/>
                </v:shape>
                <v:shape id="Shape 19529" o:spid="_x0000_s1340" style="position:absolute;left:55029;top:512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LJ8YA&#10;AADeAAAADwAAAGRycy9kb3ducmV2LnhtbERPTWvCQBC9F/wPywi91Y0Bi4muUgWxhYJoPLS3ITsm&#10;sdnZmN3GtL++WxC8zeN9znzZm1p01LrKsoLxKAJBnFtdcaHgmG2epiCcR9ZYWyYFP+RguRg8zDHV&#10;9sp76g6+ECGEXYoKSu+bVEqXl2TQjWxDHLiTbQ36ANtC6havIdzUMo6iZ2mw4tBQYkPrkvKvw7dR&#10;EP9mycWvzm+d7vNd8X6uP7afG6Ueh/3LDISn3t/FN/erDvOTSZzA/zvhBr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PLJ8YAAADeAAAADwAAAAAAAAAAAAAAAACYAgAAZHJz&#10;L2Rvd25yZXYueG1sUEsFBgAAAAAEAAQA9QAAAIsDAAAAAA==&#10;" path="m,l27432,r,27432l,27432,,e" fillcolor="#7f7f7f" stroked="f" strokeweight="0">
                  <v:path arrowok="t" textboxrect="0,0,27432,27432"/>
                </v:shape>
                <v:shape id="Shape 19530" o:spid="_x0000_s1341" style="position:absolute;left:55303;top:5120;width:3307;height:274;visibility:visible;mso-wrap-style:square;v-text-anchor:top" coordsize="3307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oKsgA&#10;AADeAAAADwAAAGRycy9kb3ducmV2LnhtbESPQWvCQBCF74X+h2UKXkQ32lY0dZUiFCLYQ60/YMyO&#10;SWh2Nt1dY/rvO4dCbzPMm/fet94OrlU9hdh4NjCbZqCIS28brgycPt8mS1AxIVtsPZOBH4qw3dzf&#10;rTG3/sYf1B9TpcSEY44G6pS6XOtY1uQwTn1HLLeLDw6TrKHSNuBNzF2r51m20A4bloQaO9rVVH4d&#10;r87Auz3PujA+FH5ffB/G59NlXz31xowehtcXUImG9C/++y6s1F89PwqA4MgMevM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kegqyAAAAN4AAAAPAAAAAAAAAAAAAAAAAJgCAABk&#10;cnMvZG93bnJldi54bWxQSwUGAAAAAAQABAD1AAAAjQMAAAAA&#10;" path="m,l330708,r,27432l,27432,,e" fillcolor="#7f7f7f" stroked="f" strokeweight="0">
                  <v:path arrowok="t" textboxrect="0,0,330708,27432"/>
                </v:shape>
                <v:shape id="Shape 19531" o:spid="_x0000_s1342" style="position:absolute;left:58610;top:539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uKfcMA&#10;AADeAAAADwAAAGRycy9kb3ducmV2LnhtbERPPW/CMBDdkfgP1iF1AzsUKkgxCKoidWFo2oXtZF+T&#10;iPgcxW6S/ntcqVK3e3qftzuMrhE9daH2rCFbKBDExtuaSw2fH+f5BkSIyBYbz6ThhwIc9tPJDnPr&#10;B36nvoilSCEcctRQxdjmUgZTkcOw8C1x4r585zAm2JXSdjikcNfIpVJP0mHNqaHCll4qMrfi22lA&#10;+bptr6Yv1OrERpWXxg7ZWeuH2Xh8BhFpjP/iP/ebTfO368cMft9JN8j9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uKfcMAAADeAAAADwAAAAAAAAAAAAAAAACYAgAAZHJzL2Rv&#10;d25yZXYueG1sUEsFBgAAAAAEAAQA9QAAAIgDAAAAAA==&#10;" path="m,l9144,r,9144l,9144,,e" fillcolor="gray" stroked="f" strokeweight="0">
                  <v:path arrowok="t" textboxrect="0,0,9144,9144"/>
                </v:shape>
                <v:shape id="Shape 19532" o:spid="_x0000_s1343" style="position:absolute;left:58610;top:512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i8YA&#10;AADeAAAADwAAAGRycy9kb3ducmV2LnhtbERPS2vCQBC+F/wPywi91Y0pFU1dpRWkFQri46C3ITtN&#10;otnZmN3G6K93C4K3+fieM562phQN1a6wrKDfi0AQp1YXnCnYbuYvQxDOI2ssLZOCCzmYTjpPY0y0&#10;PfOKmrXPRAhhl6CC3PsqkdKlORl0PVsRB+7X1gZ9gHUmdY3nEG5KGUfRQBosODTkWNEsp/S4/jMK&#10;4utmdPKfh0Wj23SZ/RzK3dd+rtRzt/14B+Gp9Q/x3f2tw/zR22sM/++EG+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Pi8YAAADeAAAADwAAAAAAAAAAAAAAAACYAgAAZHJz&#10;L2Rvd25yZXYueG1sUEsFBgAAAAAEAAQA9QAAAIsDAAAAAA==&#10;" path="m,l27432,r,27432l,27432,,e" fillcolor="#7f7f7f" stroked="f" strokeweight="0">
                  <v:path arrowok="t" textboxrect="0,0,27432,27432"/>
                </v:shape>
                <v:shape id="Shape 19533" o:spid="_x0000_s1344" style="position:absolute;left:58884;top:5120;width:3277;height:274;visibility:visible;mso-wrap-style:square;v-text-anchor:top" coordsize="32766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O+sMA&#10;AADeAAAADwAAAGRycy9kb3ducmV2LnhtbERPS0sDMRC+C/6HMEIvYrNaFLs2LX1ZerUW8Thsxuza&#10;zWRJpu367xtB8DYf33Mms9636kQxNYEN3A8LUMRVsA07A/v317tnUEmQLbaBycAPJZhNr68mWNpw&#10;5jc67cSpHMKpRAO1SFdqnaqaPKZh6Igz9xWiR8kwOm0jnnO4b/VDUTxpjw3nhho7WtZUHXZHbyB+&#10;LNHzInwvVp9Oxu52jbLZGzO46ecvoIR6+Rf/ubc2zx8/jkbw+06+QU8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YO+sMAAADeAAAADwAAAAAAAAAAAAAAAACYAgAAZHJzL2Rv&#10;d25yZXYueG1sUEsFBgAAAAAEAAQA9QAAAIgDAAAAAA==&#10;" path="m,l327660,r,27432l,27432,,e" fillcolor="#7f7f7f" stroked="f" strokeweight="0">
                  <v:path arrowok="t" textboxrect="0,0,327660,27432"/>
                </v:shape>
                <v:shape id="Shape 19534" o:spid="_x0000_s1345" style="position:absolute;left:62161;top:5394;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Q/cYA&#10;AADeAAAADwAAAGRycy9kb3ducmV2LnhtbERPS2vCQBC+F/oflil4qxutlRpdRaSC0lSo9tLbmB2T&#10;YHY2ZNc8/r1bKPQ2H99zFqvOlKKh2hWWFYyGEQji1OqCMwXfp+3zGwjnkTWWlklBTw5Wy8eHBcba&#10;tvxFzdFnIoSwi1FB7n0VS+nSnAy6oa2IA3extUEfYJ1JXWMbwk0px1E0lQYLDg05VrTJKb0eb0aB&#10;T5Kfy+d7cuijcV9mH3t7Hl0nSg2euvUchKfO/4v/3Dsd5s9eXybw+064QS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dQ/cYAAADeAAAADwAAAAAAAAAAAAAAAACYAgAAZHJz&#10;L2Rvd25yZXYueG1sUEsFBgAAAAAEAAQA9QAAAIsDAAAAAA==&#10;" path="m,l12192,r,9144l,9144,,e" fillcolor="gray" stroked="f" strokeweight="0">
                  <v:path arrowok="t" textboxrect="0,0,12192,9144"/>
                </v:shape>
                <v:shape id="Shape 19535" o:spid="_x0000_s1346" style="position:absolute;left:62161;top:512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X/8YA&#10;AADeAAAADwAAAGRycy9kb3ducmV2LnhtbERPTWvCQBC9F/wPywi91Y2KRVNXUUGqUBC1h/Y2ZMck&#10;mp2N2TVGf71bKHibx/uc8bQxhaipcrllBd1OBII4sTrnVMH3fvk2BOE8ssbCMim4kYPppPUyxljb&#10;K2+p3vlUhBB2MSrIvC9jKV2SkUHXsSVx4A62MugDrFKpK7yGcFPIXhS9S4M5h4YMS1pklJx2F6Og&#10;d9+Pzn5+XNe6STbp17H4+fxdKvXabmYfIDw1/in+d690mD8a9Afw9064QU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dX/8YAAADeAAAADwAAAAAAAAAAAAAAAACYAgAAZHJz&#10;L2Rvd25yZXYueG1sUEsFBgAAAAAEAAQA9QAAAIsDAAAAAA==&#10;" path="m,l27432,r,27432l,27432,,e" fillcolor="#7f7f7f" stroked="f" strokeweight="0">
                  <v:path arrowok="t" textboxrect="0,0,27432,27432"/>
                </v:shape>
                <v:shape id="Shape 19536" o:spid="_x0000_s1347" style="position:absolute;top:5410;width:91;height:3032;visibility:visible;mso-wrap-style:square;v-text-anchor:top" coordsize="9144,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0cYA&#10;AADeAAAADwAAAGRycy9kb3ducmV2LnhtbERP22rCQBB9L/gPywi+1U1jDZq6ihWE1lIvsfg8ZKdJ&#10;aHY2ZFeT/n23UOjbHM51Fqve1OJGrassK3gYRyCIc6srLhR8nLf3MxDOI2usLZOCb3KwWg7uFphq&#10;2/GJbpkvRAhhl6KC0vsmldLlJRl0Y9sQB+7TtgZ9gG0hdYtdCDe1jKMokQYrDg0lNrQpKf/KrkZB&#10;sn/dxcfsIh/f1s8Tve/i9wNdlBoN+/UTCE+9/xf/uV90mD+fThL4fSfc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z0cYAAADeAAAADwAAAAAAAAAAAAAAAACYAgAAZHJz&#10;L2Rvd25yZXYueG1sUEsFBgAAAAAEAAQA9QAAAIsDAAAAAA==&#10;" path="m,l9144,r,303276l,303276,,e" fillcolor="gray" stroked="f" strokeweight="0">
                  <v:path arrowok="t" textboxrect="0,0,9144,303276"/>
                </v:shape>
                <v:shape id="Shape 19537" o:spid="_x0000_s1348" style="position:absolute;left:44509;top:5410;width:92;height:3032;visibility:visible;mso-wrap-style:square;v-text-anchor:top" coordsize="9144,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3WSsYA&#10;AADeAAAADwAAAGRycy9kb3ducmV2LnhtbERP20rDQBB9F/yHZQTf7MbU3mK3pQqCtvSWlj4P2TEJ&#10;ZmdDdm3i37uFQt/mcK4znXemEmdqXGlZwXMvAkGcWV1yruB4+Hgag3AeWWNlmRT8kYP57P5uiom2&#10;Le/pnPpchBB2CSoovK8TKV1WkEHXszVx4L5tY9AH2ORSN9iGcFPJOIqG0mDJoaHAmt4Lyn7SX6Ng&#10;uPlaxrv0JF9Wi7e+3rTxeksnpR4fusUrCE+dv4mv7k8d5k8G/RFc3gk3y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3WSsYAAADeAAAADwAAAAAAAAAAAAAAAACYAgAAZHJz&#10;L2Rvd25yZXYueG1sUEsFBgAAAAAEAAQA9QAAAIsDAAAAAA==&#10;" path="m,l9144,r,303276l,303276,,e" fillcolor="gray" stroked="f" strokeweight="0">
                  <v:path arrowok="t" textboxrect="0,0,9144,303276"/>
                </v:shape>
                <v:shape id="Shape 19538" o:spid="_x0000_s1349" style="position:absolute;left:51443;top:5410;width:92;height:3032;visibility:visible;mso-wrap-style:square;v-text-anchor:top" coordsize="9144,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COMgA&#10;AADeAAAADwAAAGRycy9kb3ducmV2LnhtbESPT0vDQBDF7wW/wzKCt3Zj+geN3ZYqCNVi1Cg9D9kx&#10;CWZnQ3Zt4rd3DgVvM7w37/1mvR1dq07Uh8azgetZAoq49LbhysDnx+P0BlSIyBZbz2TglwJsNxeT&#10;NWbWD/xOpyJWSkI4ZGigjrHLtA5lTQ7DzHfEon353mGUta+07XGQcNfqNElW2mHD0lBjRw81ld/F&#10;jzOwyp+e07fiqBeH3f3c5kP68kpHY64ux90dqEhj/Defr/dW8G+Xc+GVd2QGv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IkI4yAAAAN4AAAAPAAAAAAAAAAAAAAAAAJgCAABk&#10;cnMvZG93bnJldi54bWxQSwUGAAAAAAQABAD1AAAAjQMAAAAA&#10;" path="m,l9144,r,303276l,303276,,e" fillcolor="gray" stroked="f" strokeweight="0">
                  <v:path arrowok="t" textboxrect="0,0,9144,303276"/>
                </v:shape>
                <v:shape id="Shape 19539" o:spid="_x0000_s1350" style="position:absolute;left:55029;top:5410;width:91;height:3032;visibility:visible;mso-wrap-style:square;v-text-anchor:top" coordsize="9144,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7no8YA&#10;AADeAAAADwAAAGRycy9kb3ducmV2LnhtbERP22rCQBB9L/gPywh9qxtjKxpdRQuFtlIvUXwesmMS&#10;zM6G7Nakf98tFHybw7nOfNmZStyocaVlBcNBBII4s7rkXMHp+PY0AeE8ssbKMin4IQfLRe9hjom2&#10;LR/olvpchBB2CSoovK8TKV1WkEE3sDVx4C62MegDbHKpG2xDuKlkHEVjabDk0FBgTa8FZdf02ygY&#10;bz8+4316ls+b1Xqkt238taOzUo/9bjUD4anzd/G/+12H+dOX0RT+3gk3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7no8YAAADeAAAADwAAAAAAAAAAAAAAAACYAgAAZHJz&#10;L2Rvd25yZXYueG1sUEsFBgAAAAAEAAQA9QAAAIsDAAAAAA==&#10;" path="m,l9144,r,303276l,303276,,e" fillcolor="gray" stroked="f" strokeweight="0">
                  <v:path arrowok="t" textboxrect="0,0,9144,303276"/>
                </v:shape>
                <v:shape id="Shape 19540" o:spid="_x0000_s1351" style="position:absolute;left:58610;top:5410;width:91;height:3032;visibility:visible;mso-wrap-style:square;v-text-anchor:top" coordsize="9144,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I9Q8gA&#10;AADeAAAADwAAAGRycy9kb3ducmV2LnhtbESPT0vDQBDF74LfYRnBm92Y1lJjt6UWhGqxf6L0PGTH&#10;JJidDdltE7+9cxC8zTBv3nu/+XJwjbpQF2rPBu5HCSjiwtuaSwOfHy93M1AhIltsPJOBHwqwXFxf&#10;zTGzvucjXfJYKjHhkKGBKsY20zoUFTkMI98Sy+3Ldw6jrF2pbYe9mLtGp0ky1Q5rloQKW1pXVHzn&#10;Z2dgunt9Sw/5SU+2q+ex3fXp+55OxtzeDKsnUJGG+C/++95Yqf/4MBEAwZEZ9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Uj1DyAAAAN4AAAAPAAAAAAAAAAAAAAAAAJgCAABk&#10;cnMvZG93bnJldi54bWxQSwUGAAAAAAQABAD1AAAAjQMAAAAA&#10;" path="m,l9144,r,303276l,303276,,e" fillcolor="gray" stroked="f" strokeweight="0">
                  <v:path arrowok="t" textboxrect="0,0,9144,303276"/>
                </v:shape>
                <v:shape id="Shape 19541" o:spid="_x0000_s1352" style="position:absolute;left:62161;top:5410;width:122;height:3032;visibility:visible;mso-wrap-style:square;v-text-anchor:top" coordsize="12192,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uVwcUA&#10;AADeAAAADwAAAGRycy9kb3ducmV2LnhtbERPTUsDMRC9C/0PYQRvNrtaS12bliKIBXuxLbTehmTc&#10;LG4my05sV3+9EQRv83ifM18OoVUn6qWJbKAcF6CIbXQN1wb2u6frGShJyA7byGTgiwSWi9HFHCsX&#10;z/xKp22qVQ5hqdCAT6mrtBbrKaCMY0ecuffYB0wZ9rV2PZ5zeGj1TVFMdcCGc4PHjh492Y/tZzBg&#10;5bk7HrzEl81mOrNvsv6+LSfGXF0OqwdQiYb0L/5zr12ef383KeH3nXyDX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K5XBxQAAAN4AAAAPAAAAAAAAAAAAAAAAAJgCAABkcnMv&#10;ZG93bnJldi54bWxQSwUGAAAAAAQABAD1AAAAigMAAAAA&#10;" path="m,l12192,r,303276l,303276,,e" fillcolor="gray" stroked="f" strokeweight="0">
                  <v:path arrowok="t" textboxrect="0,0,12192,303276"/>
                </v:shape>
                <v:rect id="Rectangle 2400" o:spid="_x0000_s1353" style="position:absolute;left:51931;top:9825;width:853;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57gcQA&#10;AADdAAAADwAAAGRycy9kb3ducmV2LnhtbERPTWvCQBC9C/6HZYTedNNQionZiGiLHqsp2N6G7JiE&#10;ZmdDdpuk/fXdg9Dj431n28m0YqDeNZYVPK4iEMSl1Q1XCt6L1+UahPPIGlvLpOCHHGzz+SzDVNuR&#10;zzRcfCVCCLsUFdTed6mUrqzJoFvZjjhwN9sb9AH2ldQ9jiHctDKOomdpsOHQUGNH+5rKr8u3UXBc&#10;d7uPk/0dq/bl83h9uyaHIvFKPSym3QaEp8n/i+/uk1YQP0V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Oe4HEAAAA3QAAAA8AAAAAAAAAAAAAAAAAmAIAAGRycy9k&#10;b3ducmV2LnhtbFBLBQYAAAAABAAEAPUAAACJAwAAAAA=&#10;" filled="f" stroked="f">
                  <v:textbox inset="0,0,0,0">
                    <w:txbxContent>
                      <w:p w:rsidR="00ED7CFD" w:rsidRDefault="00DE5273">
                        <w:pPr>
                          <w:spacing w:after="160" w:line="259" w:lineRule="auto"/>
                          <w:ind w:left="0" w:right="0" w:firstLine="0"/>
                          <w:jc w:val="left"/>
                        </w:pPr>
                        <w:r>
                          <w:t>2</w:t>
                        </w:r>
                      </w:p>
                    </w:txbxContent>
                  </v:textbox>
                </v:rect>
                <v:rect id="Rectangle 2401" o:spid="_x0000_s1354" style="position:absolute;left:52571;top:9825;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LeGsUA&#10;AADdAAAADwAAAGRycy9kb3ducmV2LnhtbESPQYvCMBSE74L/ITxhb5oqIlqNIrqix10rqLdH82yL&#10;zUtpsrbrr98sCB6HmfmGWaxaU4oH1a6wrGA4iEAQp1YXnCk4Jbv+FITzyBpLy6Tglxyslt3OAmNt&#10;G/6mx9FnIkDYxagg976KpXRpTgbdwFbEwbvZ2qAPss6krrEJcFPKURRNpMGCw0KOFW1ySu/HH6Ng&#10;P63Wl4N9Nln5ed2fv86zbTLzSn302vUchKfWv8Ov9kErGI2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t4axQAAAN0AAAAPAAAAAAAAAAAAAAAAAJgCAABkcnMv&#10;ZG93bnJldi54bWxQSwUGAAAAAAQABAD1AAAAigMAAAAA&#10;" filled="f" stroked="f">
                  <v:textbox inset="0,0,0,0">
                    <w:txbxContent>
                      <w:p w:rsidR="00ED7CFD" w:rsidRDefault="00DE5273">
                        <w:pPr>
                          <w:spacing w:after="160" w:line="259" w:lineRule="auto"/>
                          <w:ind w:left="0" w:right="0" w:firstLine="0"/>
                          <w:jc w:val="left"/>
                        </w:pPr>
                        <w:r>
                          <w:t xml:space="preserve"> </w:t>
                        </w:r>
                      </w:p>
                    </w:txbxContent>
                  </v:textbox>
                </v:rect>
                <v:rect id="Rectangle 2402" o:spid="_x0000_s1355" style="position:absolute;left:52861;top:9687;width:1682;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AbcUA&#10;AADdAAAADwAAAGRycy9kb3ducmV2LnhtbESPT4vCMBTE74LfITxhb5paZNFqFPEPetxVQb09mmdb&#10;bF5KE213P/1mQfA4zMxvmNmiNaV4Uu0KywqGgwgEcWp1wZmC03HbH4NwHlljaZkU/JCDxbzbmWGi&#10;bcPf9Dz4TAQIuwQV5N5XiZQuzcmgG9iKOHg3Wxv0QdaZ1DU2AW5KGUfRpzRYcFjIsaJVTun98DAK&#10;duNqednb3yYrN9fd+es8WR8nXqmPXrucgvDU+nf41d5rBfEo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0EBtxQAAAN0AAAAPAAAAAAAAAAAAAAAAAJgCAABkcnMv&#10;ZG93bnJldi54bWxQSwUGAAAAAAQABAD1AAAAigMAAAAA&#10;" filled="f" stroked="f">
                  <v:textbox inset="0,0,0,0">
                    <w:txbxContent>
                      <w:p w:rsidR="00ED7CFD" w:rsidRDefault="00DE5273">
                        <w:pPr>
                          <w:spacing w:after="160" w:line="259" w:lineRule="auto"/>
                          <w:ind w:left="0" w:right="0" w:firstLine="0"/>
                          <w:jc w:val="left"/>
                        </w:pPr>
                        <w:r>
                          <w:rPr>
                            <w:rFonts w:ascii="MS Gothic" w:eastAsia="MS Gothic" w:hAnsi="MS Gothic" w:cs="MS Gothic"/>
                          </w:rPr>
                          <w:t>☐</w:t>
                        </w:r>
                      </w:p>
                    </w:txbxContent>
                  </v:textbox>
                </v:rect>
                <v:rect id="Rectangle 2403" o:spid="_x0000_s1356" style="position:absolute;left:54129;top:9825;width:381;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zl9scA&#10;AADdAAAADwAAAGRycy9kb3ducmV2LnhtbESPQWvCQBSE74L/YXlCb7rRFtHUVUQtydHGgu3tkX1N&#10;QrNvQ3abpP31XUHocZiZb5jNbjC16Kh1lWUF81kEgji3uuJCwdvlZboC4TyyxtoyKfghB7vteLTB&#10;WNueX6nLfCEChF2MCkrvm1hKl5dk0M1sQxy8T9sa9EG2hdQt9gFuarmIoqU0WHFYKLGhQ0n5V/Zt&#10;FCSrZv+e2t++qE8fyfV8XR8va6/Uw2TYP4PwNPj/8L2dagWLp+g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c5fbHAAAA3QAAAA8AAAAAAAAAAAAAAAAAmAIAAGRy&#10;cy9kb3ducmV2LnhtbFBLBQYAAAAABAAEAPUAAACMAwAAAAA=&#10;" filled="f" stroked="f">
                  <v:textbox inset="0,0,0,0">
                    <w:txbxContent>
                      <w:p w:rsidR="00ED7CFD" w:rsidRDefault="00DE5273">
                        <w:pPr>
                          <w:spacing w:after="160" w:line="259" w:lineRule="auto"/>
                          <w:ind w:left="0" w:right="0" w:firstLine="0"/>
                          <w:jc w:val="left"/>
                        </w:pPr>
                        <w:r>
                          <w:t xml:space="preserve"> </w:t>
                        </w:r>
                      </w:p>
                    </w:txbxContent>
                  </v:textbox>
                </v:rect>
                <v:rect id="Rectangle 16048" o:spid="_x0000_s1357" style="position:absolute;left:55516;top:9825;width:853;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H3yccA&#10;AADeAAAADwAAAGRycy9kb3ducmV2LnhtbESPQWvCQBCF74L/YRmhN91Yimh0FdGKHlstqLchOybB&#10;7GzIribtr+8cCr3N8N68981i1blKPakJpWcD41ECijjztuTcwNdpN5yCChHZYuWZDHxTgNWy31tg&#10;an3Ln/Q8xlxJCIcUDRQx1qnWISvIYRj5mli0m28cRlmbXNsGWwl3lX5Nkol2WLI0FFjTpqDsfnw4&#10;A/tpvb4c/E+bV+/X/fnjPNueZtGYl0G3noOK1MV/89/1wQr+JHkTXnl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h98nHAAAA3gAAAA8AAAAAAAAAAAAAAAAAmAIAAGRy&#10;cy9kb3ducmV2LnhtbFBLBQYAAAAABAAEAPUAAACMAwAAAAA=&#10;" filled="f" stroked="f">
                  <v:textbox inset="0,0,0,0">
                    <w:txbxContent>
                      <w:p w:rsidR="00ED7CFD" w:rsidRDefault="00DE5273">
                        <w:pPr>
                          <w:spacing w:after="160" w:line="259" w:lineRule="auto"/>
                          <w:ind w:left="0" w:right="0" w:firstLine="0"/>
                          <w:jc w:val="left"/>
                        </w:pPr>
                        <w:r>
                          <w:t>5</w:t>
                        </w:r>
                      </w:p>
                    </w:txbxContent>
                  </v:textbox>
                </v:rect>
                <v:rect id="Rectangle 16050" o:spid="_x0000_s1358" style="position:absolute;left:56156;top:9825;width:381;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5tEscA&#10;AADeAAAADwAAAGRycy9kb3ducmV2LnhtbESPQWvCQBCF74L/YRmhN91YqGh0FdGKHlstqLchOybB&#10;7GzIribtr+8cCr3NMG/ee99i1blKPakJpWcD41ECijjztuTcwNdpN5yCChHZYuWZDHxTgNWy31tg&#10;an3Ln/Q8xlyJCYcUDRQx1qnWISvIYRj5mlhuN984jLI2ubYNtmLuKv2aJBPtsGRJKLCmTUHZ/fhw&#10;BvbTen05+J82r96v+/PHebY9zaIxL4NuPQcVqYv/4r/vg5X6k+RN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bRLHAAAA3gAAAA8AAAAAAAAAAAAAAAAAmAIAAGRy&#10;cy9kb3ducmV2LnhtbFBLBQYAAAAABAAEAPUAAACMAwAAAAA=&#10;" filled="f" stroked="f">
                  <v:textbox inset="0,0,0,0">
                    <w:txbxContent>
                      <w:p w:rsidR="00ED7CFD" w:rsidRDefault="00DE5273">
                        <w:pPr>
                          <w:spacing w:after="160" w:line="259" w:lineRule="auto"/>
                          <w:ind w:left="0" w:right="0" w:firstLine="0"/>
                          <w:jc w:val="left"/>
                        </w:pPr>
                        <w:r>
                          <w:t xml:space="preserve"> </w:t>
                        </w:r>
                      </w:p>
                    </w:txbxContent>
                  </v:textbox>
                </v:rect>
                <v:rect id="Rectangle 2405" o:spid="_x0000_s1359" style="position:absolute;left:56446;top:9687;width:1682;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nYGccA&#10;AADdAAAADwAAAGRycy9kb3ducmV2LnhtbESPQWvCQBSE74L/YXlCb7pRWtHUVUQtydHGgu3tkX1N&#10;QrNvQ3abpP31XUHocZiZb5jNbjC16Kh1lWUF81kEgji3uuJCwdvlZboC4TyyxtoyKfghB7vteLTB&#10;WNueX6nLfCEChF2MCkrvm1hKl5dk0M1sQxy8T9sa9EG2hdQt9gFuarmIoqU0WHFYKLGhQ0n5V/Zt&#10;FCSrZv+e2t++qE8fyfV8XR8va6/Uw2TYP4PwNPj/8L2dagWLx+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2BnHAAAA3QAAAA8AAAAAAAAAAAAAAAAAmAIAAGRy&#10;cy9kb3ducmV2LnhtbFBLBQYAAAAABAAEAPUAAACMAwAAAAA=&#10;" filled="f" stroked="f">
                  <v:textbox inset="0,0,0,0">
                    <w:txbxContent>
                      <w:p w:rsidR="00ED7CFD" w:rsidRDefault="00DE5273">
                        <w:pPr>
                          <w:spacing w:after="160" w:line="259" w:lineRule="auto"/>
                          <w:ind w:left="0" w:right="0" w:firstLine="0"/>
                          <w:jc w:val="left"/>
                        </w:pPr>
                        <w:r>
                          <w:rPr>
                            <w:rFonts w:ascii="MS Gothic" w:eastAsia="MS Gothic" w:hAnsi="MS Gothic" w:cs="MS Gothic"/>
                          </w:rPr>
                          <w:t>☐</w:t>
                        </w:r>
                      </w:p>
                    </w:txbxContent>
                  </v:textbox>
                </v:rect>
                <v:rect id="Rectangle 2406" o:spid="_x0000_s1360" style="position:absolute;left:57711;top:9825;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GbsYA&#10;AADdAAAADwAAAGRycy9kb3ducmV2LnhtbESPQWvCQBSE74L/YXlCb7pRStDoKmJbkmMbBfX2yD6T&#10;YPZtyG5N2l/fLRR6HGbmG2azG0wjHtS52rKC+SwCQVxYXXOp4HR8my5BOI+ssbFMCr7IwW47Hm0w&#10;0bbnD3rkvhQBwi5BBZX3bSKlKyoy6Ga2JQ7ezXYGfZBdKXWHfYCbRi6iKJYGaw4LFbZ0qKi4559G&#10;Qbps95fMfvdl83pNz+/n1ctx5ZV6mgz7NQhPg/8P/7UzrWDxHMX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GbsYAAADdAAAADwAAAAAAAAAAAAAAAACYAgAAZHJz&#10;L2Rvd25yZXYueG1sUEsFBgAAAAAEAAQA9QAAAIsDAAAAAA==&#10;" filled="f" stroked="f">
                  <v:textbox inset="0,0,0,0">
                    <w:txbxContent>
                      <w:p w:rsidR="00ED7CFD" w:rsidRDefault="00DE5273">
                        <w:pPr>
                          <w:spacing w:after="160" w:line="259" w:lineRule="auto"/>
                          <w:ind w:left="0" w:right="0" w:firstLine="0"/>
                          <w:jc w:val="left"/>
                        </w:pPr>
                        <w:r>
                          <w:t xml:space="preserve"> </w:t>
                        </w:r>
                      </w:p>
                    </w:txbxContent>
                  </v:textbox>
                </v:rect>
                <v:rect id="Rectangle 16052" o:spid="_x0000_s1361" style="position:absolute;left:59738;top:9825;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BW/sUA&#10;AADeAAAADwAAAGRycy9kb3ducmV2LnhtbERPTWvCQBC9C/6HZYTedKPQoNFVxLYkxzYK6m3Ijkkw&#10;OxuyW5P213cLhd7m8T5nsxtMIx7UudqygvksAkFcWF1zqeB0fJsuQTiPrLGxTAq+yMFuOx5tMNG2&#10;5w965L4UIYRdggoq79tESldUZNDNbEscuJvtDPoAu1LqDvsQbhq5iKJYGqw5NFTY0qGi4p5/GgXp&#10;st1fMvvdl83rNT2/n1cvx5VX6mky7NcgPA3+X/znznSYH0fPC/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0Fb+xQAAAN4AAAAPAAAAAAAAAAAAAAAAAJgCAABkcnMv&#10;ZG93bnJldi54bWxQSwUGAAAAAAQABAD1AAAAigMAAAAA&#10;" filled="f" stroked="f">
                  <v:textbox inset="0,0,0,0">
                    <w:txbxContent>
                      <w:p w:rsidR="00ED7CFD" w:rsidRDefault="00DE5273">
                        <w:pPr>
                          <w:spacing w:after="160" w:line="259" w:lineRule="auto"/>
                          <w:ind w:left="0" w:right="0" w:firstLine="0"/>
                          <w:jc w:val="left"/>
                        </w:pPr>
                        <w:r>
                          <w:t xml:space="preserve"> </w:t>
                        </w:r>
                      </w:p>
                    </w:txbxContent>
                  </v:textbox>
                </v:rect>
                <v:rect id="Rectangle 16051" o:spid="_x0000_s1362" style="position:absolute;left:59098;top:9825;width:853;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LIicUA&#10;AADeAAAADwAAAGRycy9kb3ducmV2LnhtbERPTWvCQBC9F/oflin01mwUKknqKqIWPVZTSHsbsmMS&#10;zM6G7Nak/fVdQfA2j/c58+VoWnGh3jWWFUyiGARxaXXDlYLP/P0lAeE8ssbWMin4JQfLxePDHDNt&#10;Bz7Q5egrEULYZaig9r7LpHRlTQZdZDviwJ1sb9AH2FdS9ziEcNPKaRzPpMGGQ0ONHa1rKs/HH6Ng&#10;l3Srr739G6p2+70rPop0k6deqeencfUGwtPo7+Kbe6/D/Fn8OoH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AsiJxQAAAN4AAAAPAAAAAAAAAAAAAAAAAJgCAABkcnMv&#10;ZG93bnJldi54bWxQSwUGAAAAAAQABAD1AAAAigMAAAAA&#10;" filled="f" stroked="f">
                  <v:textbox inset="0,0,0,0">
                    <w:txbxContent>
                      <w:p w:rsidR="00ED7CFD" w:rsidRDefault="00DE5273">
                        <w:pPr>
                          <w:spacing w:after="160" w:line="259" w:lineRule="auto"/>
                          <w:ind w:left="0" w:right="0" w:firstLine="0"/>
                          <w:jc w:val="left"/>
                        </w:pPr>
                        <w:r>
                          <w:t>8</w:t>
                        </w:r>
                      </w:p>
                    </w:txbxContent>
                  </v:textbox>
                </v:rect>
                <v:rect id="Rectangle 2408" o:spid="_x0000_s1363" style="position:absolute;left:60027;top:9687;width:1683;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h3h8QA&#10;AADdAAAADwAAAGRycy9kb3ducmV2LnhtbERPTWvCQBC9C/6HZYTedNNQionZiGiLHqsp2N6G7JiE&#10;ZmdDdpuk/fXdg9Dj431n28m0YqDeNZYVPK4iEMSl1Q1XCt6L1+UahPPIGlvLpOCHHGzz+SzDVNuR&#10;zzRcfCVCCLsUFdTed6mUrqzJoFvZjjhwN9sb9AH2ldQ9jiHctDKOomdpsOHQUGNH+5rKr8u3UXBc&#10;d7uPk/0dq/bl83h9uyaHIvFKPSym3QaEp8n/i+/uk1YQP0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4d4fEAAAA3QAAAA8AAAAAAAAAAAAAAAAAmAIAAGRycy9k&#10;b3ducmV2LnhtbFBLBQYAAAAABAAEAPUAAACJAwAAAAA=&#10;" filled="f" stroked="f">
                  <v:textbox inset="0,0,0,0">
                    <w:txbxContent>
                      <w:p w:rsidR="00ED7CFD" w:rsidRDefault="00DE5273">
                        <w:pPr>
                          <w:spacing w:after="160" w:line="259" w:lineRule="auto"/>
                          <w:ind w:left="0" w:right="0" w:firstLine="0"/>
                          <w:jc w:val="left"/>
                        </w:pPr>
                        <w:r>
                          <w:rPr>
                            <w:rFonts w:ascii="MS Gothic" w:eastAsia="MS Gothic" w:hAnsi="MS Gothic" w:cs="MS Gothic"/>
                          </w:rPr>
                          <w:t>☐</w:t>
                        </w:r>
                      </w:p>
                    </w:txbxContent>
                  </v:textbox>
                </v:rect>
                <v:rect id="Rectangle 2409" o:spid="_x0000_s1364" style="position:absolute;left:61292;top:9825;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SHMUA&#10;AADdAAAADwAAAGRycy9kb3ducmV2LnhtbESPT4vCMBTE78J+h/AWvGmqLGKrUWTXRY/+WVBvj+bZ&#10;FpuX0kRb/fRGEPY4zMxvmOm8NaW4Ue0KywoG/QgEcWp1wZmCv/1vbwzCeWSNpWVScCcH89lHZ4qJ&#10;tg1v6bbzmQgQdgkqyL2vEildmpNB17cVcfDOtjbog6wzqWtsAtyUchhFI2mw4LCQY0XfOaWX3dUo&#10;WI2rxXFtH01WLk+rw+YQ/+xjr1T3s11MQHhq/X/43V5rBcOv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dNIcxQAAAN0AAAAPAAAAAAAAAAAAAAAAAJgCAABkcnMv&#10;ZG93bnJldi54bWxQSwUGAAAAAAQABAD1AAAAigMAAAAA&#10;" filled="f" stroked="f">
                  <v:textbox inset="0,0,0,0">
                    <w:txbxContent>
                      <w:p w:rsidR="00ED7CFD" w:rsidRDefault="00DE5273">
                        <w:pPr>
                          <w:spacing w:after="160" w:line="259" w:lineRule="auto"/>
                          <w:ind w:left="0" w:right="0" w:firstLine="0"/>
                          <w:jc w:val="left"/>
                        </w:pPr>
                        <w:r>
                          <w:t xml:space="preserve"> </w:t>
                        </w:r>
                      </w:p>
                    </w:txbxContent>
                  </v:textbox>
                </v:rect>
                <v:shape id="Shape 19542" o:spid="_x0000_s1365" style="position:absolute;top:8442;width:91;height:290;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sYKMQA&#10;AADeAAAADwAAAGRycy9kb3ducmV2LnhtbERP22rCQBB9F/oPyxR8003VisZspC1KfWnBywcM2TGJ&#10;ZmdDdk3i37uFgm9zONdJ1r2pREuNKy0reBtHIIgzq0vOFZyO29EChPPIGivLpOBODtbpyyDBWNuO&#10;99QefC5CCLsYFRTe17GULivIoBvbmjhwZ9sY9AE2udQNdiHcVHISRXNpsOTQUGBNXwVl18PNKOiP&#10;P6ZczH6Xl+n+tOPPO2/O/lup4Wv/sQLhqfdP8b97p8P85ftsAn/vhBt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LGCjEAAAA3gAAAA8AAAAAAAAAAAAAAAAAmAIAAGRycy9k&#10;b3ducmV2LnhtbFBLBQYAAAAABAAEAPUAAACJAwAAAAA=&#10;" path="m,l9144,r,28956l,28956,,e" fillcolor="gray" stroked="f" strokeweight="0">
                  <v:path arrowok="t" textboxrect="0,0,9144,28956"/>
                </v:shape>
                <v:shape id="Shape 19543" o:spid="_x0000_s1366" style="position:absolute;left:44509;top:8442;width:92;height:290;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e9s8MA&#10;AADeAAAADwAAAGRycy9kb3ducmV2LnhtbERPzYrCMBC+C75DGMGbpq7uol2juKLoRUHbBxiase1u&#10;MylN1Pr2RljwNh/f78yXranEjRpXWlYwGkYgiDOrS84VpMl2MAXhPLLGyjIpeJCD5aLbmWOs7Z1P&#10;dDv7XIQQdjEqKLyvYyldVpBBN7Q1ceAutjHoA2xyqRu8h3BTyY8o+pIGSw4NBda0Lij7O1+NgjY5&#10;mHI6Oc5+x6d0zz8P3lz8Tql+r119g/DU+rf4373XYf7sczKG1zvhBr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e9s8MAAADeAAAADwAAAAAAAAAAAAAAAACYAgAAZHJzL2Rv&#10;d25yZXYueG1sUEsFBgAAAAAEAAQA9QAAAIgDAAAAAA==&#10;" path="m,l9144,r,28956l,28956,,e" fillcolor="gray" stroked="f" strokeweight="0">
                  <v:path arrowok="t" textboxrect="0,0,9144,28956"/>
                </v:shape>
                <v:shape id="Shape 19544" o:spid="_x0000_s1367" style="position:absolute;left:51443;top:8442;width:92;height:290;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4lx8MA&#10;AADeAAAADwAAAGRycy9kb3ducmV2LnhtbERP24rCMBB9F/Yfwizsm03XraLVKO6i6IuClw8YmrGt&#10;20xKE7X+vREE3+ZwrjOZtaYSV2pcaVnBdxSDIM6sLjlXcDwsu0MQziNrrCyTgjs5mE0/OhNMtb3x&#10;jq57n4sQwi5FBYX3dSqlywoy6CJbEwfuZBuDPsAml7rBWwg3lezF8UAaLDk0FFjTX0HZ//5iFLSH&#10;jSmHyXZ0/tkd1/x758XJr5T6+mznYxCeWv8Wv9xrHeaP+kkCz3fCDX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4lx8MAAADeAAAADwAAAAAAAAAAAAAAAACYAgAAZHJzL2Rv&#10;d25yZXYueG1sUEsFBgAAAAAEAAQA9QAAAIgDAAAAAA==&#10;" path="m,l9144,r,28956l,28956,,e" fillcolor="gray" stroked="f" strokeweight="0">
                  <v:path arrowok="t" textboxrect="0,0,9144,28956"/>
                </v:shape>
                <v:shape id="Shape 19545" o:spid="_x0000_s1368" style="position:absolute;left:51504;top:8442;width:3524;height:92;visibility:visible;mso-wrap-style:square;v-text-anchor:top" coordsize="35234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fc78cA&#10;AADeAAAADwAAAGRycy9kb3ducmV2LnhtbERPS2sCMRC+F/ofwhS81WyLit0apa0KiwfBR8XjdDPd&#10;LN1MliTVbX+9KQi9zcf3nMmss404kQ+1YwUP/QwEcel0zZWC/W55PwYRIrLGxjEp+KEAs+ntzQRz&#10;7c68odM2ViKFcMhRgYmxzaUMpSGLoe9a4sR9Om8xJugrqT2eU7ht5GOWjaTFmlODwZbeDJVf22+r&#10;YL44FGbwu9u/HovRR7n276vjYalU7657eQYRqYv/4qu70Gn+03AwhL930g1ye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n3O/HAAAA3gAAAA8AAAAAAAAAAAAAAAAAmAIAAGRy&#10;cy9kb3ducmV2LnhtbFBLBQYAAAAABAAEAPUAAACMAwAAAAA=&#10;" path="m,l352349,r,9144l,9144,,e" fillcolor="gray" stroked="f" strokeweight="0">
                  <v:path arrowok="t" textboxrect="0,0,352349,9144"/>
                </v:shape>
                <v:shape id="Shape 19546" o:spid="_x0000_s1369" style="position:absolute;left:55029;top:8442;width:91;height:290;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AeK8QA&#10;AADeAAAADwAAAGRycy9kb3ducmV2LnhtbERPzWrCQBC+F3yHZYTe6sYaRVNXsdKiFwuaPMCQHZO0&#10;2dmQ3Zr49q4geJuP73eW697U4kKtqywrGI8iEMS51RUXCrL0+20OwnlkjbVlUnAlB+vV4GWJibYd&#10;H+ly8oUIIewSVFB63yRSurwkg25kG+LAnW1r0AfYFlK32IVwU8v3KJpJgxWHhhIb2paU/53+jYI+&#10;PZhqHv8sfifHbM+fV/46+51Sr8N+8wHCU++f4od7r8P8xTSewf2dcIN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wHivEAAAA3gAAAA8AAAAAAAAAAAAAAAAAmAIAAGRycy9k&#10;b3ducmV2LnhtbFBLBQYAAAAABAAEAPUAAACJAwAAAAA=&#10;" path="m,l9144,r,28956l,28956,,e" fillcolor="gray" stroked="f" strokeweight="0">
                  <v:path arrowok="t" textboxrect="0,0,9144,28956"/>
                </v:shape>
                <v:shape id="Shape 19547" o:spid="_x0000_s1370" style="position:absolute;left:55090;top:8442;width:3520;height:92;visibility:visible;mso-wrap-style:square;v-text-anchor:top" coordsize="3520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jSsQA&#10;AADeAAAADwAAAGRycy9kb3ducmV2LnhtbERPS2vCQBC+F/oflin0VjcWWzW6SqgU6qGCL7wO2TEJ&#10;ZmdDdmriv+8Khd7m43vOfNm7Wl2pDZVnA8NBAoo497biwsBh//kyARUE2WLtmQzcKMBy8fgwx9T6&#10;jrd03UmhYgiHFA2UIk2qdchLchgGviGO3Nm3DiXCttC2xS6Gu1q/Jsm7dlhxbCixoY+S8svuxxlw&#10;2e30fQiNdBuRVbLOjkM/Phrz/NRnM1BCvfyL/9xfNs6fvo3GcH8n3q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7I0rEAAAA3gAAAA8AAAAAAAAAAAAAAAAAmAIAAGRycy9k&#10;b3ducmV2LnhtbFBLBQYAAAAABAAEAPUAAACJAwAAAAA=&#10;" path="m,l352044,r,9144l,9144,,e" fillcolor="gray" stroked="f" strokeweight="0">
                  <v:path arrowok="t" textboxrect="0,0,352044,9144"/>
                </v:shape>
                <v:shape id="Shape 19548" o:spid="_x0000_s1371" style="position:absolute;left:58610;top:8442;width:91;height:290;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MvwsYA&#10;AADeAAAADwAAAGRycy9kb3ducmV2LnhtbESPzW7CQAyE70h9h5WRuMGG8iMILKhFrcqllfh5ACtr&#10;kkDWG2UXCG9fH5C42ZrxzOflunWVulETSs8GhoMEFHHmbcm5gePhuz8DFSKyxcozGXhQgPXqrbPE&#10;1Po77+i2j7mSEA4pGihirFOtQ1aQwzDwNbFoJ984jLI2ubYN3iXcVfo9SabaYcnSUGBNm4Kyy/7q&#10;DLSHX1fOxn/z82h33PLng79O8ceYXrf9WICK1MaX+Xm9tYI/n4yFV96RGf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MvwsYAAADeAAAADwAAAAAAAAAAAAAAAACYAgAAZHJz&#10;L2Rvd25yZXYueG1sUEsFBgAAAAAEAAQA9QAAAIsDAAAAAA==&#10;" path="m,l9144,r,28956l,28956,,e" fillcolor="gray" stroked="f" strokeweight="0">
                  <v:path arrowok="t" textboxrect="0,0,9144,28956"/>
                </v:shape>
                <v:shape id="Shape 19549" o:spid="_x0000_s1372" style="position:absolute;left:58671;top:8442;width:3490;height:92;visibility:visible;mso-wrap-style:square;v-text-anchor:top" coordsize="3489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LBFsQA&#10;AADeAAAADwAAAGRycy9kb3ducmV2LnhtbERPS2sCMRC+C/0PYQreNNv4QLdGKYKtevNF8TZsprtL&#10;N5Nlk+r67xtB8DYf33Nmi9ZW4kKNLx1reOsnIIgzZ0rONRwPq94EhA/IBivHpOFGHhbzl84MU+Ou&#10;vKPLPuQihrBPUUMRQp1K6bOCLPq+q4kj9+MaiyHCJpemwWsMt5VUSTKWFkuODQXWtCwo+93/WQ3q&#10;ptbfp+GW1OBTndVXtbHneqN197X9eAcRqA1P8cO9NnH+dDScwv2deIO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CwRbEAAAA3gAAAA8AAAAAAAAAAAAAAAAAmAIAAGRycy9k&#10;b3ducmV2LnhtbFBLBQYAAAAABAAEAPUAAACJAwAAAAA=&#10;" path="m,l348996,r,9144l,9144,,e" fillcolor="gray" stroked="f" strokeweight="0">
                  <v:path arrowok="t" textboxrect="0,0,348996,9144"/>
                </v:shape>
                <v:shape id="Shape 19550" o:spid="_x0000_s1373" style="position:absolute;left:62161;top:8442;width:122;height:290;visibility:visible;mso-wrap-style:square;v-text-anchor:top" coordsize="12192,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n3sYA&#10;AADeAAAADwAAAGRycy9kb3ducmV2LnhtbESPQW/CMAyF75P2HyJP4jbSIYFGIaAxCcGOAw7bzTSm&#10;jWicqMmg7Nfjw6TdbPn5vffNl71v1YW65AIbeBkWoIirYB3XBg779fMrqJSRLbaBycCNEiwXjw9z&#10;LG248idddrlWYsKpRANNzrHUOlUNeUzDEInldgqdxyxrV2vb4VXMfatHRTHRHh1LQoOR3huqzrsf&#10;b+C4/qjjar/6rtLvxsWR81/p4I0ZPPVvM1CZ+vwv/vveWqk/HY8FQHBkBr2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Nn3sYAAADeAAAADwAAAAAAAAAAAAAAAACYAgAAZHJz&#10;L2Rvd25yZXYueG1sUEsFBgAAAAAEAAQA9QAAAIsDAAAAAA==&#10;" path="m,l12192,r,28956l,28956,,e" fillcolor="gray" stroked="f" strokeweight="0">
                  <v:path arrowok="t" textboxrect="0,0,12192,28956"/>
                </v:shape>
                <v:shape id="Shape 19551" o:spid="_x0000_s1374" style="position:absolute;top:8732;width:91;height:3033;visibility:visible;mso-wrap-style:square;v-text-anchor:top" coordsize="9144,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cOBcUA&#10;AADeAAAADwAAAGRycy9kb3ducmV2LnhtbERPTWvCQBC9F/oflil4qxvTKja6ii0IVam1UTwP2TEJ&#10;zc6G7Griv3eFQm/zeJ8znXemEhdqXGlZwaAfgSDOrC45V3DYL5/HIJxH1lhZJgVXcjCfPT5MMdG2&#10;5R+6pD4XIYRdggoK7+tESpcVZND1bU0cuJNtDPoAm1zqBtsQbioZR9FIGiw5NBRY00dB2W96NgpG&#10;29U63qVH+bpZvL/obRt/fdNRqd5Tt5iA8NT5f/Gf+1OH+W/D4QDu74Qb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w4FxQAAAN4AAAAPAAAAAAAAAAAAAAAAAJgCAABkcnMv&#10;ZG93bnJldi54bWxQSwUGAAAAAAQABAD1AAAAigMAAAAA&#10;" path="m,l9144,r,303276l,303276,,e" fillcolor="gray" stroked="f" strokeweight="0">
                  <v:path arrowok="t" textboxrect="0,0,9144,303276"/>
                </v:shape>
                <v:shape id="Shape 19552" o:spid="_x0000_s1375" style="position:absolute;left:44509;top:8732;width:92;height:3033;visibility:visible;mso-wrap-style:square;v-text-anchor:top" coordsize="9144,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WQcsUA&#10;AADeAAAADwAAAGRycy9kb3ducmV2LnhtbERP22rCQBB9L/gPywi+1Y1pFRtdRQtCbamXVHwesmMS&#10;zM6G7Nakf98VCn2bw7nOfNmZStyocaVlBaNhBII4s7rkXMHpa/M4BeE8ssbKMin4IQfLRe9hjom2&#10;LR/plvpchBB2CSoovK8TKV1WkEE3tDVx4C62MegDbHKpG2xDuKlkHEUTabDk0FBgTa8FZdf02yiY&#10;7Lbv8SE9y+eP1fpJ79r4c09npQb9bjUD4anz/+I/95sO81/G4xju74Qb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FZByxQAAAN4AAAAPAAAAAAAAAAAAAAAAAJgCAABkcnMv&#10;ZG93bnJldi54bWxQSwUGAAAAAAQABAD1AAAAigMAAAAA&#10;" path="m,l9144,r,303276l,303276,,e" fillcolor="gray" stroked="f" strokeweight="0">
                  <v:path arrowok="t" textboxrect="0,0,9144,303276"/>
                </v:shape>
                <v:shape id="Shape 19553" o:spid="_x0000_s1376" style="position:absolute;left:51443;top:8732;width:92;height:3033;visibility:visible;mso-wrap-style:square;v-text-anchor:top" coordsize="9144,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k16cYA&#10;AADeAAAADwAAAGRycy9kb3ducmV2LnhtbERP22rCQBB9L/Qflin0rW4aq2h0FVsoVKVeovg8ZMck&#10;NDsbslsT/74rFHybw7nOdN6ZSlyocaVlBa+9CARxZnXJuYLj4fNlBMJ5ZI2VZVJwJQfz2ePDFBNt&#10;W97TJfW5CCHsElRQeF8nUrqsIIOuZ2viwJ1tY9AH2ORSN9iGcFPJOIqG0mDJoaHAmj4Kyn7SX6Ng&#10;uFmu4l16km/rxXtfb9r4e0snpZ6fusUEhKfO38X/7i8d5o8Hgz7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k16cYAAADeAAAADwAAAAAAAAAAAAAAAACYAgAAZHJz&#10;L2Rvd25yZXYueG1sUEsFBgAAAAAEAAQA9QAAAIsDAAAAAA==&#10;" path="m,l9144,r,303276l,303276,,e" fillcolor="gray" stroked="f" strokeweight="0">
                  <v:path arrowok="t" textboxrect="0,0,9144,303276"/>
                </v:shape>
                <v:shape id="Shape 19554" o:spid="_x0000_s1377" style="position:absolute;left:55029;top:8732;width:91;height:3033;visibility:visible;mso-wrap-style:square;v-text-anchor:top" coordsize="9144,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tncYA&#10;AADeAAAADwAAAGRycy9kb3ducmV2LnhtbERP22rCQBB9L/Qflin4VjeNFzS6ii0IbaVeovg8ZMck&#10;NDsbsluT/r1bKPg2h3Od+bIzlbhS40rLCl76EQjizOqScwWn4/p5AsJ5ZI2VZVLwSw6Wi8eHOSba&#10;tnyga+pzEULYJaig8L5OpHRZQQZd39bEgbvYxqAPsMmlbrAN4aaScRSNpcGSQ0OBNb0VlH2nP0bB&#10;ePvxGe/TsxxuVq8DvW3jrx2dleo9dasZCE+dv4v/3e86zJ+ORkP4eyfc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CtncYAAADeAAAADwAAAAAAAAAAAAAAAACYAgAAZHJz&#10;L2Rvd25yZXYueG1sUEsFBgAAAAAEAAQA9QAAAIsDAAAAAA==&#10;" path="m,l9144,r,303276l,303276,,e" fillcolor="gray" stroked="f" strokeweight="0">
                  <v:path arrowok="t" textboxrect="0,0,9144,303276"/>
                </v:shape>
                <v:shape id="Shape 19555" o:spid="_x0000_s1378" style="position:absolute;left:58610;top:8732;width:91;height:3033;visibility:visible;mso-wrap-style:square;v-text-anchor:top" coordsize="9144,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wIBsYA&#10;AADeAAAADwAAAGRycy9kb3ducmV2LnhtbERP22rCQBB9L/gPywh9q5umjWjqKlooVEu9xOLzkJ0m&#10;wexsyG5N/PuuUOjbHM51Zove1OJCrassK3gcRSCIc6srLhR8Hd8eJiCcR9ZYWyYFV3KwmA/uZphq&#10;2/GBLpkvRAhhl6KC0vsmldLlJRl0I9sQB+7btgZ9gG0hdYtdCDe1jKNoLA1WHBpKbOi1pPyc/RgF&#10;4+16E++zk3z+WK6e9LaLP3d0Uup+2C9fQHjq/b/4z/2uw/xpkiRweyfc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wIBsYAAADeAAAADwAAAAAAAAAAAAAAAACYAgAAZHJz&#10;L2Rvd25yZXYueG1sUEsFBgAAAAAEAAQA9QAAAIsDAAAAAA==&#10;" path="m,l9144,r,303276l,303276,,e" fillcolor="gray" stroked="f" strokeweight="0">
                  <v:path arrowok="t" textboxrect="0,0,9144,303276"/>
                </v:shape>
                <v:shape id="Shape 19556" o:spid="_x0000_s1379" style="position:absolute;left:62161;top:8732;width:122;height:3033;visibility:visible;mso-wrap-style:square;v-text-anchor:top" coordsize="12192,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ubaMUA&#10;AADeAAAADwAAAGRycy9kb3ducmV2LnhtbERPTUsDMRC9C/6HMII3m63apW6bFhHEQnuxCq23IZlu&#10;FjeTZSe2q7/eFARv83ifM18OoVVH6qWJbGA8KkAR2+garg28vz3fTEFJQnbYRiYD3ySwXFxezLFy&#10;8cSvdNymWuUQlgoN+JS6SmuxngLKKHbEmTvEPmDKsK+16/GUw0Orb4ui1AEbzg0eO3ryZD+3X8GA&#10;lZduv/MS15tNObUfsvq5G98bc301PM5AJRrSv/jPvXJ5/sNkUsL5nXyD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G5toxQAAAN4AAAAPAAAAAAAAAAAAAAAAAJgCAABkcnMv&#10;ZG93bnJldi54bWxQSwUGAAAAAAQABAD1AAAAigMAAAAA&#10;" path="m,l12192,r,303276l,303276,,e" fillcolor="gray" stroked="f" strokeweight="0">
                  <v:path arrowok="t" textboxrect="0,0,12192,303276"/>
                </v:shape>
                <v:rect id="Rectangle 2425" o:spid="_x0000_s1380" style="position:absolute;left:51931;top:13148;width:85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yEeccA&#10;AADdAAAADwAAAGRycy9kb3ducmV2LnhtbESPQWvCQBSE74X+h+UVems2DVVidBWpih6tFlJvj+xr&#10;Epp9G7Krif31XUHocZiZb5jZYjCNuFDnassKXqMYBHFhdc2lgs/j5iUF4TyyxsYyKbiSg8X88WGG&#10;mbY9f9Dl4EsRIOwyVFB532ZSuqIigy6yLXHwvm1n0AfZlVJ32Ae4aWQSx2NpsOawUGFL7xUVP4ez&#10;UbBN2+XXzv72ZbM+bfN9PlkdJ16p56dhOQXhafD/4Xt7pxUkb8k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MhHnHAAAA3QAAAA8AAAAAAAAAAAAAAAAAmAIAAGRy&#10;cy9kb3ducmV2LnhtbFBLBQYAAAAABAAEAPUAAACMAwAAAAA=&#10;" filled="f" stroked="f">
                  <v:textbox inset="0,0,0,0">
                    <w:txbxContent>
                      <w:p w:rsidR="00ED7CFD" w:rsidRDefault="00DE5273">
                        <w:pPr>
                          <w:spacing w:after="160" w:line="259" w:lineRule="auto"/>
                          <w:ind w:left="0" w:right="0" w:firstLine="0"/>
                          <w:jc w:val="left"/>
                        </w:pPr>
                        <w:r>
                          <w:t>3</w:t>
                        </w:r>
                      </w:p>
                    </w:txbxContent>
                  </v:textbox>
                </v:rect>
                <v:rect id="Rectangle 2426" o:spid="_x0000_s1381" style="position:absolute;left:52571;top:13148;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4aDscA&#10;AADdAAAADwAAAGRycy9kb3ducmV2LnhtbESPQWvCQBSE74L/YXlCb7oxFNHoGoKtJMdWC9bbI/ua&#10;hGbfhuxq0v76bqHQ4zAz3zC7dDStuFPvGssKlosIBHFpdcOVgrfzcb4G4TyyxtYyKfgiB+l+Otlh&#10;ou3Ar3Q/+UoECLsEFdTed4mUrqzJoFvYjjh4H7Y36IPsK6l7HALctDKOopU02HBYqLGjQ03l5+lm&#10;FOTrLnsv7PdQtc/X/PJy2TydN16ph9mYbUF4Gv1/+K9daAXxY7y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eGg7HAAAA3QAAAA8AAAAAAAAAAAAAAAAAmAIAAGRy&#10;cy9kb3ducmV2LnhtbFBLBQYAAAAABAAEAPUAAACMAwAAAAA=&#10;" filled="f" stroked="f">
                  <v:textbox inset="0,0,0,0">
                    <w:txbxContent>
                      <w:p w:rsidR="00ED7CFD" w:rsidRDefault="00DE5273">
                        <w:pPr>
                          <w:spacing w:after="160" w:line="259" w:lineRule="auto"/>
                          <w:ind w:left="0" w:right="0" w:firstLine="0"/>
                          <w:jc w:val="left"/>
                        </w:pPr>
                        <w:r>
                          <w:t xml:space="preserve"> </w:t>
                        </w:r>
                      </w:p>
                    </w:txbxContent>
                  </v:textbox>
                </v:rect>
                <v:rect id="Rectangle 2427" o:spid="_x0000_s1382" style="position:absolute;left:52861;top:13009;width:168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K/lccA&#10;AADdAAAADwAAAGRycy9kb3ducmV2LnhtbESPQWvCQBSE74X+h+UVems2DUVjdBWpih6tFlJvj+xr&#10;Epp9G7Krif31XUHocZiZb5jZYjCNuFDnassKXqMYBHFhdc2lgs/j5iUF4TyyxsYyKbiSg8X88WGG&#10;mbY9f9Dl4EsRIOwyVFB532ZSuqIigy6yLXHwvm1n0AfZlVJ32Ae4aWQSxyNpsOawUGFL7xUVP4ez&#10;UbBN2+XXzv72ZbM+bfN9PlkdJ16p56dhOQXhafD/4Xt7pxUkb8k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Sv5XHAAAA3QAAAA8AAAAAAAAAAAAAAAAAmAIAAGRy&#10;cy9kb3ducmV2LnhtbFBLBQYAAAAABAAEAPUAAACMAwAAAAA=&#10;" filled="f" stroked="f">
                  <v:textbox inset="0,0,0,0">
                    <w:txbxContent>
                      <w:p w:rsidR="00ED7CFD" w:rsidRDefault="00DE5273">
                        <w:pPr>
                          <w:spacing w:after="160" w:line="259" w:lineRule="auto"/>
                          <w:ind w:left="0" w:right="0" w:firstLine="0"/>
                          <w:jc w:val="left"/>
                        </w:pPr>
                        <w:r>
                          <w:rPr>
                            <w:rFonts w:ascii="MS Gothic" w:eastAsia="MS Gothic" w:hAnsi="MS Gothic" w:cs="MS Gothic"/>
                          </w:rPr>
                          <w:t>☒</w:t>
                        </w:r>
                      </w:p>
                    </w:txbxContent>
                  </v:textbox>
                </v:rect>
                <v:rect id="Rectangle 2428" o:spid="_x0000_s1383" style="position:absolute;left:54129;top:13148;width:38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r58MA&#10;AADdAAAADwAAAGRycy9kb3ducmV2LnhtbERPy4rCMBTdD/gP4QruxnSKiO0YRXygy/EB6u7S3GnL&#10;NDelibb69ZOF4PJw3tN5Zypxp8aVlhV8DSMQxJnVJecKTsfN5wSE88gaK8uk4EEO5rPexxRTbVve&#10;0/3gcxFC2KWooPC+TqV0WUEG3dDWxIH7tY1BH2CTS91gG8JNJeMoGkuDJYeGAmtaFpT9HW5GwXZS&#10;Ly47+2zzan3dnn/OyeqYeKUG/W7xDcJT59/il3unFcSj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0r58MAAADdAAAADwAAAAAAAAAAAAAAAACYAgAAZHJzL2Rv&#10;d25yZXYueG1sUEsFBgAAAAAEAAQA9QAAAIgDAAAAAA==&#10;" filled="f" stroked="f">
                  <v:textbox inset="0,0,0,0">
                    <w:txbxContent>
                      <w:p w:rsidR="00ED7CFD" w:rsidRDefault="00DE5273">
                        <w:pPr>
                          <w:spacing w:after="160" w:line="259" w:lineRule="auto"/>
                          <w:ind w:left="0" w:right="0" w:firstLine="0"/>
                          <w:jc w:val="left"/>
                        </w:pPr>
                        <w:r>
                          <w:t xml:space="preserve"> </w:t>
                        </w:r>
                      </w:p>
                    </w:txbxContent>
                  </v:textbox>
                </v:rect>
                <v:rect id="Rectangle 16055" o:spid="_x0000_s1384" style="position:absolute;left:55516;top:13148;width:85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OisUA&#10;AADeAAAADwAAAGRycy9kb3ducmV2LnhtbERPTWvCQBC9C/6HZQredNNCRFNXCVbRY2sKtrchO01C&#10;d2dDdjVpf323IHibx/uc1WawRlyp841jBY+zBARx6XTDlYL3Yj9dgPABWaNxTAp+yMNmPR6tMNOu&#10;5ze6nkIlYgj7DBXUIbSZlL6syaKfuZY4cl+usxgi7CqpO+xjuDXyKUnm0mLDsaHGlrY1ld+ni1Vw&#10;WLT5x9H99pXZfR7Or+flS7EMSk0ehvwZRKAh3MU391HH+fMkTeH/nXiD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Oc6KxQAAAN4AAAAPAAAAAAAAAAAAAAAAAJgCAABkcnMv&#10;ZG93bnJldi54bWxQSwUGAAAAAAQABAD1AAAAigMAAAAA&#10;" filled="f" stroked="f">
                  <v:textbox inset="0,0,0,0">
                    <w:txbxContent>
                      <w:p w:rsidR="00ED7CFD" w:rsidRDefault="00DE5273">
                        <w:pPr>
                          <w:spacing w:after="160" w:line="259" w:lineRule="auto"/>
                          <w:ind w:left="0" w:right="0" w:firstLine="0"/>
                          <w:jc w:val="left"/>
                        </w:pPr>
                        <w:r>
                          <w:t>6</w:t>
                        </w:r>
                      </w:p>
                    </w:txbxContent>
                  </v:textbox>
                </v:rect>
                <v:rect id="Rectangle 16056" o:spid="_x0000_s1385" style="position:absolute;left:56156;top:13148;width:38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Q/cUA&#10;AADeAAAADwAAAGRycy9kb3ducmV2LnhtbERPS2vCQBC+C/0PyxR6002FBo2uElpLcvRRsL0N2TEJ&#10;zc6G7DZJ++tdQehtPr7nrLejaURPnastK3ieRSCIC6trLhV8nN6nCxDOI2tsLJOCX3Kw3TxM1pho&#10;O/CB+qMvRQhhl6CCyvs2kdIVFRl0M9sSB+5iO4M+wK6UusMhhJtGzqMolgZrDg0VtvRaUfF9/DEK&#10;skWbfub2byib3Vd23p+Xb6elV+rpcUxXIDyN/l98d+c6zI+jlxh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1D9xQAAAN4AAAAPAAAAAAAAAAAAAAAAAJgCAABkcnMv&#10;ZG93bnJldi54bWxQSwUGAAAAAAQABAD1AAAAigMAAAAA&#10;" filled="f" stroked="f">
                  <v:textbox inset="0,0,0,0">
                    <w:txbxContent>
                      <w:p w:rsidR="00ED7CFD" w:rsidRDefault="00DE5273">
                        <w:pPr>
                          <w:spacing w:after="160" w:line="259" w:lineRule="auto"/>
                          <w:ind w:left="0" w:right="0" w:firstLine="0"/>
                          <w:jc w:val="left"/>
                        </w:pPr>
                        <w:r>
                          <w:t xml:space="preserve"> </w:t>
                        </w:r>
                      </w:p>
                    </w:txbxContent>
                  </v:textbox>
                </v:rect>
                <v:rect id="Rectangle 2430" o:spid="_x0000_s1386" style="position:absolute;left:56446;top:13009;width:168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KxPMMA&#10;AADdAAAADwAAAGRycy9kb3ducmV2LnhtbERPTYvCMBC9C/sfwix403RdEa1GEV3Ro1sX1NvQjG3Z&#10;ZlKaaKu/3hwEj4/3PVu0phQ3ql1hWcFXPwJBnFpdcKbg77DpjUE4j6yxtEwK7uRgMf/ozDDWtuFf&#10;uiU+EyGEXYwKcu+rWEqX5mTQ9W1FHLiLrQ36AOtM6hqbEG5KOYiikTRYcGjIsaJVTul/cjUKtuNq&#10;edrZR5OVP+ftcX+crA8Tr1T3s11OQXhq/Vv8cu+0gsHw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KxPMMAAADdAAAADwAAAAAAAAAAAAAAAACYAgAAZHJzL2Rv&#10;d25yZXYueG1sUEsFBgAAAAAEAAQA9QAAAIgDAAAAAA==&#10;" filled="f" stroked="f">
                  <v:textbox inset="0,0,0,0">
                    <w:txbxContent>
                      <w:p w:rsidR="00ED7CFD" w:rsidRDefault="00DE5273">
                        <w:pPr>
                          <w:spacing w:after="160" w:line="259" w:lineRule="auto"/>
                          <w:ind w:left="0" w:right="0" w:firstLine="0"/>
                          <w:jc w:val="left"/>
                        </w:pPr>
                        <w:r>
                          <w:rPr>
                            <w:rFonts w:ascii="MS Gothic" w:eastAsia="MS Gothic" w:hAnsi="MS Gothic" w:cs="MS Gothic"/>
                          </w:rPr>
                          <w:t>☐</w:t>
                        </w:r>
                      </w:p>
                    </w:txbxContent>
                  </v:textbox>
                </v:rect>
                <v:rect id="Rectangle 2431" o:spid="_x0000_s1387" style="position:absolute;left:57711;top:13148;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4Up8YA&#10;AADdAAAADwAAAGRycy9kb3ducmV2LnhtbESPS4vCQBCE78L+h6EXvOnEB6LRUWRV9Ohjwd1bk2mT&#10;sJmekBlN9Nc7grDHoqq+omaLxhTiRpXLLSvodSMQxInVOacKvk+bzhiE88gaC8uk4E4OFvOP1gxj&#10;bWs+0O3oUxEg7GJUkHlfxlK6JCODrmtL4uBdbGXQB1mlUldYB7gpZD+KRtJgzmEhw5K+Mkr+jlej&#10;YDsulz87+6jTYv27Pe/Pk9Vp4pVqfzbLKQhPjf8Pv9s7raA/HP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4Up8YAAADdAAAADwAAAAAAAAAAAAAAAACYAgAAZHJz&#10;L2Rvd25yZXYueG1sUEsFBgAAAAAEAAQA9QAAAIsDAAAAAA==&#10;" filled="f" stroked="f">
                  <v:textbox inset="0,0,0,0">
                    <w:txbxContent>
                      <w:p w:rsidR="00ED7CFD" w:rsidRDefault="00DE5273">
                        <w:pPr>
                          <w:spacing w:after="160" w:line="259" w:lineRule="auto"/>
                          <w:ind w:left="0" w:right="0" w:firstLine="0"/>
                          <w:jc w:val="left"/>
                        </w:pPr>
                        <w:r>
                          <w:t xml:space="preserve"> </w:t>
                        </w:r>
                      </w:p>
                    </w:txbxContent>
                  </v:textbox>
                </v:rect>
                <v:rect id="Rectangle 16058" o:spid="_x0000_s1388" style="position:absolute;left:59738;top:13148;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hhFMcA&#10;AADeAAAADwAAAGRycy9kb3ducmV2LnhtbESPQWvCQBCF74L/YRmhN91YqGh0FdGKHlstqLchOybB&#10;7GzIribtr+8cCr3N8N68981i1blKPakJpWcD41ECijjztuTcwNdpN5yCChHZYuWZDHxTgNWy31tg&#10;an3Ln/Q8xlxJCIcUDRQx1qnWISvIYRj5mli0m28cRlmbXNsGWwl3lX5Nkol2WLI0FFjTpqDsfnw4&#10;A/tpvb4c/E+bV+/X/fnjPNueZtGYl0G3noOK1MV/89/1wQr+JHkTXnl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4YRTHAAAA3gAAAA8AAAAAAAAAAAAAAAAAmAIAAGRy&#10;cy9kb3ducmV2LnhtbFBLBQYAAAAABAAEAPUAAACMAwAAAAA=&#10;" filled="f" stroked="f">
                  <v:textbox inset="0,0,0,0">
                    <w:txbxContent>
                      <w:p w:rsidR="00ED7CFD" w:rsidRDefault="00DE5273">
                        <w:pPr>
                          <w:spacing w:after="160" w:line="259" w:lineRule="auto"/>
                          <w:ind w:left="0" w:right="0" w:firstLine="0"/>
                          <w:jc w:val="left"/>
                        </w:pPr>
                        <w:r>
                          <w:t xml:space="preserve"> </w:t>
                        </w:r>
                      </w:p>
                    </w:txbxContent>
                  </v:textbox>
                </v:rect>
                <v:rect id="Rectangle 16057" o:spid="_x0000_s1389" style="position:absolute;left:59098;top:13148;width:85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f1ZsQA&#10;AADeAAAADwAAAGRycy9kb3ducmV2LnhtbERPS4vCMBC+L/gfwgje1lRBV6tRRF306AvU29CMbbGZ&#10;lCba7v76jbDgbT6+50znjSnEkyqXW1bQ60YgiBOrc04VnI7fnyMQziNrLCyTgh9yMJ+1PqYYa1vz&#10;np4Hn4oQwi5GBZn3ZSylSzIy6Lq2JA7czVYGfYBVKnWFdQg3hexH0VAazDk0ZFjSMqPkfngYBZtR&#10;ubhs7W+dFuvr5rw7j1fHsVeq024WExCeGv8W/7u3OswfRoMv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9WbEAAAA3gAAAA8AAAAAAAAAAAAAAAAAmAIAAGRycy9k&#10;b3ducmV2LnhtbFBLBQYAAAAABAAEAPUAAACJAwAAAAA=&#10;" filled="f" stroked="f">
                  <v:textbox inset="0,0,0,0">
                    <w:txbxContent>
                      <w:p w:rsidR="00ED7CFD" w:rsidRDefault="00DE5273">
                        <w:pPr>
                          <w:spacing w:after="160" w:line="259" w:lineRule="auto"/>
                          <w:ind w:left="0" w:right="0" w:firstLine="0"/>
                          <w:jc w:val="left"/>
                        </w:pPr>
                        <w:r>
                          <w:t>9</w:t>
                        </w:r>
                      </w:p>
                    </w:txbxContent>
                  </v:textbox>
                </v:rect>
                <v:rect id="Rectangle 2433" o:spid="_x0000_s1390" style="position:absolute;left:60027;top:13009;width:168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AvS8YA&#10;AADdAAAADwAAAGRycy9kb3ducmV2LnhtbESPS4vCQBCE7wv+h6EFb+vEB4tGR5FdRY8+FtRbk2mT&#10;YKYnZEYT/fWOsLDHoqq+oqbzxhTiTpXLLSvodSMQxInVOacKfg+rzxEI55E1FpZJwYMczGetjynG&#10;2ta8o/vepyJA2MWoIPO+jKV0SUYGXdeWxMG72MqgD7JKpa6wDnBTyH4UfUmDOYeFDEv6zii57m9G&#10;wXpULk4b+6zTYnleH7fH8c9h7JXqtJvFBISnxv+H/9obraA/HAz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AvS8YAAADdAAAADwAAAAAAAAAAAAAAAACYAgAAZHJz&#10;L2Rvd25yZXYueG1sUEsFBgAAAAAEAAQA9QAAAIsDAAAAAA==&#10;" filled="f" stroked="f">
                  <v:textbox inset="0,0,0,0">
                    <w:txbxContent>
                      <w:p w:rsidR="00ED7CFD" w:rsidRDefault="00DE5273">
                        <w:pPr>
                          <w:spacing w:after="160" w:line="259" w:lineRule="auto"/>
                          <w:ind w:left="0" w:right="0" w:firstLine="0"/>
                          <w:jc w:val="left"/>
                        </w:pPr>
                        <w:r>
                          <w:rPr>
                            <w:rFonts w:ascii="MS Gothic" w:eastAsia="MS Gothic" w:hAnsi="MS Gothic" w:cs="MS Gothic"/>
                          </w:rPr>
                          <w:t>☐</w:t>
                        </w:r>
                      </w:p>
                    </w:txbxContent>
                  </v:textbox>
                </v:rect>
                <v:rect id="Rectangle 2434" o:spid="_x0000_s1391" style="position:absolute;left:61292;top:13148;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m3P8YA&#10;AADdAAAADwAAAGRycy9kb3ducmV2LnhtbESPT4vCMBTE74LfITzBm6brimg1iuiKHv2z4O7t0Tzb&#10;ss1LaaKtfnojCHscZuY3zGzRmELcqHK5ZQUf/QgEcWJ1zqmC79OmNwbhPLLGwjIpuJODxbzdmmGs&#10;bc0Huh19KgKEXYwKMu/LWEqXZGTQ9W1JHLyLrQz6IKtU6grrADeFHETRSBrMOSxkWNIqo+TveDUK&#10;tuNy+bOzjzotvn635/15sj5NvFLdTrOcgvDU+P/wu73TCgbDz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m3P8YAAADdAAAADwAAAAAAAAAAAAAAAACYAgAAZHJz&#10;L2Rvd25yZXYueG1sUEsFBgAAAAAEAAQA9QAAAIsDAAAAAA==&#10;" filled="f" stroked="f">
                  <v:textbox inset="0,0,0,0">
                    <w:txbxContent>
                      <w:p w:rsidR="00ED7CFD" w:rsidRDefault="00DE5273">
                        <w:pPr>
                          <w:spacing w:after="160" w:line="259" w:lineRule="auto"/>
                          <w:ind w:left="0" w:right="0" w:firstLine="0"/>
                          <w:jc w:val="left"/>
                        </w:pPr>
                        <w:r>
                          <w:t xml:space="preserve"> </w:t>
                        </w:r>
                      </w:p>
                    </w:txbxContent>
                  </v:textbox>
                </v:rect>
                <v:shape id="Shape 19557" o:spid="_x0000_s1392" style="position:absolute;top:11765;width:91;height:289;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UtbcQA&#10;AADeAAAADwAAAGRycy9kb3ducmV2LnhtbERP22rCQBB9F/yHZQp9q5tevEVXacVSXxQS/YAhOybR&#10;7GzIbpP4992C4NscznWW695UoqXGlZYVvI4iEMSZ1SXnCk7H75cZCOeRNVaWScGNHKxXw8ESY207&#10;TqhNfS5CCLsYFRTe17GULivIoBvZmjhwZ9sY9AE2udQNdiHcVPItiibSYMmhocCaNgVl1/TXKOiP&#10;e1POPg7zy3ty2vHXjbdn/6PU81P/uQDhqfcP8d2902H+fDyewv874Qa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lLW3EAAAA3gAAAA8AAAAAAAAAAAAAAAAAmAIAAGRycy9k&#10;b3ducmV2LnhtbFBLBQYAAAAABAAEAPUAAACJAwAAAAA=&#10;" path="m,l9144,r,28956l,28956,,e" fillcolor="gray" stroked="f" strokeweight="0">
                  <v:path arrowok="t" textboxrect="0,0,9144,28956"/>
                </v:shape>
                <v:shape id="Shape 19558" o:spid="_x0000_s1393" style="position:absolute;left:44509;top:11765;width:92;height:289;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q5H8cA&#10;AADeAAAADwAAAGRycy9kb3ducmV2LnhtbESPwW7CQAxE75X4h5Ur9VY2LaUiKQuiqBVcQALyAVbW&#10;JIGsN8puIfx9fUDiZmvGM8/Tee8adaEu1J4NvA0TUMSFtzWXBvLD7+sEVIjIFhvPZOBGAeazwdMU&#10;M+uvvKPLPpZKQjhkaKCKsc20DkVFDsPQt8SiHX3nMMraldp2eJVw1+j3JPnUDmuWhgpbWlZUnPd/&#10;zkB/2Lh68rFNT6NdvubvG/8c48qYl+d+8QUqUh8f5vv12gp+Oh4Lr7wjM+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6uR/HAAAA3gAAAA8AAAAAAAAAAAAAAAAAmAIAAGRy&#10;cy9kb3ducmV2LnhtbFBLBQYAAAAABAAEAPUAAACMAwAAAAA=&#10;" path="m,l9144,r,28956l,28956,,e" fillcolor="gray" stroked="f" strokeweight="0">
                  <v:path arrowok="t" textboxrect="0,0,9144,28956"/>
                </v:shape>
                <v:shape id="Shape 19559" o:spid="_x0000_s1394" style="position:absolute;left:51443;top:11765;width:92;height:289;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YchMUA&#10;AADeAAAADwAAAGRycy9kb3ducmV2LnhtbERP22rCQBB9F/oPyxT6Zja1VUx0Dba01BcFLx8wZMck&#10;Njsbsttc/r5bKPg2h3OddTaYWnTUusqygucoBkGcW11xoeBy/pwuQTiPrLG2TApGcpBtHiZrTLXt&#10;+UjdyRcihLBLUUHpfZNK6fKSDLrINsSBu9rWoA+wLaRusQ/hppazOF5IgxWHhhIbei8p/z79GAXD&#10;eW+q5eshub0cLzt+G/nj6r+UenoctisQngZ/F/+7dzrMT+bzBP7eCT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hyExQAAAN4AAAAPAAAAAAAAAAAAAAAAAJgCAABkcnMv&#10;ZG93bnJldi54bWxQSwUGAAAAAAQABAD1AAAAigMAAAAA&#10;" path="m,l9144,r,28956l,28956,,e" fillcolor="gray" stroked="f" strokeweight="0">
                  <v:path arrowok="t" textboxrect="0,0,9144,28956"/>
                </v:shape>
                <v:shape id="Shape 19560" o:spid="_x0000_s1395" style="position:absolute;left:51504;top:11765;width:3524;height:91;visibility:visible;mso-wrap-style:square;v-text-anchor:top" coordsize="35234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jF8kA&#10;AADeAAAADwAAAGRycy9kb3ducmV2LnhtbESPT0/DMAzF70h8h8hI3FgKggrKsol/kyoOSGxj2tFr&#10;vKaicaokbIVPjw9I3Gz5+b33m85H36sDxdQFNnA5KUARN8F23BpYrxYXt6BSRrbYByYD35RgPjs9&#10;mWJlw5Hf6bDMrRITThUacDkPldapceQxTcJALLd9iB6zrLHVNuJRzH2vr4qi1B47lgSHAz05aj6X&#10;X97A88umdtc/q/Xjti53zVv8eN1uFsacn40P96Ayjflf/PddW6l/d1MKgODIDHr2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yUjF8kAAADeAAAADwAAAAAAAAAAAAAAAACYAgAA&#10;ZHJzL2Rvd25yZXYueG1sUEsFBgAAAAAEAAQA9QAAAI4DAAAAAA==&#10;" path="m,l352349,r,9144l,9144,,e" fillcolor="gray" stroked="f" strokeweight="0">
                  <v:path arrowok="t" textboxrect="0,0,352349,9144"/>
                </v:shape>
                <v:shape id="Shape 19561" o:spid="_x0000_s1396" style="position:absolute;left:55029;top:11765;width:91;height:289;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zaP8UA&#10;AADeAAAADwAAAGRycy9kb3ducmV2LnhtbERPzWrCQBC+F/oOyxR6q5vYVjRmE2xpqRcFTR5gyI5J&#10;NDsbsluNb98tCN7m4/udNB9NJ840uNaygngSgSCurG65VlAW3y9zEM4ja+wsk4IrOcizx4cUE20v&#10;vKPz3tcihLBLUEHjfZ9I6aqGDLqJ7YkDd7CDQR/gUEs94CWEm05Oo2gmDbYcGhrs6bOh6rT/NQrG&#10;YmPa+dt2cXzdlWv+uPLXwf8o9fw0rpYgPI3+Lr651zrMX7zPYvh/J9w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No/xQAAAN4AAAAPAAAAAAAAAAAAAAAAAJgCAABkcnMv&#10;ZG93bnJldi54bWxQSwUGAAAAAAQABAD1AAAAigMAAAAA&#10;" path="m,l9144,r,28956l,28956,,e" fillcolor="gray" stroked="f" strokeweight="0">
                  <v:path arrowok="t" textboxrect="0,0,9144,28956"/>
                </v:shape>
                <v:shape id="Shape 19562" o:spid="_x0000_s1397" style="position:absolute;left:55090;top:11765;width:3520;height:91;visibility:visible;mso-wrap-style:square;v-text-anchor:top" coordsize="3520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cssMA&#10;AADeAAAADwAAAGRycy9kb3ducmV2LnhtbERPS2vCQBC+F/wPywje6kZBa1NXCRZBDy34otchO02C&#10;2dmQnZr4791Cobf5+J6zXPeuVjdqQ+XZwGScgCLOva24MHA+bZ8XoIIgW6w9k4E7BVivBk9LTK3v&#10;+EC3oxQqhnBI0UAp0qRah7wkh2HsG+LIffvWoUTYFtq22MVwV+tpksy1w4pjQ4kNbUrKr8cfZ8Bl&#10;96+Pc2ik+xR5T/bZZeJfLsaMhn32Bkqol3/xn3tn4/zX2XwKv+/EG/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ncssMAAADeAAAADwAAAAAAAAAAAAAAAACYAgAAZHJzL2Rv&#10;d25yZXYueG1sUEsFBgAAAAAEAAQA9QAAAIgDAAAAAA==&#10;" path="m,l352044,r,9144l,9144,,e" fillcolor="gray" stroked="f" strokeweight="0">
                  <v:path arrowok="t" textboxrect="0,0,352044,9144"/>
                </v:shape>
                <v:shape id="Shape 19563" o:spid="_x0000_s1398" style="position:absolute;left:58610;top:11765;width:91;height:289;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h08IA&#10;AADeAAAADwAAAGRycy9kb3ducmV2LnhtbERPy6rCMBDdC/5DGMGdpj7RXqOoKLrxgo8PGJqx7b3N&#10;pDRR698bQXA3h/Oc2aI2hbhT5XLLCnrdCARxYnXOqYLLeduZgHAeWWNhmRQ8ycFi3mzMMNb2wUe6&#10;n3wqQgi7GBVk3pexlC7JyKDr2pI4cFdbGfQBVqnUFT5CuClkP4rG0mDOoSHDktYZJf+nm1FQnw8m&#10;nwx/p3+D42XPqydvrn6nVLtVL39AeKr9V/xx73WYPx2NB/B+J9wg5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uHTwgAAAN4AAAAPAAAAAAAAAAAAAAAAAJgCAABkcnMvZG93&#10;bnJldi54bWxQSwUGAAAAAAQABAD1AAAAhwMAAAAA&#10;" path="m,l9144,r,28956l,28956,,e" fillcolor="gray" stroked="f" strokeweight="0">
                  <v:path arrowok="t" textboxrect="0,0,9144,28956"/>
                </v:shape>
                <v:shape id="Shape 19564" o:spid="_x0000_s1399" style="position:absolute;left:58671;top:11765;width:3490;height:91;visibility:visible;mso-wrap-style:square;v-text-anchor:top" coordsize="3489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y6MUA&#10;AADeAAAADwAAAGRycy9kb3ducmV2LnhtbERPS2vCQBC+F/oflhF6qxtXKza6kVKwVW++KN6G7JiE&#10;ZmdDdhvjv+8WCt7m43vOYtnbWnTU+sqxhtEwAUGcO1NxoeF4WD3PQPiAbLB2TBpu5GGZPT4sMDXu&#10;yjvq9qEQMYR9ihrKEJpUSp+XZNEPXUMcuYtrLYYI20KaFq8x3NZSJclUWqw4NpTY0HtJ+ff+x2pQ&#10;N7X+Ok22pMYf6qw+6409Nxutnwb92xxEoD7cxf/utYnzX1+mE/h7J94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tjLoxQAAAN4AAAAPAAAAAAAAAAAAAAAAAJgCAABkcnMv&#10;ZG93bnJldi54bWxQSwUGAAAAAAQABAD1AAAAigMAAAAA&#10;" path="m,l348996,r,9144l,9144,,e" fillcolor="gray" stroked="f" strokeweight="0">
                  <v:path arrowok="t" textboxrect="0,0,348996,9144"/>
                </v:shape>
                <v:shape id="Shape 19565" o:spid="_x0000_s1400" style="position:absolute;left:62161;top:11765;width:122;height:289;visibility:visible;mso-wrap-style:square;v-text-anchor:top" coordsize="12192,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gO+8QA&#10;AADeAAAADwAAAGRycy9kb3ducmV2LnhtbERPTWsCMRC9F/wPYQrearYLSrsapSuI9qjuob1NN+Nu&#10;6GYSNlG3/fWNUPA2j/c5i9VgO3GhPhjHCp4nGQji2mnDjYLquHl6AREissbOMSn4oQCr5ehhgYV2&#10;V97T5RAbkUI4FKigjdEXUoa6JYth4jxx4k6utxgT7Bupe7ymcNvJPMtm0qLh1NCip3VL9ffhbBV8&#10;bd4bXx7Lzzr8bo3Pjf0IlVVq/Di8zUFEGuJd/O/e6TT/dTqbwu2ddIN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DvvEAAAA3gAAAA8AAAAAAAAAAAAAAAAAmAIAAGRycy9k&#10;b3ducmV2LnhtbFBLBQYAAAAABAAEAPUAAACJAwAAAAA=&#10;" path="m,l12192,r,28956l,28956,,e" fillcolor="gray" stroked="f" strokeweight="0">
                  <v:path arrowok="t" textboxrect="0,0,12192,28956"/>
                </v:shape>
                <v:shape id="Shape 19566" o:spid="_x0000_s1401" style="position:absolute;top:12054;width:91;height:3033;visibility:visible;mso-wrap-style:square;v-text-anchor:top" coordsize="9144,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czMUA&#10;AADeAAAADwAAAGRycy9kb3ducmV2LnhtbERPTWvCQBC9C/6HZQRvujHWYFNXsYVCq2htWjwP2WkS&#10;zM6G7Nak/75bEHqbx/uc1aY3tbhS6yrLCmbTCARxbnXFhYLPj+fJEoTzyBpry6Tghxxs1sPBClNt&#10;O36na+YLEULYpaig9L5JpXR5SQbd1DbEgfuyrUEfYFtI3WIXwk0t4yhKpMGKQ0OJDT2VlF+yb6Mg&#10;Ob7u4lN2lnf77eNcH7v48EZnpcajfvsAwlPv/8U394sO8+8XSQJ/74Qb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QlzMxQAAAN4AAAAPAAAAAAAAAAAAAAAAAJgCAABkcnMv&#10;ZG93bnJldi54bWxQSwUGAAAAAAQABAD1AAAAigMAAAAA&#10;" path="m,l9144,r,303276l,303276,,e" fillcolor="gray" stroked="f" strokeweight="0">
                  <v:path arrowok="t" textboxrect="0,0,9144,303276"/>
                </v:shape>
                <v:shape id="Shape 19567" o:spid="_x0000_s1402" style="position:absolute;left:44509;top:12054;width:92;height:3033;visibility:visible;mso-wrap-style:square;v-text-anchor:top" coordsize="9144,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75V8YA&#10;AADeAAAADwAAAGRycy9kb3ducmV2LnhtbERP22rCQBB9L/gPywh9q5umbdTUVVQo9IK3WHwestMk&#10;mJ0N2a2Jf98tFPo2h3Od2aI3tbhQ6yrLCu5HEQji3OqKCwWfx5e7CQjnkTXWlknBlRws5oObGaba&#10;dnygS+YLEULYpaig9L5JpXR5SQbdyDbEgfuyrUEfYFtI3WIXwk0t4yhKpMGKQ0OJDa1Lys/Zt1GQ&#10;bN/e4312ko8fy9WD3nbxZkcnpW6H/fIZhKfe/4v/3K86zJ8+JWP4fSfc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75V8YAAADeAAAADwAAAAAAAAAAAAAAAACYAgAAZHJz&#10;L2Rvd25yZXYueG1sUEsFBgAAAAAEAAQA9QAAAIsDAAAAAA==&#10;" path="m,l9144,r,303276l,303276,,e" fillcolor="gray" stroked="f" strokeweight="0">
                  <v:path arrowok="t" textboxrect="0,0,9144,303276"/>
                </v:shape>
                <v:shape id="Shape 19568" o:spid="_x0000_s1403" style="position:absolute;left:51443;top:12054;width:92;height:3033;visibility:visible;mso-wrap-style:square;v-text-anchor:top" coordsize="9144,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tJcgA&#10;AADeAAAADwAAAGRycy9kb3ducmV2LnhtbESPQUvDQBCF74L/YRnBm90YbdDYbalCwVasGqXnITsm&#10;wexsyG6b9N93DgVvM7w3730zW4yuVQfqQ+PZwO0kAUVcettwZeDne3XzACpEZIutZzJwpACL+eXF&#10;DHPrB/6iQxErJSEccjRQx9jlWoeyJodh4jti0X597zDK2lfa9jhIuGt1miSZdtiwNNTY0UtN5V+x&#10;dway7XqTfhY7ff+2fL6z2yF9/6CdMddX4/IJVKQx/pvP169W8B+nmfDKOzKD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kW0lyAAAAN4AAAAPAAAAAAAAAAAAAAAAAJgCAABk&#10;cnMvZG93bnJldi54bWxQSwUGAAAAAAQABAD1AAAAjQMAAAAA&#10;" path="m,l9144,r,303276l,303276,,e" fillcolor="gray" stroked="f" strokeweight="0">
                  <v:path arrowok="t" textboxrect="0,0,9144,303276"/>
                </v:shape>
                <v:shape id="Shape 19569" o:spid="_x0000_s1404" style="position:absolute;left:55029;top:12054;width:91;height:3033;visibility:visible;mso-wrap-style:square;v-text-anchor:top" coordsize="9144,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3IvsYA&#10;AADeAAAADwAAAGRycy9kb3ducmV2LnhtbERP22rCQBB9L/QflhH6VjemGjR1FVsoVEu9RPF5yE6T&#10;0OxsyG5N/PuuUOjbHM515sve1OJCrassKxgNIxDEudUVFwpOx7fHKQjnkTXWlknBlRwsF/d3c0y1&#10;7fhAl8wXIoSwS1FB6X2TSunykgy6oW2IA/dlW4M+wLaQusUuhJtaxlGUSIMVh4YSG3otKf/OfoyC&#10;ZLvexPvsLMcfq5cnve3izx2dlXoY9KtnEJ56/y/+c7/rMH82SWZweyfc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3IvsYAAADeAAAADwAAAAAAAAAAAAAAAACYAgAAZHJz&#10;L2Rvd25yZXYueG1sUEsFBgAAAAAEAAQA9QAAAIsDAAAAAA==&#10;" path="m,l9144,r,303276l,303276,,e" fillcolor="gray" stroked="f" strokeweight="0">
                  <v:path arrowok="t" textboxrect="0,0,9144,303276"/>
                </v:shape>
                <v:shape id="Shape 19570" o:spid="_x0000_s1405" style="position:absolute;left:58610;top:12054;width:91;height:3033;visibility:visible;mso-wrap-style:square;v-text-anchor:top" coordsize="9144,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73/skA&#10;AADeAAAADwAAAGRycy9kb3ducmV2LnhtbESPT0vDQBDF74LfYRnBm90Y7R9jt6UKBVuxrVF6HrJj&#10;EszOhuzapN/eOQjeZpg3773ffDm4Rp2oC7VnA7ejBBRx4W3NpYHPj/XNDFSIyBYbz2TgTAGWi8uL&#10;OWbW9/xOpzyWSkw4ZGigirHNtA5FRQ7DyLfEcvvyncMoa1dq22Ev5q7RaZJMtMOaJaHClp4rKr7z&#10;H2dgstts00N+1Pevq6c7u+vTtz0djbm+GlaPoCIN8V/89/1ipf7DeCoAgiMz6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T73/skAAADeAAAADwAAAAAAAAAAAAAAAACYAgAA&#10;ZHJzL2Rvd25yZXYueG1sUEsFBgAAAAAEAAQA9QAAAI4DAAAAAA==&#10;" path="m,l9144,r,303276l,303276,,e" fillcolor="gray" stroked="f" strokeweight="0">
                  <v:path arrowok="t" textboxrect="0,0,9144,303276"/>
                </v:shape>
                <v:shape id="Shape 19571" o:spid="_x0000_s1406" style="position:absolute;left:62161;top:12054;width:122;height:3033;visibility:visible;mso-wrap-style:square;v-text-anchor:top" coordsize="12192,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ffMUA&#10;AADeAAAADwAAAGRycy9kb3ducmV2LnhtbERPS0sDMRC+C/6HMII3m10ftV2bFhHEgr20FdrehmTc&#10;LG4my05sV3+9EQRv8/E9Z7YYQquO1EsT2UA5KkAR2+garg28bZ+vJqAkITtsI5OBLxJYzM/PZli5&#10;eOI1HTepVjmEpUIDPqWu0lqsp4Ayih1x5t5jHzBl2Nfa9XjK4aHV10Ux1gEbzg0eO3ryZD82n8GA&#10;lZduv/MSX1er8cQeZPl9U94ac3kxPD6ASjSkf/Gfe+ny/OndfQm/7+Qb9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R198xQAAAN4AAAAPAAAAAAAAAAAAAAAAAJgCAABkcnMv&#10;ZG93bnJldi54bWxQSwUGAAAAAAQABAD1AAAAigMAAAAA&#10;" path="m,l12192,r,303276l,303276,,e" fillcolor="gray" stroked="f" strokeweight="0">
                  <v:path arrowok="t" textboxrect="0,0,12192,303276"/>
                </v:shape>
                <v:shape id="Shape 19572" o:spid="_x0000_s1407" style="position:absolute;top:15087;width:91;height:274;visibility:visible;mso-wrap-style:square;v-text-anchor:top" coordsize="914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ZzpcQA&#10;AADeAAAADwAAAGRycy9kb3ducmV2LnhtbERPTWvCQBC9C/6HZYTedKOgNdFVRCi09FSV6HHIjkk0&#10;Oxuz2yT9991Cwds83uest72pREuNKy0rmE4iEMSZ1SXnCk7Ht/EShPPIGivLpOCHHGw3w8EaE207&#10;/qL24HMRQtglqKDwvk6kdFlBBt3E1sSBu9rGoA+wyaVusAvhppKzKFpIgyWHhgJr2heU3Q/fRsFt&#10;f/1YfF7m9twfO59Wadw+0lipl1G/W4Hw1Pun+N/9rsP8eP46g793wg1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mc6XEAAAA3gAAAA8AAAAAAAAAAAAAAAAAmAIAAGRycy9k&#10;b3ducmV2LnhtbFBLBQYAAAAABAAEAPUAAACJAwAAAAA=&#10;" path="m,l9144,r,27432l,27432,,e" fillcolor="#7f7f7f" stroked="f" strokeweight="0">
                  <v:path arrowok="t" textboxrect="0,0,9144,27432"/>
                </v:shape>
                <v:shape id="Shape 19573" o:spid="_x0000_s1408" style="position:absolute;left:60;top:15087;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jT0MYA&#10;AADeAAAADwAAAGRycy9kb3ducmV2LnhtbERPTWvCQBC9C/6HZYTedKPSWqOrqCBVKJRqD/U2ZMck&#10;mp2N2W2M/fVdoeBtHu9zpvPGFKKmyuWWFfR7EQjixOqcUwVf+3X3FYTzyBoLy6TgRg7ms3ZrirG2&#10;V/6keudTEULYxagg876MpXRJRgZdz5bEgTvayqAPsEqlrvAawk0hB1H0Ig3mHBoyLGmVUXLe/RgF&#10;g9/9+OKXp22tm+QjfT8V32+HtVJPnWYxAeGp8Q/xv3ujw/zx82gI93fCD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1jT0MYAAADeAAAADwAAAAAAAAAAAAAAAACYAgAAZHJz&#10;L2Rvd25yZXYueG1sUEsFBgAAAAAEAAQA9QAAAIsDAAAAAA==&#10;" path="m,l27432,r,27432l,27432,,e" fillcolor="#7f7f7f" stroked="f" strokeweight="0">
                  <v:path arrowok="t" textboxrect="0,0,27432,27432"/>
                </v:shape>
                <v:shape id="Shape 19574" o:spid="_x0000_s1409" style="position:absolute;left:335;top:15087;width:1493;height:274;visibility:visible;mso-wrap-style:square;v-text-anchor:top" coordsize="14935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mcYA&#10;AADeAAAADwAAAGRycy9kb3ducmV2LnhtbERPS2vCQBC+C/0PywheRDdaX42uIi0VPRRqLIXehuyY&#10;hGZnQ3Zr4r93C4K3+fies9q0phQXql1hWcFoGIEgTq0uOFPwdXofLEA4j6yxtEwKruRgs37qrDDW&#10;tuEjXRKfiRDCLkYFufdVLKVLczLohrYiDtzZ1gZ9gHUmdY1NCDelHEfRTBosODTkWNFrTulv8mcU&#10;0Pci+floJrtp/212fqar/SwOe6V63Xa7BOGp9Q/x3b3XYf7LdD6B/3fCDX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mcYAAADeAAAADwAAAAAAAAAAAAAAAACYAgAAZHJz&#10;L2Rvd25yZXYueG1sUEsFBgAAAAAEAAQA9QAAAIsDAAAAAA==&#10;" path="m,l149352,r,27432l,27432,,e" fillcolor="#7f7f7f" stroked="f" strokeweight="0">
                  <v:path arrowok="t" textboxrect="0,0,149352,27432"/>
                </v:shape>
                <v:shape id="Shape 19575" o:spid="_x0000_s1410" style="position:absolute;left:1828;top:15087;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uP8YA&#10;AADeAAAADwAAAGRycy9kb3ducmV2LnhtbERPTWvCQBC9F/wPywje6kZBq6mrqCAqFEq1h/Y2ZMck&#10;mp2N2TVGf71bKHibx/ucyawxhaipcrllBb1uBII4sTrnVMH3fvU6AuE8ssbCMim4kYPZtPUywVjb&#10;K39RvfOpCCHsYlSQeV/GUrokI4Oua0viwB1sZdAHWKVSV3gN4aaQ/SgaSoM5h4YMS1pmlJx2F6Og&#10;f9+Pz35x3Na6ST7Tj2Pxs/5dKdVpN/N3EJ4a/xT/uzc6zB8P3gbw9064QU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3uP8YAAADeAAAADwAAAAAAAAAAAAAAAACYAgAAZHJz&#10;L2Rvd25yZXYueG1sUEsFBgAAAAAEAAQA9QAAAIsDAAAAAA==&#10;" path="m,l27432,r,27432l,27432,,e" fillcolor="#7f7f7f" stroked="f" strokeweight="0">
                  <v:path arrowok="t" textboxrect="0,0,27432,27432"/>
                </v:shape>
                <v:shape id="Shape 19576" o:spid="_x0000_s1411" style="position:absolute;left:2103;top:15087;width:42406;height:274;visibility:visible;mso-wrap-style:square;v-text-anchor:top" coordsize="4240657,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s5UsMA&#10;AADeAAAADwAAAGRycy9kb3ducmV2LnhtbERPS4vCMBC+C/6HMII3TV0fq12jyKIoeNqq97GZbYvN&#10;pDRR6/56syB4m4/vOfNlY0pxo9oVlhUM+hEI4tTqgjMFx8OmNwXhPLLG0jIpeJCD5aLdmmOs7Z1/&#10;6Jb4TIQQdjEqyL2vYildmpNB17cVceB+bW3QB1hnUtd4D+GmlB9RNJEGCw4NOVb0nVN6Sa5GgbP7&#10;ZEyH02V13K/Pg40d7v5GW6W6nWb1BcJT49/il3unw/zZ+HMC/++EG+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s5UsMAAADeAAAADwAAAAAAAAAAAAAAAACYAgAAZHJzL2Rv&#10;d25yZXYueG1sUEsFBgAAAAAEAAQA9QAAAIgDAAAAAA==&#10;" path="m,l4240657,r,27432l,27432,,e" fillcolor="#7f7f7f" stroked="f" strokeweight="0">
                  <v:path arrowok="t" textboxrect="0,0,4240657,27432"/>
                </v:shape>
                <v:shape id="Shape 19577" o:spid="_x0000_s1412" style="position:absolute;left:44509;top:15087;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V08YA&#10;AADeAAAADwAAAGRycy9kb3ducmV2LnhtbERPS2vCQBC+C/0PyxS86UahWlM3YgtiC4KoPbS3ITvm&#10;YXY2zW5j6q93BaG3+fieM190phItNa6wrGA0jEAQp1YXnCn4PKwGzyCcR9ZYWSYFf+RgkTz05hhr&#10;e+YdtXufiRDCLkYFufd1LKVLczLohrYmDtzRNgZ9gE0mdYPnEG4qOY6iiTRYcGjIsaa3nNLT/tco&#10;GF8Osx//Wn60uku32aasvtbfK6X6j93yBYSnzv+L7+53HebPnqZTuL0TbpD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PV08YAAADeAAAADwAAAAAAAAAAAAAAAACYAgAAZHJz&#10;L2Rvd25yZXYueG1sUEsFBgAAAAAEAAQA9QAAAIsDAAAAAA==&#10;" path="m,l27432,r,27432l,27432,,e" fillcolor="#7f7f7f" stroked="f" strokeweight="0">
                  <v:path arrowok="t" textboxrect="0,0,27432,27432"/>
                </v:shape>
                <v:shape id="Shape 19578" o:spid="_x0000_s1413" style="position:absolute;left:44784;top:15087;width:6659;height:274;visibility:visible;mso-wrap-style:square;v-text-anchor:top" coordsize="66598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Nx8UA&#10;AADeAAAADwAAAGRycy9kb3ducmV2LnhtbESPQW/CMAyF75P2HyIjcRtJQQzoCGggIXGaNODA0Wq8&#10;tqJxShOg+/fzAWk3W+/5vc/Lde8bdacu1oEtZCMDirgIrubSwum4e5uDignZYROYLPxShPXq9WWJ&#10;uQsP/qb7IZVKQjjmaKFKqc21jkVFHuMotMSi/YTOY5K1K7Xr8CHhvtFjY961x5qlocKWthUVl8PN&#10;W8Cvcz/Zm2t2K9O1Pm7MHLNFtHY46D8/QCXq07/5eb13gr+YzoRX3pEZ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XM3HxQAAAN4AAAAPAAAAAAAAAAAAAAAAAJgCAABkcnMv&#10;ZG93bnJldi54bWxQSwUGAAAAAAQABAD1AAAAigMAAAAA&#10;" path="m,l665988,r,27432l,27432,,e" fillcolor="#7f7f7f" stroked="f" strokeweight="0">
                  <v:path arrowok="t" textboxrect="0,0,665988,27432"/>
                </v:shape>
                <v:shape id="Shape 19579" o:spid="_x0000_s1414" style="position:absolute;left:51443;top:15087;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DkOsYA&#10;AADeAAAADwAAAGRycy9kb3ducmV2LnhtbERPS2vCQBC+F/wPywje6kbBaqKrtIK0hYL4OOhtyI5J&#10;NDsbs9uY9td3C4K3+fieM1u0phQN1a6wrGDQj0AQp1YXnCnY71bPExDOI2ssLZOCH3KwmHeeZpho&#10;e+MNNVufiRDCLkEFufdVIqVLczLo+rYiDtzJ1gZ9gHUmdY23EG5KOYyiF2mw4NCQY0XLnNLL9tso&#10;GP7u4qt/O382uk3X2de5PLwfV0r1uu3rFISn1j/Ed/eHDvPj0TiG/3fCDX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DkOsYAAADeAAAADwAAAAAAAAAAAAAAAACYAgAAZHJz&#10;L2Rvd25yZXYueG1sUEsFBgAAAAAEAAQA9QAAAIsDAAAAAA==&#10;" path="m,l27432,r,27432l,27432,,e" fillcolor="#7f7f7f" stroked="f" strokeweight="0">
                  <v:path arrowok="t" textboxrect="0,0,27432,27432"/>
                </v:shape>
                <v:shape id="Shape 19580" o:spid="_x0000_s1415" style="position:absolute;left:51718;top:15087;width:3310;height:274;visibility:visible;mso-wrap-style:square;v-text-anchor:top" coordsize="331013,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O6U8UA&#10;AADeAAAADwAAAGRycy9kb3ducmV2LnhtbESPT2vCQBDF74LfYZmCN91UaNHUVapS8Fb/Qo9DdkxC&#10;s7Nhd43x2zuHQm8zzHvvN2+x6l2jOgqx9mzgdZKBIi68rbk0cD59jWegYkK22HgmAw+KsFoOBwvM&#10;rb/zgbpjKpWEcMzRQJVSm2sdi4ocxolvieV29cFhkjWU2ga8S7hr9DTL3rXDmoVQYUubiorf480J&#10;5HKty/U2tGEzP2CX4v7757Y3ZvTSf36AStSnf/Gfe2fl/fnbTApIHZlBL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M7pTxQAAAN4AAAAPAAAAAAAAAAAAAAAAAJgCAABkcnMv&#10;ZG93bnJldi54bWxQSwUGAAAAAAQABAD1AAAAigMAAAAA&#10;" path="m,l331013,r,27432l,27432,,e" fillcolor="#7f7f7f" stroked="f" strokeweight="0">
                  <v:path arrowok="t" textboxrect="0,0,331013,27432"/>
                </v:shape>
                <v:shape id="Shape 19581" o:spid="_x0000_s1416" style="position:absolute;left:55029;top:15087;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YG8YA&#10;AADeAAAADwAAAGRycy9kb3ducmV2LnhtbERPTWvCQBC9C/6HZQRvulGwaOomqCBaKJSqh/Y2ZKdJ&#10;NDsbs2tM++u7hYK3ebzPWaadqURLjSstK5iMIxDEmdUl5wpOx+1oDsJ5ZI2VZVLwTQ7SpN9bYqzt&#10;nd+pPfhchBB2MSoovK9jKV1WkEE3tjVx4L5sY9AH2ORSN3gP4aaS0yh6kgZLDg0F1rQpKLscbkbB&#10;9Oe4uPr1+aXVXfaWv56rj93nVqnhoFs9g/DU+Yf4373XYf5iNp/A3zvhBp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OYG8YAAADeAAAADwAAAAAAAAAAAAAAAACYAgAAZHJz&#10;L2Rvd25yZXYueG1sUEsFBgAAAAAEAAQA9QAAAIsDAAAAAA==&#10;" path="m,l27432,r,27432l,27432,,e" fillcolor="#7f7f7f" stroked="f" strokeweight="0">
                  <v:path arrowok="t" textboxrect="0,0,27432,27432"/>
                </v:shape>
                <v:shape id="Shape 19582" o:spid="_x0000_s1417" style="position:absolute;left:55303;top:15087;width:3307;height:274;visibility:visible;mso-wrap-style:square;v-text-anchor:top" coordsize="3307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AaIcUA&#10;AADeAAAADwAAAGRycy9kb3ducmV2LnhtbERP24rCMBB9X/Afwgj7Ipoqu6LVKMuCUMF98PIBYzO2&#10;xWZSk1i7f78RhH2bw7nOct2ZWrTkfGVZwXiUgCDOra64UHA6boYzED4ga6wtk4Jf8rBe9d6WmGr7&#10;4D21h1CIGMI+RQVlCE0qpc9LMuhHtiGO3MU6gyFCV0jt8BHDTS0nSTKVBiuODSU29F1Sfj3cjYIf&#10;fR43brDL7Da77Qbn02VbfLRKvfe7rwWIQF34F7/cmY7z55+zCTzfiT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BohxQAAAN4AAAAPAAAAAAAAAAAAAAAAAJgCAABkcnMv&#10;ZG93bnJldi54bWxQSwUGAAAAAAQABAD1AAAAigMAAAAA&#10;" path="m,l330708,r,27432l,27432,,e" fillcolor="#7f7f7f" stroked="f" strokeweight="0">
                  <v:path arrowok="t" textboxrect="0,0,330708,27432"/>
                </v:shape>
                <v:shape id="Shape 19583" o:spid="_x0000_s1418" style="position:absolute;left:58610;top:15087;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2j98YA&#10;AADeAAAADwAAAGRycy9kb3ducmV2LnhtbERPTWvCQBC9F/wPywi91Y2KRVNXUUGqUChqD+1tyI5J&#10;NDsbs2uM/npXKHibx/uc8bQxhaipcrllBd1OBII4sTrnVMHPbvk2BOE8ssbCMim4koPppPUyxljb&#10;C2+o3vpUhBB2MSrIvC9jKV2SkUHXsSVx4Pa2MugDrFKpK7yEcFPIXhS9S4M5h4YMS1pklBy3Z6Og&#10;d9uNTn5+WNe6Sb7Tr0Px+/m3VOq13cw+QHhq/FP8717pMH80GPbh8U64QU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2j98YAAADeAAAADwAAAAAAAAAAAAAAAACYAgAAZHJz&#10;L2Rvd25yZXYueG1sUEsFBgAAAAAEAAQA9QAAAIsDAAAAAA==&#10;" path="m,l27432,r,27432l,27432,,e" fillcolor="#7f7f7f" stroked="f" strokeweight="0">
                  <v:path arrowok="t" textboxrect="0,0,27432,27432"/>
                </v:shape>
                <v:shape id="Shape 19584" o:spid="_x0000_s1419" style="position:absolute;left:58884;top:15087;width:3277;height:274;visibility:visible;mso-wrap-style:square;v-text-anchor:top" coordsize="32766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BfacMA&#10;AADeAAAADwAAAGRycy9kb3ducmV2LnhtbERPS0sDMRC+F/wPYQQv0mYVlXZtWmx90KvbUnocNmN2&#10;dTNZkrFd/70RhN7m43vOfDn4Th0ppjawgZtJAYq4DrZlZ2C3fR1PQSVBttgFJgM/lGC5uBjNsbTh&#10;xO90rMSpHMKpRAONSF9qneqGPKZJ6Ikz9xGiR8kwOm0jnnK47/RtUTxojy3nhgZ7WjdUf1Xf3kDc&#10;r9HzKnyung9OZu76BeVtZ8zV5fD0CEpokLP4372xef7sfnoHf+/kG/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BfacMAAADeAAAADwAAAAAAAAAAAAAAAACYAgAAZHJzL2Rv&#10;d25yZXYueG1sUEsFBgAAAAAEAAQA9QAAAIgDAAAAAA==&#10;" path="m,l327660,r,27432l,27432,,e" fillcolor="#7f7f7f" stroked="f" strokeweight="0">
                  <v:path arrowok="t" textboxrect="0,0,327660,27432"/>
                </v:shape>
                <v:shape id="Shape 19585" o:spid="_x0000_s1420" style="position:absolute;left:62161;top:15087;width:122;height:274;visibility:visible;mso-wrap-style:square;v-text-anchor:top" coordsize="1219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m7McMA&#10;AADeAAAADwAAAGRycy9kb3ducmV2LnhtbERPzWrCQBC+C32HZQpeRDcKkRhdpRS11Z4afYAhOybB&#10;7GzMrpq+fVcQvM3H9zuLVWdqcaPWVZYVjEcRCOLc6ooLBcfDZpiAcB5ZY22ZFPyRg9XyrbfAVNs7&#10;/9It84UIIexSVFB636RSurwkg25kG+LAnWxr0AfYFlK3eA/hppaTKJpKgxWHhhIb+iwpP2dXo+Br&#10;f77Wa7/7kXET4WCK2yy5bJXqv3cfcxCeOv8SP93fOsyfxUkMj3fCD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m7McMAAADeAAAADwAAAAAAAAAAAAAAAACYAgAAZHJzL2Rv&#10;d25yZXYueG1sUEsFBgAAAAAEAAQA9QAAAIgDAAAAAA==&#10;" path="m,l12192,r,27432l,27432,,e" fillcolor="#7f7f7f" stroked="f" strokeweight="0">
                  <v:path arrowok="t" textboxrect="0,0,12192,27432"/>
                </v:shape>
                <w10:anchorlock/>
              </v:group>
            </w:pict>
          </mc:Fallback>
        </mc:AlternateContent>
      </w:r>
    </w:p>
    <w:p w:rsidR="00ED7CFD" w:rsidRDefault="00DE5273">
      <w:pPr>
        <w:spacing w:after="375" w:line="259" w:lineRule="auto"/>
        <w:ind w:left="72" w:right="0" w:firstLine="0"/>
        <w:jc w:val="left"/>
      </w:pPr>
      <w:r>
        <w:rPr>
          <w:sz w:val="16"/>
        </w:rPr>
        <w:t xml:space="preserve"> </w:t>
      </w:r>
    </w:p>
    <w:p w:rsidR="00ED7CFD" w:rsidRDefault="00DE5273">
      <w:pPr>
        <w:pStyle w:val="Titre4"/>
        <w:spacing w:after="0"/>
        <w:ind w:left="223"/>
      </w:pPr>
      <w:r>
        <w:rPr>
          <w:color w:val="D60093"/>
        </w:rPr>
        <w:t>c.</w:t>
      </w:r>
      <w:r>
        <w:rPr>
          <w:rFonts w:ascii="Arial" w:eastAsia="Arial" w:hAnsi="Arial" w:cs="Arial"/>
          <w:color w:val="D60093"/>
        </w:rPr>
        <w:t xml:space="preserve"> </w:t>
      </w:r>
      <w:r>
        <w:t xml:space="preserve">Exemple secteur Tertiaire – Services : Niveau V </w:t>
      </w:r>
    </w:p>
    <w:p w:rsidR="00ED7CFD" w:rsidRDefault="00DE5273">
      <w:pPr>
        <w:spacing w:after="148" w:line="259" w:lineRule="auto"/>
        <w:ind w:left="300" w:right="0" w:firstLine="0"/>
        <w:jc w:val="left"/>
      </w:pPr>
      <w:r>
        <w:t xml:space="preserve"> </w:t>
      </w:r>
    </w:p>
    <w:p w:rsidR="00ED7CFD" w:rsidRDefault="00DE5273">
      <w:pPr>
        <w:spacing w:after="0" w:line="259" w:lineRule="auto"/>
        <w:ind w:left="10" w:right="374"/>
        <w:jc w:val="right"/>
      </w:pPr>
      <w:r>
        <w:rPr>
          <w:b/>
        </w:rPr>
        <w:t xml:space="preserve">Compétences </w:t>
      </w:r>
    </w:p>
    <w:p w:rsidR="00ED7CFD" w:rsidRDefault="00DE5273">
      <w:pPr>
        <w:pStyle w:val="Titre5"/>
        <w:tabs>
          <w:tab w:val="center" w:pos="7560"/>
        </w:tabs>
        <w:ind w:left="0" w:firstLine="0"/>
      </w:pPr>
      <w:r>
        <w:t>Description des évaluations mises en œuvre</w:t>
      </w:r>
      <w:r>
        <w:rPr>
          <w:b w:val="0"/>
          <w:color w:val="000000"/>
        </w:rPr>
        <w:t xml:space="preserve"> </w:t>
      </w:r>
      <w:r>
        <w:rPr>
          <w:b w:val="0"/>
          <w:color w:val="000000"/>
        </w:rPr>
        <w:tab/>
      </w:r>
      <w:r>
        <w:t>Dates</w:t>
      </w:r>
      <w:r>
        <w:rPr>
          <w:b w:val="0"/>
          <w:color w:val="000000"/>
        </w:rPr>
        <w:t xml:space="preserve"> </w:t>
      </w:r>
    </w:p>
    <w:p w:rsidR="00ED7CFD" w:rsidRDefault="00DE5273">
      <w:pPr>
        <w:spacing w:after="267" w:line="259" w:lineRule="auto"/>
        <w:ind w:left="10" w:right="212"/>
        <w:jc w:val="right"/>
      </w:pPr>
      <w:r>
        <w:rPr>
          <w:b/>
        </w:rPr>
        <w:t xml:space="preserve">évaluées </w:t>
      </w:r>
      <w:r>
        <w:rPr>
          <w:i/>
          <w:sz w:val="16"/>
        </w:rPr>
        <w:t>(cochez)</w:t>
      </w:r>
      <w:r>
        <w:rPr>
          <w:color w:val="000000"/>
        </w:rPr>
        <w:t xml:space="preserve"> </w:t>
      </w:r>
    </w:p>
    <w:p w:rsidR="00ED7CFD" w:rsidRDefault="00DE5273">
      <w:pPr>
        <w:spacing w:after="9"/>
        <w:ind w:left="113" w:right="158"/>
      </w:pPr>
      <w:r>
        <w:rPr>
          <w:b/>
        </w:rPr>
        <w:t xml:space="preserve">1 </w:t>
      </w:r>
      <w:r>
        <w:t xml:space="preserve">Mise en situation professionnelle en zone d’accueil de l’établissement hôtelier </w:t>
      </w:r>
    </w:p>
    <w:p w:rsidR="00ED7CFD" w:rsidRDefault="00DE5273">
      <w:pPr>
        <w:numPr>
          <w:ilvl w:val="0"/>
          <w:numId w:val="10"/>
        </w:numPr>
        <w:spacing w:after="17" w:line="216" w:lineRule="auto"/>
        <w:ind w:right="-15" w:firstLine="7818"/>
        <w:jc w:val="left"/>
      </w:pPr>
      <w:r>
        <w:rPr>
          <w:rFonts w:ascii="MS Gothic" w:eastAsia="MS Gothic" w:hAnsi="MS Gothic" w:cs="MS Gothic"/>
        </w:rPr>
        <w:t>☒</w:t>
      </w:r>
      <w:r>
        <w:t xml:space="preserve"> </w:t>
      </w:r>
      <w:r>
        <w:tab/>
        <w:t xml:space="preserve">4 </w:t>
      </w:r>
      <w:r>
        <w:rPr>
          <w:rFonts w:ascii="MS Gothic" w:eastAsia="MS Gothic" w:hAnsi="MS Gothic" w:cs="MS Gothic"/>
        </w:rPr>
        <w:t>☐</w:t>
      </w:r>
      <w:r>
        <w:t xml:space="preserve"> </w:t>
      </w:r>
      <w:r>
        <w:tab/>
        <w:t xml:space="preserve">7 </w:t>
      </w:r>
      <w:r>
        <w:rPr>
          <w:rFonts w:ascii="MS Gothic" w:eastAsia="MS Gothic" w:hAnsi="MS Gothic" w:cs="MS Gothic"/>
        </w:rPr>
        <w:t>☐</w:t>
      </w:r>
      <w:r>
        <w:t xml:space="preserve"> utilisé pour les apprentissages : accueil successif au téléphone de deux clients souhaitant réserver des prestations hôtelières. </w:t>
      </w:r>
    </w:p>
    <w:p w:rsidR="00ED7CFD" w:rsidRDefault="00DE5273">
      <w:pPr>
        <w:numPr>
          <w:ilvl w:val="0"/>
          <w:numId w:val="10"/>
        </w:numPr>
        <w:spacing w:after="0" w:line="259" w:lineRule="auto"/>
        <w:ind w:right="-15" w:firstLine="7818"/>
        <w:jc w:val="left"/>
      </w:pPr>
      <w:r>
        <w:rPr>
          <w:rFonts w:ascii="MS Gothic" w:eastAsia="MS Gothic" w:hAnsi="MS Gothic" w:cs="MS Gothic"/>
        </w:rPr>
        <w:t>☒</w:t>
      </w:r>
      <w:r>
        <w:t xml:space="preserve"> </w:t>
      </w:r>
      <w:r>
        <w:tab/>
        <w:t xml:space="preserve">5 </w:t>
      </w:r>
      <w:r>
        <w:rPr>
          <w:rFonts w:ascii="MS Gothic" w:eastAsia="MS Gothic" w:hAnsi="MS Gothic" w:cs="MS Gothic"/>
        </w:rPr>
        <w:t>☒</w:t>
      </w:r>
      <w:r>
        <w:t xml:space="preserve"> </w:t>
      </w:r>
      <w:r>
        <w:tab/>
        <w:t xml:space="preserve">8 </w:t>
      </w:r>
      <w:r>
        <w:rPr>
          <w:rFonts w:ascii="MS Gothic" w:eastAsia="MS Gothic" w:hAnsi="MS Gothic" w:cs="MS Gothic"/>
        </w:rPr>
        <w:t>☐</w:t>
      </w:r>
      <w:r>
        <w:t xml:space="preserve"> </w:t>
      </w:r>
    </w:p>
    <w:p w:rsidR="00ED7CFD" w:rsidRDefault="00DE5273">
      <w:pPr>
        <w:spacing w:after="207"/>
        <w:ind w:left="366" w:right="158"/>
      </w:pPr>
      <w:r>
        <w:t xml:space="preserve">1° - un client « société » francophone  </w:t>
      </w:r>
    </w:p>
    <w:p w:rsidR="00ED7CFD" w:rsidRDefault="00DE5273">
      <w:pPr>
        <w:spacing w:after="0"/>
        <w:ind w:left="366" w:right="0"/>
      </w:pPr>
      <w:r>
        <w:t xml:space="preserve">Traitement d’une réservation pour une nuit (en semaine) d’un client (1 </w:t>
      </w:r>
      <w:r>
        <w:tab/>
        <w:t xml:space="preserve">3 </w:t>
      </w:r>
      <w:r>
        <w:rPr>
          <w:rFonts w:ascii="MS Gothic" w:eastAsia="MS Gothic" w:hAnsi="MS Gothic" w:cs="MS Gothic"/>
        </w:rPr>
        <w:t>☐</w:t>
      </w:r>
      <w:r>
        <w:t xml:space="preserve"> </w:t>
      </w:r>
      <w:r>
        <w:tab/>
        <w:t xml:space="preserve">6 </w:t>
      </w:r>
      <w:r>
        <w:rPr>
          <w:rFonts w:ascii="MS Gothic" w:eastAsia="MS Gothic" w:hAnsi="MS Gothic" w:cs="MS Gothic"/>
        </w:rPr>
        <w:t>☐</w:t>
      </w:r>
      <w:r>
        <w:t xml:space="preserve"> </w:t>
      </w:r>
      <w:r>
        <w:tab/>
        <w:t xml:space="preserve">9 </w:t>
      </w:r>
      <w:r>
        <w:rPr>
          <w:rFonts w:ascii="MS Gothic" w:eastAsia="MS Gothic" w:hAnsi="MS Gothic" w:cs="MS Gothic"/>
        </w:rPr>
        <w:t>☐</w:t>
      </w:r>
      <w:r>
        <w:t xml:space="preserve"> personne) d’une société en compte bénéficiant d’un tarif préférentiel négocié </w:t>
      </w:r>
    </w:p>
    <w:p w:rsidR="00ED7CFD" w:rsidRDefault="00DE5273">
      <w:pPr>
        <w:spacing w:after="9"/>
        <w:ind w:left="366" w:right="158"/>
      </w:pPr>
      <w:r>
        <w:t xml:space="preserve">dans l’établissement hôtelier utilisé pour les apprentissages. Client favorable aux </w:t>
      </w:r>
    </w:p>
    <w:p w:rsidR="00ED7CFD" w:rsidRDefault="00DE5273">
      <w:pPr>
        <w:tabs>
          <w:tab w:val="center" w:pos="1901"/>
          <w:tab w:val="center" w:pos="7561"/>
        </w:tabs>
        <w:ind w:left="0" w:right="0" w:firstLine="0"/>
        <w:jc w:val="left"/>
      </w:pPr>
      <w:r>
        <w:rPr>
          <w:color w:val="000000"/>
          <w:sz w:val="22"/>
        </w:rPr>
        <w:tab/>
      </w:r>
      <w:r>
        <w:t xml:space="preserve">propositions de ventes additionnelles. </w:t>
      </w:r>
      <w:r>
        <w:tab/>
        <w:t xml:space="preserve">25/09/2015 </w:t>
      </w:r>
    </w:p>
    <w:p w:rsidR="00ED7CFD" w:rsidRDefault="00DE5273">
      <w:pPr>
        <w:ind w:left="366" w:right="158"/>
      </w:pPr>
      <w:r>
        <w:t xml:space="preserve">2° - un client « individuel » anglophone </w:t>
      </w:r>
    </w:p>
    <w:p w:rsidR="00ED7CFD" w:rsidRDefault="00DE5273">
      <w:pPr>
        <w:spacing w:after="141" w:line="216" w:lineRule="auto"/>
        <w:ind w:left="351" w:right="2499"/>
        <w:jc w:val="left"/>
      </w:pPr>
      <w:r>
        <w:rPr>
          <w:noProof/>
          <w:color w:val="000000"/>
          <w:sz w:val="22"/>
        </w:rPr>
        <mc:AlternateContent>
          <mc:Choice Requires="wpg">
            <w:drawing>
              <wp:anchor distT="0" distB="0" distL="114300" distR="114300" simplePos="0" relativeHeight="251665408" behindDoc="1" locked="0" layoutInCell="1" allowOverlap="1">
                <wp:simplePos x="0" y="0"/>
                <wp:positionH relativeFrom="column">
                  <wp:posOffset>-3047</wp:posOffset>
                </wp:positionH>
                <wp:positionV relativeFrom="paragraph">
                  <wp:posOffset>-2266059</wp:posOffset>
                </wp:positionV>
                <wp:extent cx="6246622" cy="3351530"/>
                <wp:effectExtent l="0" t="0" r="0" b="0"/>
                <wp:wrapNone/>
                <wp:docPr id="17572" name="Group 17572"/>
                <wp:cNvGraphicFramePr/>
                <a:graphic xmlns:a="http://schemas.openxmlformats.org/drawingml/2006/main">
                  <a:graphicData uri="http://schemas.microsoft.com/office/word/2010/wordprocessingGroup">
                    <wpg:wgp>
                      <wpg:cNvGrpSpPr/>
                      <wpg:grpSpPr>
                        <a:xfrm>
                          <a:off x="0" y="0"/>
                          <a:ext cx="6246622" cy="3351530"/>
                          <a:chOff x="0" y="0"/>
                          <a:chExt cx="6246622" cy="3351530"/>
                        </a:xfrm>
                      </wpg:grpSpPr>
                      <wps:wsp>
                        <wps:cNvPr id="19586" name="Shape 19586"/>
                        <wps:cNvSpPr/>
                        <wps:spPr>
                          <a:xfrm>
                            <a:off x="0"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87" name="Shape 19587"/>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88" name="Shape 19588"/>
                        <wps:cNvSpPr/>
                        <wps:spPr>
                          <a:xfrm>
                            <a:off x="60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89" name="Shape 19589"/>
                        <wps:cNvSpPr/>
                        <wps:spPr>
                          <a:xfrm>
                            <a:off x="33528" y="0"/>
                            <a:ext cx="4417441" cy="27432"/>
                          </a:xfrm>
                          <a:custGeom>
                            <a:avLst/>
                            <a:gdLst/>
                            <a:ahLst/>
                            <a:cxnLst/>
                            <a:rect l="0" t="0" r="0" b="0"/>
                            <a:pathLst>
                              <a:path w="4417441" h="27432">
                                <a:moveTo>
                                  <a:pt x="0" y="0"/>
                                </a:moveTo>
                                <a:lnTo>
                                  <a:pt x="4417441" y="0"/>
                                </a:lnTo>
                                <a:lnTo>
                                  <a:pt x="4417441"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90" name="Shape 19590"/>
                        <wps:cNvSpPr/>
                        <wps:spPr>
                          <a:xfrm>
                            <a:off x="4450969"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91" name="Shape 19591"/>
                        <wps:cNvSpPr/>
                        <wps:spPr>
                          <a:xfrm>
                            <a:off x="4450969"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92" name="Shape 19592"/>
                        <wps:cNvSpPr/>
                        <wps:spPr>
                          <a:xfrm>
                            <a:off x="4478401" y="0"/>
                            <a:ext cx="665988" cy="27432"/>
                          </a:xfrm>
                          <a:custGeom>
                            <a:avLst/>
                            <a:gdLst/>
                            <a:ahLst/>
                            <a:cxnLst/>
                            <a:rect l="0" t="0" r="0" b="0"/>
                            <a:pathLst>
                              <a:path w="665988" h="27432">
                                <a:moveTo>
                                  <a:pt x="0" y="0"/>
                                </a:moveTo>
                                <a:lnTo>
                                  <a:pt x="665988" y="0"/>
                                </a:lnTo>
                                <a:lnTo>
                                  <a:pt x="665988"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93" name="Shape 19593"/>
                        <wps:cNvSpPr/>
                        <wps:spPr>
                          <a:xfrm>
                            <a:off x="5144389"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94" name="Shape 19594"/>
                        <wps:cNvSpPr/>
                        <wps:spPr>
                          <a:xfrm>
                            <a:off x="5144389"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95" name="Shape 19595"/>
                        <wps:cNvSpPr/>
                        <wps:spPr>
                          <a:xfrm>
                            <a:off x="5171821" y="0"/>
                            <a:ext cx="1047293" cy="27432"/>
                          </a:xfrm>
                          <a:custGeom>
                            <a:avLst/>
                            <a:gdLst/>
                            <a:ahLst/>
                            <a:cxnLst/>
                            <a:rect l="0" t="0" r="0" b="0"/>
                            <a:pathLst>
                              <a:path w="1047293" h="27432">
                                <a:moveTo>
                                  <a:pt x="0" y="0"/>
                                </a:moveTo>
                                <a:lnTo>
                                  <a:pt x="1047293" y="0"/>
                                </a:lnTo>
                                <a:lnTo>
                                  <a:pt x="1047293"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96" name="Shape 19596"/>
                        <wps:cNvSpPr/>
                        <wps:spPr>
                          <a:xfrm>
                            <a:off x="6219190" y="2743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97" name="Shape 19597"/>
                        <wps:cNvSpPr/>
                        <wps:spPr>
                          <a:xfrm>
                            <a:off x="621919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598" name="Shape 19598"/>
                        <wps:cNvSpPr/>
                        <wps:spPr>
                          <a:xfrm>
                            <a:off x="0" y="28956"/>
                            <a:ext cx="9144" cy="483108"/>
                          </a:xfrm>
                          <a:custGeom>
                            <a:avLst/>
                            <a:gdLst/>
                            <a:ahLst/>
                            <a:cxnLst/>
                            <a:rect l="0" t="0" r="0" b="0"/>
                            <a:pathLst>
                              <a:path w="9144" h="483108">
                                <a:moveTo>
                                  <a:pt x="0" y="0"/>
                                </a:moveTo>
                                <a:lnTo>
                                  <a:pt x="9144" y="0"/>
                                </a:lnTo>
                                <a:lnTo>
                                  <a:pt x="9144" y="483108"/>
                                </a:lnTo>
                                <a:lnTo>
                                  <a:pt x="0" y="483108"/>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599" name="Shape 19599"/>
                        <wps:cNvSpPr/>
                        <wps:spPr>
                          <a:xfrm>
                            <a:off x="4450969" y="28956"/>
                            <a:ext cx="9144" cy="483108"/>
                          </a:xfrm>
                          <a:custGeom>
                            <a:avLst/>
                            <a:gdLst/>
                            <a:ahLst/>
                            <a:cxnLst/>
                            <a:rect l="0" t="0" r="0" b="0"/>
                            <a:pathLst>
                              <a:path w="9144" h="483108">
                                <a:moveTo>
                                  <a:pt x="0" y="0"/>
                                </a:moveTo>
                                <a:lnTo>
                                  <a:pt x="9144" y="0"/>
                                </a:lnTo>
                                <a:lnTo>
                                  <a:pt x="9144" y="483108"/>
                                </a:lnTo>
                                <a:lnTo>
                                  <a:pt x="0" y="483108"/>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00" name="Shape 19600"/>
                        <wps:cNvSpPr/>
                        <wps:spPr>
                          <a:xfrm>
                            <a:off x="5144389" y="28956"/>
                            <a:ext cx="9144" cy="483108"/>
                          </a:xfrm>
                          <a:custGeom>
                            <a:avLst/>
                            <a:gdLst/>
                            <a:ahLst/>
                            <a:cxnLst/>
                            <a:rect l="0" t="0" r="0" b="0"/>
                            <a:pathLst>
                              <a:path w="9144" h="483108">
                                <a:moveTo>
                                  <a:pt x="0" y="0"/>
                                </a:moveTo>
                                <a:lnTo>
                                  <a:pt x="9144" y="0"/>
                                </a:lnTo>
                                <a:lnTo>
                                  <a:pt x="9144" y="483108"/>
                                </a:lnTo>
                                <a:lnTo>
                                  <a:pt x="0" y="483108"/>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01" name="Shape 19601"/>
                        <wps:cNvSpPr/>
                        <wps:spPr>
                          <a:xfrm>
                            <a:off x="6219190" y="28956"/>
                            <a:ext cx="9144" cy="483108"/>
                          </a:xfrm>
                          <a:custGeom>
                            <a:avLst/>
                            <a:gdLst/>
                            <a:ahLst/>
                            <a:cxnLst/>
                            <a:rect l="0" t="0" r="0" b="0"/>
                            <a:pathLst>
                              <a:path w="9144" h="483108">
                                <a:moveTo>
                                  <a:pt x="0" y="0"/>
                                </a:moveTo>
                                <a:lnTo>
                                  <a:pt x="9144" y="0"/>
                                </a:lnTo>
                                <a:lnTo>
                                  <a:pt x="9144" y="483108"/>
                                </a:lnTo>
                                <a:lnTo>
                                  <a:pt x="0" y="483108"/>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02" name="Shape 19602"/>
                        <wps:cNvSpPr/>
                        <wps:spPr>
                          <a:xfrm>
                            <a:off x="0" y="512064"/>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03" name="Shape 19603"/>
                        <wps:cNvSpPr/>
                        <wps:spPr>
                          <a:xfrm>
                            <a:off x="6096" y="512063"/>
                            <a:ext cx="176784" cy="27432"/>
                          </a:xfrm>
                          <a:custGeom>
                            <a:avLst/>
                            <a:gdLst/>
                            <a:ahLst/>
                            <a:cxnLst/>
                            <a:rect l="0" t="0" r="0" b="0"/>
                            <a:pathLst>
                              <a:path w="176784" h="27432">
                                <a:moveTo>
                                  <a:pt x="0" y="0"/>
                                </a:moveTo>
                                <a:lnTo>
                                  <a:pt x="176784" y="0"/>
                                </a:lnTo>
                                <a:lnTo>
                                  <a:pt x="176784"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04" name="Shape 19604"/>
                        <wps:cNvSpPr/>
                        <wps:spPr>
                          <a:xfrm>
                            <a:off x="182880" y="512063"/>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05" name="Shape 19605"/>
                        <wps:cNvSpPr/>
                        <wps:spPr>
                          <a:xfrm>
                            <a:off x="210312" y="512063"/>
                            <a:ext cx="4240657" cy="27432"/>
                          </a:xfrm>
                          <a:custGeom>
                            <a:avLst/>
                            <a:gdLst/>
                            <a:ahLst/>
                            <a:cxnLst/>
                            <a:rect l="0" t="0" r="0" b="0"/>
                            <a:pathLst>
                              <a:path w="4240657" h="27432">
                                <a:moveTo>
                                  <a:pt x="0" y="0"/>
                                </a:moveTo>
                                <a:lnTo>
                                  <a:pt x="4240657" y="0"/>
                                </a:lnTo>
                                <a:lnTo>
                                  <a:pt x="4240657"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06" name="Shape 19606"/>
                        <wps:cNvSpPr/>
                        <wps:spPr>
                          <a:xfrm>
                            <a:off x="4450969" y="539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07" name="Shape 19607"/>
                        <wps:cNvSpPr/>
                        <wps:spPr>
                          <a:xfrm>
                            <a:off x="4450969" y="512063"/>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08" name="Shape 19608"/>
                        <wps:cNvSpPr/>
                        <wps:spPr>
                          <a:xfrm>
                            <a:off x="4478401" y="512063"/>
                            <a:ext cx="665988" cy="27432"/>
                          </a:xfrm>
                          <a:custGeom>
                            <a:avLst/>
                            <a:gdLst/>
                            <a:ahLst/>
                            <a:cxnLst/>
                            <a:rect l="0" t="0" r="0" b="0"/>
                            <a:pathLst>
                              <a:path w="665988" h="27432">
                                <a:moveTo>
                                  <a:pt x="0" y="0"/>
                                </a:moveTo>
                                <a:lnTo>
                                  <a:pt x="665988" y="0"/>
                                </a:lnTo>
                                <a:lnTo>
                                  <a:pt x="665988"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09" name="Shape 19609"/>
                        <wps:cNvSpPr/>
                        <wps:spPr>
                          <a:xfrm>
                            <a:off x="5144389" y="539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10" name="Shape 19610"/>
                        <wps:cNvSpPr/>
                        <wps:spPr>
                          <a:xfrm>
                            <a:off x="5144389" y="512063"/>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11" name="Shape 19611"/>
                        <wps:cNvSpPr/>
                        <wps:spPr>
                          <a:xfrm>
                            <a:off x="5171821" y="512063"/>
                            <a:ext cx="331013" cy="27432"/>
                          </a:xfrm>
                          <a:custGeom>
                            <a:avLst/>
                            <a:gdLst/>
                            <a:ahLst/>
                            <a:cxnLst/>
                            <a:rect l="0" t="0" r="0" b="0"/>
                            <a:pathLst>
                              <a:path w="331013" h="27432">
                                <a:moveTo>
                                  <a:pt x="0" y="0"/>
                                </a:moveTo>
                                <a:lnTo>
                                  <a:pt x="331013" y="0"/>
                                </a:lnTo>
                                <a:lnTo>
                                  <a:pt x="331013"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12" name="Shape 19612"/>
                        <wps:cNvSpPr/>
                        <wps:spPr>
                          <a:xfrm>
                            <a:off x="5502910" y="539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13" name="Shape 19613"/>
                        <wps:cNvSpPr/>
                        <wps:spPr>
                          <a:xfrm>
                            <a:off x="5502910" y="512063"/>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14" name="Shape 19614"/>
                        <wps:cNvSpPr/>
                        <wps:spPr>
                          <a:xfrm>
                            <a:off x="5530342" y="512063"/>
                            <a:ext cx="330708" cy="27432"/>
                          </a:xfrm>
                          <a:custGeom>
                            <a:avLst/>
                            <a:gdLst/>
                            <a:ahLst/>
                            <a:cxnLst/>
                            <a:rect l="0" t="0" r="0" b="0"/>
                            <a:pathLst>
                              <a:path w="330708" h="27432">
                                <a:moveTo>
                                  <a:pt x="0" y="0"/>
                                </a:moveTo>
                                <a:lnTo>
                                  <a:pt x="330708" y="0"/>
                                </a:lnTo>
                                <a:lnTo>
                                  <a:pt x="330708"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15" name="Shape 19615"/>
                        <wps:cNvSpPr/>
                        <wps:spPr>
                          <a:xfrm>
                            <a:off x="5861050" y="539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16" name="Shape 19616"/>
                        <wps:cNvSpPr/>
                        <wps:spPr>
                          <a:xfrm>
                            <a:off x="5861050" y="512063"/>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17" name="Shape 19617"/>
                        <wps:cNvSpPr/>
                        <wps:spPr>
                          <a:xfrm>
                            <a:off x="5888482" y="512063"/>
                            <a:ext cx="327660" cy="27432"/>
                          </a:xfrm>
                          <a:custGeom>
                            <a:avLst/>
                            <a:gdLst/>
                            <a:ahLst/>
                            <a:cxnLst/>
                            <a:rect l="0" t="0" r="0" b="0"/>
                            <a:pathLst>
                              <a:path w="327660" h="27432">
                                <a:moveTo>
                                  <a:pt x="0" y="0"/>
                                </a:moveTo>
                                <a:lnTo>
                                  <a:pt x="327660" y="0"/>
                                </a:lnTo>
                                <a:lnTo>
                                  <a:pt x="327660"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18" name="Shape 19618"/>
                        <wps:cNvSpPr/>
                        <wps:spPr>
                          <a:xfrm>
                            <a:off x="6216142" y="539495"/>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19" name="Shape 19619"/>
                        <wps:cNvSpPr/>
                        <wps:spPr>
                          <a:xfrm>
                            <a:off x="6216142" y="512063"/>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20" name="Shape 19620"/>
                        <wps:cNvSpPr/>
                        <wps:spPr>
                          <a:xfrm>
                            <a:off x="0" y="541019"/>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21" name="Shape 19621"/>
                        <wps:cNvSpPr/>
                        <wps:spPr>
                          <a:xfrm>
                            <a:off x="4450969" y="541019"/>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22" name="Shape 19622"/>
                        <wps:cNvSpPr/>
                        <wps:spPr>
                          <a:xfrm>
                            <a:off x="5144389" y="541019"/>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23" name="Shape 19623"/>
                        <wps:cNvSpPr/>
                        <wps:spPr>
                          <a:xfrm>
                            <a:off x="5502910" y="541019"/>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24" name="Shape 19624"/>
                        <wps:cNvSpPr/>
                        <wps:spPr>
                          <a:xfrm>
                            <a:off x="5861050" y="541019"/>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25" name="Shape 19625"/>
                        <wps:cNvSpPr/>
                        <wps:spPr>
                          <a:xfrm>
                            <a:off x="6216142" y="541019"/>
                            <a:ext cx="12192" cy="341376"/>
                          </a:xfrm>
                          <a:custGeom>
                            <a:avLst/>
                            <a:gdLst/>
                            <a:ahLst/>
                            <a:cxnLst/>
                            <a:rect l="0" t="0" r="0" b="0"/>
                            <a:pathLst>
                              <a:path w="12192" h="341376">
                                <a:moveTo>
                                  <a:pt x="0" y="0"/>
                                </a:moveTo>
                                <a:lnTo>
                                  <a:pt x="12192" y="0"/>
                                </a:lnTo>
                                <a:lnTo>
                                  <a:pt x="12192" y="341376"/>
                                </a:lnTo>
                                <a:lnTo>
                                  <a:pt x="0" y="3413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26" name="Shape 19626"/>
                        <wps:cNvSpPr/>
                        <wps:spPr>
                          <a:xfrm>
                            <a:off x="0" y="882395"/>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27" name="Shape 19627"/>
                        <wps:cNvSpPr/>
                        <wps:spPr>
                          <a:xfrm>
                            <a:off x="4450969" y="882395"/>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28" name="Shape 19628"/>
                        <wps:cNvSpPr/>
                        <wps:spPr>
                          <a:xfrm>
                            <a:off x="5144389" y="882395"/>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29" name="Shape 19629"/>
                        <wps:cNvSpPr/>
                        <wps:spPr>
                          <a:xfrm>
                            <a:off x="5150485" y="882395"/>
                            <a:ext cx="352349" cy="9144"/>
                          </a:xfrm>
                          <a:custGeom>
                            <a:avLst/>
                            <a:gdLst/>
                            <a:ahLst/>
                            <a:cxnLst/>
                            <a:rect l="0" t="0" r="0" b="0"/>
                            <a:pathLst>
                              <a:path w="352349" h="9144">
                                <a:moveTo>
                                  <a:pt x="0" y="0"/>
                                </a:moveTo>
                                <a:lnTo>
                                  <a:pt x="352349" y="0"/>
                                </a:lnTo>
                                <a:lnTo>
                                  <a:pt x="352349"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30" name="Shape 19630"/>
                        <wps:cNvSpPr/>
                        <wps:spPr>
                          <a:xfrm>
                            <a:off x="5502910" y="882395"/>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31" name="Shape 19631"/>
                        <wps:cNvSpPr/>
                        <wps:spPr>
                          <a:xfrm>
                            <a:off x="5509006" y="882395"/>
                            <a:ext cx="352044" cy="9144"/>
                          </a:xfrm>
                          <a:custGeom>
                            <a:avLst/>
                            <a:gdLst/>
                            <a:ahLst/>
                            <a:cxnLst/>
                            <a:rect l="0" t="0" r="0" b="0"/>
                            <a:pathLst>
                              <a:path w="352044" h="9144">
                                <a:moveTo>
                                  <a:pt x="0" y="0"/>
                                </a:moveTo>
                                <a:lnTo>
                                  <a:pt x="352044" y="0"/>
                                </a:lnTo>
                                <a:lnTo>
                                  <a:pt x="3520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32" name="Shape 19632"/>
                        <wps:cNvSpPr/>
                        <wps:spPr>
                          <a:xfrm>
                            <a:off x="5861050" y="882395"/>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33" name="Shape 19633"/>
                        <wps:cNvSpPr/>
                        <wps:spPr>
                          <a:xfrm>
                            <a:off x="5867146" y="882395"/>
                            <a:ext cx="348996" cy="9144"/>
                          </a:xfrm>
                          <a:custGeom>
                            <a:avLst/>
                            <a:gdLst/>
                            <a:ahLst/>
                            <a:cxnLst/>
                            <a:rect l="0" t="0" r="0" b="0"/>
                            <a:pathLst>
                              <a:path w="348996" h="9144">
                                <a:moveTo>
                                  <a:pt x="0" y="0"/>
                                </a:moveTo>
                                <a:lnTo>
                                  <a:pt x="348996" y="0"/>
                                </a:lnTo>
                                <a:lnTo>
                                  <a:pt x="348996"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34" name="Shape 19634"/>
                        <wps:cNvSpPr/>
                        <wps:spPr>
                          <a:xfrm>
                            <a:off x="6216142" y="882395"/>
                            <a:ext cx="12192" cy="28956"/>
                          </a:xfrm>
                          <a:custGeom>
                            <a:avLst/>
                            <a:gdLst/>
                            <a:ahLst/>
                            <a:cxnLst/>
                            <a:rect l="0" t="0" r="0" b="0"/>
                            <a:pathLst>
                              <a:path w="12192" h="28956">
                                <a:moveTo>
                                  <a:pt x="0" y="0"/>
                                </a:moveTo>
                                <a:lnTo>
                                  <a:pt x="12192" y="0"/>
                                </a:lnTo>
                                <a:lnTo>
                                  <a:pt x="12192"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35" name="Shape 19635"/>
                        <wps:cNvSpPr/>
                        <wps:spPr>
                          <a:xfrm>
                            <a:off x="0" y="91135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36" name="Shape 19636"/>
                        <wps:cNvSpPr/>
                        <wps:spPr>
                          <a:xfrm>
                            <a:off x="4450969" y="91135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37" name="Shape 19637"/>
                        <wps:cNvSpPr/>
                        <wps:spPr>
                          <a:xfrm>
                            <a:off x="5144389" y="91135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38" name="Shape 19638"/>
                        <wps:cNvSpPr/>
                        <wps:spPr>
                          <a:xfrm>
                            <a:off x="5502910" y="91135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39" name="Shape 19639"/>
                        <wps:cNvSpPr/>
                        <wps:spPr>
                          <a:xfrm>
                            <a:off x="5861050" y="91135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40" name="Shape 19640"/>
                        <wps:cNvSpPr/>
                        <wps:spPr>
                          <a:xfrm>
                            <a:off x="6216142" y="911351"/>
                            <a:ext cx="12192" cy="341376"/>
                          </a:xfrm>
                          <a:custGeom>
                            <a:avLst/>
                            <a:gdLst/>
                            <a:ahLst/>
                            <a:cxnLst/>
                            <a:rect l="0" t="0" r="0" b="0"/>
                            <a:pathLst>
                              <a:path w="12192" h="341376">
                                <a:moveTo>
                                  <a:pt x="0" y="0"/>
                                </a:moveTo>
                                <a:lnTo>
                                  <a:pt x="12192" y="0"/>
                                </a:lnTo>
                                <a:lnTo>
                                  <a:pt x="12192" y="341376"/>
                                </a:lnTo>
                                <a:lnTo>
                                  <a:pt x="0" y="34137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41" name="Shape 19641"/>
                        <wps:cNvSpPr/>
                        <wps:spPr>
                          <a:xfrm>
                            <a:off x="0" y="1252727"/>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42" name="Shape 19642"/>
                        <wps:cNvSpPr/>
                        <wps:spPr>
                          <a:xfrm>
                            <a:off x="4450969" y="1252727"/>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43" name="Shape 19643"/>
                        <wps:cNvSpPr/>
                        <wps:spPr>
                          <a:xfrm>
                            <a:off x="5144389" y="1252727"/>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44" name="Shape 19644"/>
                        <wps:cNvSpPr/>
                        <wps:spPr>
                          <a:xfrm>
                            <a:off x="5150485" y="1252727"/>
                            <a:ext cx="352349" cy="9144"/>
                          </a:xfrm>
                          <a:custGeom>
                            <a:avLst/>
                            <a:gdLst/>
                            <a:ahLst/>
                            <a:cxnLst/>
                            <a:rect l="0" t="0" r="0" b="0"/>
                            <a:pathLst>
                              <a:path w="352349" h="9144">
                                <a:moveTo>
                                  <a:pt x="0" y="0"/>
                                </a:moveTo>
                                <a:lnTo>
                                  <a:pt x="352349" y="0"/>
                                </a:lnTo>
                                <a:lnTo>
                                  <a:pt x="352349"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45" name="Shape 19645"/>
                        <wps:cNvSpPr/>
                        <wps:spPr>
                          <a:xfrm>
                            <a:off x="5502910" y="1252727"/>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46" name="Shape 19646"/>
                        <wps:cNvSpPr/>
                        <wps:spPr>
                          <a:xfrm>
                            <a:off x="5509006" y="1252727"/>
                            <a:ext cx="352044" cy="9144"/>
                          </a:xfrm>
                          <a:custGeom>
                            <a:avLst/>
                            <a:gdLst/>
                            <a:ahLst/>
                            <a:cxnLst/>
                            <a:rect l="0" t="0" r="0" b="0"/>
                            <a:pathLst>
                              <a:path w="352044" h="9144">
                                <a:moveTo>
                                  <a:pt x="0" y="0"/>
                                </a:moveTo>
                                <a:lnTo>
                                  <a:pt x="352044" y="0"/>
                                </a:lnTo>
                                <a:lnTo>
                                  <a:pt x="352044"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47" name="Shape 19647"/>
                        <wps:cNvSpPr/>
                        <wps:spPr>
                          <a:xfrm>
                            <a:off x="5861050" y="1252727"/>
                            <a:ext cx="9144" cy="28956"/>
                          </a:xfrm>
                          <a:custGeom>
                            <a:avLst/>
                            <a:gdLst/>
                            <a:ahLst/>
                            <a:cxnLst/>
                            <a:rect l="0" t="0" r="0" b="0"/>
                            <a:pathLst>
                              <a:path w="9144" h="28956">
                                <a:moveTo>
                                  <a:pt x="0" y="0"/>
                                </a:moveTo>
                                <a:lnTo>
                                  <a:pt x="9144" y="0"/>
                                </a:lnTo>
                                <a:lnTo>
                                  <a:pt x="9144"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48" name="Shape 19648"/>
                        <wps:cNvSpPr/>
                        <wps:spPr>
                          <a:xfrm>
                            <a:off x="5867146" y="1252727"/>
                            <a:ext cx="348996" cy="9144"/>
                          </a:xfrm>
                          <a:custGeom>
                            <a:avLst/>
                            <a:gdLst/>
                            <a:ahLst/>
                            <a:cxnLst/>
                            <a:rect l="0" t="0" r="0" b="0"/>
                            <a:pathLst>
                              <a:path w="348996" h="9144">
                                <a:moveTo>
                                  <a:pt x="0" y="0"/>
                                </a:moveTo>
                                <a:lnTo>
                                  <a:pt x="348996" y="0"/>
                                </a:lnTo>
                                <a:lnTo>
                                  <a:pt x="348996" y="9144"/>
                                </a:lnTo>
                                <a:lnTo>
                                  <a:pt x="0" y="914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49" name="Shape 19649"/>
                        <wps:cNvSpPr/>
                        <wps:spPr>
                          <a:xfrm>
                            <a:off x="6216142" y="1252727"/>
                            <a:ext cx="12192" cy="28956"/>
                          </a:xfrm>
                          <a:custGeom>
                            <a:avLst/>
                            <a:gdLst/>
                            <a:ahLst/>
                            <a:cxnLst/>
                            <a:rect l="0" t="0" r="0" b="0"/>
                            <a:pathLst>
                              <a:path w="12192" h="28956">
                                <a:moveTo>
                                  <a:pt x="0" y="0"/>
                                </a:moveTo>
                                <a:lnTo>
                                  <a:pt x="12192" y="0"/>
                                </a:lnTo>
                                <a:lnTo>
                                  <a:pt x="12192" y="28956"/>
                                </a:lnTo>
                                <a:lnTo>
                                  <a:pt x="0" y="289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50" name="Shape 19650"/>
                        <wps:cNvSpPr/>
                        <wps:spPr>
                          <a:xfrm>
                            <a:off x="0" y="1281683"/>
                            <a:ext cx="9144" cy="2042414"/>
                          </a:xfrm>
                          <a:custGeom>
                            <a:avLst/>
                            <a:gdLst/>
                            <a:ahLst/>
                            <a:cxnLst/>
                            <a:rect l="0" t="0" r="0" b="0"/>
                            <a:pathLst>
                              <a:path w="9144" h="2042414">
                                <a:moveTo>
                                  <a:pt x="0" y="0"/>
                                </a:moveTo>
                                <a:lnTo>
                                  <a:pt x="9144" y="0"/>
                                </a:lnTo>
                                <a:lnTo>
                                  <a:pt x="9144" y="2042414"/>
                                </a:lnTo>
                                <a:lnTo>
                                  <a:pt x="0" y="204241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51" name="Shape 19651"/>
                        <wps:cNvSpPr/>
                        <wps:spPr>
                          <a:xfrm>
                            <a:off x="4450969" y="1281683"/>
                            <a:ext cx="9144" cy="2042414"/>
                          </a:xfrm>
                          <a:custGeom>
                            <a:avLst/>
                            <a:gdLst/>
                            <a:ahLst/>
                            <a:cxnLst/>
                            <a:rect l="0" t="0" r="0" b="0"/>
                            <a:pathLst>
                              <a:path w="9144" h="2042414">
                                <a:moveTo>
                                  <a:pt x="0" y="0"/>
                                </a:moveTo>
                                <a:lnTo>
                                  <a:pt x="9144" y="0"/>
                                </a:lnTo>
                                <a:lnTo>
                                  <a:pt x="9144" y="2042414"/>
                                </a:lnTo>
                                <a:lnTo>
                                  <a:pt x="0" y="204241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52" name="Shape 19652"/>
                        <wps:cNvSpPr/>
                        <wps:spPr>
                          <a:xfrm>
                            <a:off x="5144389" y="1281683"/>
                            <a:ext cx="9144" cy="2042414"/>
                          </a:xfrm>
                          <a:custGeom>
                            <a:avLst/>
                            <a:gdLst/>
                            <a:ahLst/>
                            <a:cxnLst/>
                            <a:rect l="0" t="0" r="0" b="0"/>
                            <a:pathLst>
                              <a:path w="9144" h="2042414">
                                <a:moveTo>
                                  <a:pt x="0" y="0"/>
                                </a:moveTo>
                                <a:lnTo>
                                  <a:pt x="9144" y="0"/>
                                </a:lnTo>
                                <a:lnTo>
                                  <a:pt x="9144" y="2042414"/>
                                </a:lnTo>
                                <a:lnTo>
                                  <a:pt x="0" y="204241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53" name="Shape 19653"/>
                        <wps:cNvSpPr/>
                        <wps:spPr>
                          <a:xfrm>
                            <a:off x="5502910" y="1281683"/>
                            <a:ext cx="9144" cy="2042414"/>
                          </a:xfrm>
                          <a:custGeom>
                            <a:avLst/>
                            <a:gdLst/>
                            <a:ahLst/>
                            <a:cxnLst/>
                            <a:rect l="0" t="0" r="0" b="0"/>
                            <a:pathLst>
                              <a:path w="9144" h="2042414">
                                <a:moveTo>
                                  <a:pt x="0" y="0"/>
                                </a:moveTo>
                                <a:lnTo>
                                  <a:pt x="9144" y="0"/>
                                </a:lnTo>
                                <a:lnTo>
                                  <a:pt x="9144" y="2042414"/>
                                </a:lnTo>
                                <a:lnTo>
                                  <a:pt x="0" y="204241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54" name="Shape 19654"/>
                        <wps:cNvSpPr/>
                        <wps:spPr>
                          <a:xfrm>
                            <a:off x="5861050" y="1281683"/>
                            <a:ext cx="9144" cy="2042414"/>
                          </a:xfrm>
                          <a:custGeom>
                            <a:avLst/>
                            <a:gdLst/>
                            <a:ahLst/>
                            <a:cxnLst/>
                            <a:rect l="0" t="0" r="0" b="0"/>
                            <a:pathLst>
                              <a:path w="9144" h="2042414">
                                <a:moveTo>
                                  <a:pt x="0" y="0"/>
                                </a:moveTo>
                                <a:lnTo>
                                  <a:pt x="9144" y="0"/>
                                </a:lnTo>
                                <a:lnTo>
                                  <a:pt x="9144" y="2042414"/>
                                </a:lnTo>
                                <a:lnTo>
                                  <a:pt x="0" y="204241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55" name="Shape 19655"/>
                        <wps:cNvSpPr/>
                        <wps:spPr>
                          <a:xfrm>
                            <a:off x="6216142" y="1281683"/>
                            <a:ext cx="12192" cy="2042414"/>
                          </a:xfrm>
                          <a:custGeom>
                            <a:avLst/>
                            <a:gdLst/>
                            <a:ahLst/>
                            <a:cxnLst/>
                            <a:rect l="0" t="0" r="0" b="0"/>
                            <a:pathLst>
                              <a:path w="12192" h="2042414">
                                <a:moveTo>
                                  <a:pt x="0" y="0"/>
                                </a:moveTo>
                                <a:lnTo>
                                  <a:pt x="12192" y="0"/>
                                </a:lnTo>
                                <a:lnTo>
                                  <a:pt x="12192" y="2042414"/>
                                </a:lnTo>
                                <a:lnTo>
                                  <a:pt x="0" y="2042414"/>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9656" name="Shape 19656"/>
                        <wps:cNvSpPr/>
                        <wps:spPr>
                          <a:xfrm>
                            <a:off x="0" y="3324097"/>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57" name="Shape 19657"/>
                        <wps:cNvSpPr/>
                        <wps:spPr>
                          <a:xfrm>
                            <a:off x="6096" y="33240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58" name="Shape 19658"/>
                        <wps:cNvSpPr/>
                        <wps:spPr>
                          <a:xfrm>
                            <a:off x="33528" y="3324097"/>
                            <a:ext cx="149352" cy="27432"/>
                          </a:xfrm>
                          <a:custGeom>
                            <a:avLst/>
                            <a:gdLst/>
                            <a:ahLst/>
                            <a:cxnLst/>
                            <a:rect l="0" t="0" r="0" b="0"/>
                            <a:pathLst>
                              <a:path w="149352" h="27432">
                                <a:moveTo>
                                  <a:pt x="0" y="0"/>
                                </a:moveTo>
                                <a:lnTo>
                                  <a:pt x="149352" y="0"/>
                                </a:lnTo>
                                <a:lnTo>
                                  <a:pt x="14935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59" name="Shape 19659"/>
                        <wps:cNvSpPr/>
                        <wps:spPr>
                          <a:xfrm>
                            <a:off x="182880" y="33240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60" name="Shape 19660"/>
                        <wps:cNvSpPr/>
                        <wps:spPr>
                          <a:xfrm>
                            <a:off x="210312" y="3324097"/>
                            <a:ext cx="4240657" cy="27432"/>
                          </a:xfrm>
                          <a:custGeom>
                            <a:avLst/>
                            <a:gdLst/>
                            <a:ahLst/>
                            <a:cxnLst/>
                            <a:rect l="0" t="0" r="0" b="0"/>
                            <a:pathLst>
                              <a:path w="4240657" h="27432">
                                <a:moveTo>
                                  <a:pt x="0" y="0"/>
                                </a:moveTo>
                                <a:lnTo>
                                  <a:pt x="4240657" y="0"/>
                                </a:lnTo>
                                <a:lnTo>
                                  <a:pt x="4240657"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61" name="Shape 19661"/>
                        <wps:cNvSpPr/>
                        <wps:spPr>
                          <a:xfrm>
                            <a:off x="4450969" y="33240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62" name="Shape 19662"/>
                        <wps:cNvSpPr/>
                        <wps:spPr>
                          <a:xfrm>
                            <a:off x="4478401" y="3324097"/>
                            <a:ext cx="665988" cy="27432"/>
                          </a:xfrm>
                          <a:custGeom>
                            <a:avLst/>
                            <a:gdLst/>
                            <a:ahLst/>
                            <a:cxnLst/>
                            <a:rect l="0" t="0" r="0" b="0"/>
                            <a:pathLst>
                              <a:path w="665988" h="27432">
                                <a:moveTo>
                                  <a:pt x="0" y="0"/>
                                </a:moveTo>
                                <a:lnTo>
                                  <a:pt x="665988" y="0"/>
                                </a:lnTo>
                                <a:lnTo>
                                  <a:pt x="665988"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63" name="Shape 19663"/>
                        <wps:cNvSpPr/>
                        <wps:spPr>
                          <a:xfrm>
                            <a:off x="5144389" y="33240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64" name="Shape 19664"/>
                        <wps:cNvSpPr/>
                        <wps:spPr>
                          <a:xfrm>
                            <a:off x="5171821" y="3324097"/>
                            <a:ext cx="331013" cy="27432"/>
                          </a:xfrm>
                          <a:custGeom>
                            <a:avLst/>
                            <a:gdLst/>
                            <a:ahLst/>
                            <a:cxnLst/>
                            <a:rect l="0" t="0" r="0" b="0"/>
                            <a:pathLst>
                              <a:path w="331013" h="27432">
                                <a:moveTo>
                                  <a:pt x="0" y="0"/>
                                </a:moveTo>
                                <a:lnTo>
                                  <a:pt x="331013" y="0"/>
                                </a:lnTo>
                                <a:lnTo>
                                  <a:pt x="331013"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65" name="Shape 19665"/>
                        <wps:cNvSpPr/>
                        <wps:spPr>
                          <a:xfrm>
                            <a:off x="5502910" y="33240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66" name="Shape 19666"/>
                        <wps:cNvSpPr/>
                        <wps:spPr>
                          <a:xfrm>
                            <a:off x="5530342" y="3324097"/>
                            <a:ext cx="330708" cy="27432"/>
                          </a:xfrm>
                          <a:custGeom>
                            <a:avLst/>
                            <a:gdLst/>
                            <a:ahLst/>
                            <a:cxnLst/>
                            <a:rect l="0" t="0" r="0" b="0"/>
                            <a:pathLst>
                              <a:path w="330708" h="27432">
                                <a:moveTo>
                                  <a:pt x="0" y="0"/>
                                </a:moveTo>
                                <a:lnTo>
                                  <a:pt x="330708" y="0"/>
                                </a:lnTo>
                                <a:lnTo>
                                  <a:pt x="330708"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67" name="Shape 19667"/>
                        <wps:cNvSpPr/>
                        <wps:spPr>
                          <a:xfrm>
                            <a:off x="5861050" y="33240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68" name="Shape 19668"/>
                        <wps:cNvSpPr/>
                        <wps:spPr>
                          <a:xfrm>
                            <a:off x="5888482" y="3324097"/>
                            <a:ext cx="327660" cy="27432"/>
                          </a:xfrm>
                          <a:custGeom>
                            <a:avLst/>
                            <a:gdLst/>
                            <a:ahLst/>
                            <a:cxnLst/>
                            <a:rect l="0" t="0" r="0" b="0"/>
                            <a:pathLst>
                              <a:path w="327660" h="27432">
                                <a:moveTo>
                                  <a:pt x="0" y="0"/>
                                </a:moveTo>
                                <a:lnTo>
                                  <a:pt x="327660" y="0"/>
                                </a:lnTo>
                                <a:lnTo>
                                  <a:pt x="327660"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s:wsp>
                        <wps:cNvPr id="19669" name="Shape 19669"/>
                        <wps:cNvSpPr/>
                        <wps:spPr>
                          <a:xfrm>
                            <a:off x="6216142" y="3324097"/>
                            <a:ext cx="12192" cy="27432"/>
                          </a:xfrm>
                          <a:custGeom>
                            <a:avLst/>
                            <a:gdLst/>
                            <a:ahLst/>
                            <a:cxnLst/>
                            <a:rect l="0" t="0" r="0" b="0"/>
                            <a:pathLst>
                              <a:path w="12192" h="27432">
                                <a:moveTo>
                                  <a:pt x="0" y="0"/>
                                </a:moveTo>
                                <a:lnTo>
                                  <a:pt x="12192" y="0"/>
                                </a:lnTo>
                                <a:lnTo>
                                  <a:pt x="12192" y="27432"/>
                                </a:lnTo>
                                <a:lnTo>
                                  <a:pt x="0" y="27432"/>
                                </a:lnTo>
                                <a:lnTo>
                                  <a:pt x="0" y="0"/>
                                </a:lnTo>
                              </a:path>
                            </a:pathLst>
                          </a:custGeom>
                          <a:ln w="0" cap="flat">
                            <a:round/>
                          </a:ln>
                        </wps:spPr>
                        <wps:style>
                          <a:lnRef idx="0">
                            <a:srgbClr val="000000">
                              <a:alpha val="0"/>
                            </a:srgbClr>
                          </a:lnRef>
                          <a:fillRef idx="1">
                            <a:srgbClr val="7F7F7F"/>
                          </a:fillRef>
                          <a:effectRef idx="0">
                            <a:scrgbClr r="0" g="0" b="0"/>
                          </a:effectRef>
                          <a:fontRef idx="none"/>
                        </wps:style>
                        <wps:bodyPr/>
                      </wps:wsp>
                    </wpg:wgp>
                  </a:graphicData>
                </a:graphic>
              </wp:anchor>
            </w:drawing>
          </mc:Choice>
          <mc:Fallback>
            <w:pict>
              <v:group w14:anchorId="6F7F1B4B" id="Group 17572" o:spid="_x0000_s1026" style="position:absolute;margin-left:-.25pt;margin-top:-178.45pt;width:491.85pt;height:263.9pt;z-index:-251651072" coordsize="62466,3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">
                <v:shape id="Shape 19586" o:spid="_x0000_s1027" style="position:absolute;top:2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3b7sMA&#10;AADeAAAADwAAAGRycy9kb3ducmV2LnhtbERPPWvDMBDdA/0P4grdEsklDYkTObQlgS4d4mTJdkgX&#10;29Q6GUu13X9fFQrZ7vE+b7efXCsG6kPjWUO2UCCIjbcNVxou5+N8DSJEZIutZ9LwQwH2xcNsh7n1&#10;I59oKGMlUgiHHDXUMXa5lMHU5DAsfEecuJvvHcYE+0raHscU7lr5rNRKOmw4NdTY0XtN5qv8dhpQ&#10;Hjbd1QylWr6xUdVna8fsqPXT4/S6BRFpinfxv/vDpvmbl/UK/t5JN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3b7sMAAADeAAAADwAAAAAAAAAAAAAAAACYAgAAZHJzL2Rv&#10;d25yZXYueG1sUEsFBgAAAAAEAAQA9QAAAIgDAAAAAA==&#10;" path="m,l9144,r,9144l,9144,,e" fillcolor="gray" stroked="f" strokeweight="0">
                  <v:path arrowok="t" textboxrect="0,0,9144,9144"/>
                </v:shape>
                <v:shape id="Shape 19587" o:spid="_x0000_s1028" style="position:absolute;width:91;height:274;visibility:visible;mso-wrap-style:square;v-text-anchor:top" coordsize="914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SgGsQA&#10;AADeAAAADwAAAGRycy9kb3ducmV2LnhtbERPTWvCQBC9C/6HZYTedGNBa6KriCBYeqpK9DhkxySa&#10;nU2z2yT9991Cwds83uesNr2pREuNKy0rmE4iEMSZ1SXnCs6n/XgBwnlkjZVlUvBDDjbr4WCFibYd&#10;f1J79LkIIewSVFB4XydSuqwgg25ia+LA3Wxj0AfY5FI32IVwU8nXKJpLgyWHhgJr2hWUPY7fRsF9&#10;d3uff1xn9tKfOp9Wadx+pbFSL6N+uwThqfdP8b/7oMP8eLZ4g793wg1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EoBrEAAAA3gAAAA8AAAAAAAAAAAAAAAAAmAIAAGRycy9k&#10;b3ducmV2LnhtbFBLBQYAAAAABAAEAPUAAACJAwAAAAA=&#10;" path="m,l9144,r,27432l,27432,,e" fillcolor="#7f7f7f" stroked="f" strokeweight="0">
                  <v:path arrowok="t" textboxrect="0,0,9144,27432"/>
                </v:shape>
                <v:shape id="Shape 19588" o:spid="_x0000_s1029" style="position:absolute;left:60;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kxhskA&#10;AADeAAAADwAAAGRycy9kb3ducmV2LnhtbESPQWvCQBCF7wX/wzKCt7pRsGh0FRWkLRRK1YPehuyY&#10;RLOzaXYb0/76zqHQ2wzvzXvfLFadq1RLTSg9GxgNE1DEmbcl5waOh93jFFSIyBYrz2TgmwKslr2H&#10;BabW3/mD2n3MlYRwSNFAEWOdah2yghyGoa+JRbv4xmGUtcm1bfAu4a7S4yR50g5LloYCa9oWlN32&#10;X87A+Ocw+4yb62tru+w9f7tWp+fzzphBv1vPQUXq4r/57/rFCv5sMhVeeUdm0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CkxhskAAADeAAAADwAAAAAAAAAAAAAAAACYAgAA&#10;ZHJzL2Rvd25yZXYueG1sUEsFBgAAAAAEAAQA9QAAAI4DAAAAAA==&#10;" path="m,l27432,r,27432l,27432,,e" fillcolor="#7f7f7f" stroked="f" strokeweight="0">
                  <v:path arrowok="t" textboxrect="0,0,27432,27432"/>
                </v:shape>
                <v:shape id="Shape 19589" o:spid="_x0000_s1030" style="position:absolute;left:335;width:44174;height:274;visibility:visible;mso-wrap-style:square;v-text-anchor:top" coordsize="4417441,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l2cQA&#10;AADeAAAADwAAAGRycy9kb3ducmV2LnhtbERPTWvCQBC9F/wPyxR6q5sq1RhdRcRC8VAwevE2ZsdN&#10;MDsbsqum/fVuQfA2j/c5s0Vna3Gl1leOFXz0ExDEhdMVGwX73dd7CsIHZI21Y1LwSx4W897LDDPt&#10;brylax6MiCHsM1RQhtBkUvqiJIu+7xriyJ1cazFE2BqpW7zFcFvLQZKMpMWKY0OJDa1KKs75xSoY&#10;MDXjtDr+/WzGK3Oww7XReq3U22u3nIII1IWn+OH+1nH+5DOdwP878QY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RJdnEAAAA3gAAAA8AAAAAAAAAAAAAAAAAmAIAAGRycy9k&#10;b3ducmV2LnhtbFBLBQYAAAAABAAEAPUAAACJAwAAAAA=&#10;" path="m,l4417441,r,27432l,27432,,e" fillcolor="#7f7f7f" stroked="f" strokeweight="0">
                  <v:path arrowok="t" textboxrect="0,0,4417441,27432"/>
                </v:shape>
                <v:shape id="Shape 19590" o:spid="_x0000_s1031" style="position:absolute;left:44509;top:2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w3MUA&#10;AADeAAAADwAAAGRycy9kb3ducmV2LnhtbESPQU/DMAyF70j8h8hIu7FkE6C1LJsYYtIuHOi4cLMS&#10;01Y0TtWEtvv38wGJmy0/v/e+7X4OnRppSG1kC6ulAUXsom+5tvB5Pt5vQKWM7LGLTBYulGC/u73Z&#10;YunjxB80VrlWYsKpRAtNzn2pdXINBUzL2BPL7TsOAbOsQ639gJOYh06vjXnSAVuWhAZ7em3I/VS/&#10;wQLqt6L/cmNlHg7sTP3e+Wl1tHZxN788g8o053/x3/fJS/3isRAAwZEZ9O4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IXDcxQAAAN4AAAAPAAAAAAAAAAAAAAAAAJgCAABkcnMv&#10;ZG93bnJldi54bWxQSwUGAAAAAAQABAD1AAAAigMAAAAA&#10;" path="m,l9144,r,9144l,9144,,e" fillcolor="gray" stroked="f" strokeweight="0">
                  <v:path arrowok="t" textboxrect="0,0,9144,9144"/>
                </v:shape>
                <v:shape id="Shape 19591" o:spid="_x0000_s1032" style="position:absolute;left:44509;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oOxsYA&#10;AADeAAAADwAAAGRycy9kb3ducmV2LnhtbERPS2vCQBC+C/0PyxS86UahxUTX0ApShYKoPdTbkJ3m&#10;0exszK4x7a93hUJv8/E9Z5H2phYdta60rGAyjkAQZ1aXnCv4OK5HMxDOI2usLZOCH3KQLh8GC0y0&#10;vfKeuoPPRQhhl6CCwvsmkdJlBRl0Y9sQB+7LtgZ9gG0udYvXEG5qOY2iZ2mw5NBQYEOrgrLvw8Uo&#10;mP4e47N/rbad7rNd/l7Vn2+ntVLDx/5lDsJT7//Ff+6NDvPjp3gC93fCDX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oOxsYAAADeAAAADwAAAAAAAAAAAAAAAACYAgAAZHJz&#10;L2Rvd25yZXYueG1sUEsFBgAAAAAEAAQA9QAAAIsDAAAAAA==&#10;" path="m,l27432,r,27432l,27432,,e" fillcolor="#7f7f7f" stroked="f" strokeweight="0">
                  <v:path arrowok="t" textboxrect="0,0,27432,27432"/>
                </v:shape>
                <v:shape id="Shape 19592" o:spid="_x0000_s1033" style="position:absolute;left:44784;width:6659;height:274;visibility:visible;mso-wrap-style:square;v-text-anchor:top" coordsize="66598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c18MA&#10;AADeAAAADwAAAGRycy9kb3ducmV2LnhtbERPTWvCQBC9F/wPywje6m6UFhNdgy0IngrVHnocsmMS&#10;zM4m2TWJ/75bKPQ2j/c5u3yyjRio97VjDclSgSAunKm51PB1OT5vQPiAbLBxTBoe5CHfz552mBk3&#10;8icN51CKGMI+Qw1VCG0mpS8qsuiXriWO3NX1FkOEfSlNj2MMt41cKfUqLdYcGyps6b2i4na+Ww34&#10;8T2tT6pL7mXo6sub2mCSeq0X8+mwBRFoCv/iP/fJxPnpS7qC33fiD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c18MAAADeAAAADwAAAAAAAAAAAAAAAACYAgAAZHJzL2Rv&#10;d25yZXYueG1sUEsFBgAAAAAEAAQA9QAAAIgDAAAAAA==&#10;" path="m,l665988,r,27432l,27432,,e" fillcolor="#7f7f7f" stroked="f" strokeweight="0">
                  <v:path arrowok="t" textboxrect="0,0,665988,27432"/>
                </v:shape>
                <v:shape id="Shape 19593" o:spid="_x0000_s1034" style="position:absolute;left:51443;top:2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uq8MA&#10;AADeAAAADwAAAGRycy9kb3ducmV2LnhtbERPPW/CMBDdK/EfrENiKzalRSTFIFoViaUDaRe2k31N&#10;IuJzFLtJ+u9rJCS2e3qft9mNrhE9daH2rGExVyCIjbc1lxq+vw6PaxAhIltsPJOGPwqw204eNphb&#10;P/CJ+iKWIoVwyFFDFWObSxlMRQ7D3LfEifvxncOYYFdK2+GQwl0jn5RaSYc1p4YKW3qvyFyKX6cB&#10;5UfWnk1fqOc3Nqr8bOywOGg9m477VxCRxngX39xHm+ZnL9kSru+kG+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uq8MAAADeAAAADwAAAAAAAAAAAAAAAACYAgAAZHJzL2Rv&#10;d25yZXYueG1sUEsFBgAAAAAEAAQA9QAAAIgDAAAAAA==&#10;" path="m,l9144,r,9144l,9144,,e" fillcolor="gray" stroked="f" strokeweight="0">
                  <v:path arrowok="t" textboxrect="0,0,9144,9144"/>
                </v:shape>
                <v:shape id="Shape 19594" o:spid="_x0000_s1035" style="position:absolute;left:51443;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2tXsYA&#10;AADeAAAADwAAAGRycy9kb3ducmV2LnhtbERPS2vCQBC+F/wPywje6kaxYqKrtIK0hYL4OOhtyI5J&#10;NDsbs9uY9td3C4K3+fieM1u0phQN1a6wrGDQj0AQp1YXnCnY71bPExDOI2ssLZOCH3KwmHeeZpho&#10;e+MNNVufiRDCLkEFufdVIqVLczLo+rYiDtzJ1gZ9gHUmdY23EG5KOYyisTRYcGjIsaJlTull+20U&#10;DH938dW/nT8b3abr7OtcHt6PK6V63fZ1CsJT6x/iu/tDh/nxSzyC/3fCDX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2tXsYAAADeAAAADwAAAAAAAAAAAAAAAACYAgAAZHJz&#10;L2Rvd25yZXYueG1sUEsFBgAAAAAEAAQA9QAAAIsDAAAAAA==&#10;" path="m,l27432,r,27432l,27432,,e" fillcolor="#7f7f7f" stroked="f" strokeweight="0">
                  <v:path arrowok="t" textboxrect="0,0,27432,27432"/>
                </v:shape>
                <v:shape id="Shape 19595" o:spid="_x0000_s1036" style="position:absolute;left:51718;width:10473;height:274;visibility:visible;mso-wrap-style:square;v-text-anchor:top" coordsize="1047293,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1ksMA&#10;AADeAAAADwAAAGRycy9kb3ducmV2LnhtbERPTWsCMRC9C/0PYQreNKtgratRRLBIT7qWQm/jZtwE&#10;N5Nlk+r6702h4G0e73MWq87V4kptsJ4VjIYZCOLSa8uVgq/jdvAOIkRkjbVnUnCnAKvlS2+BufY3&#10;PtC1iJVIIRxyVGBibHIpQ2nIYRj6hjhxZ986jAm2ldQt3lK4q+U4y96kQ8upwWBDG0Plpfh1Cvan&#10;bPr5M2K73vrv86kp7gY/rFL91249BxGpi0/xv3un0/zZZDaBv3fSD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1ksMAAADeAAAADwAAAAAAAAAAAAAAAACYAgAAZHJzL2Rv&#10;d25yZXYueG1sUEsFBgAAAAAEAAQA9QAAAIgDAAAAAA==&#10;" path="m,l1047293,r,27432l,27432,,e" fillcolor="#7f7f7f" stroked="f" strokeweight="0">
                  <v:path arrowok="t" textboxrect="0,0,1047293,27432"/>
                </v:shape>
                <v:shape id="Shape 19596" o:spid="_x0000_s1037" style="position:absolute;left:62191;top:2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RNM8MA&#10;AADeAAAADwAAAGRycy9kb3ducmV2LnhtbERPTWvCQBC9F/wPywi91V2LShNdxRYFLz009eJt2B2T&#10;YHY2ZLdJ+u9dodDbPN7nbHaja0RPXag9a5jPFAhi423NpYbz9/HlDUSIyBYbz6ThlwLstpOnDebW&#10;D/xFfRFLkUI45KihirHNpQymIodh5lvixF195zAm2JXSdjikcNfIV6VW0mHNqaHClj4qMrfix2lA&#10;ecjai+kLtXhno8rPxg7zo9bP03G/BhFpjP/iP/fJpvnZMlvB4510g9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RNM8MAAADeAAAADwAAAAAAAAAAAAAAAACYAgAAZHJzL2Rv&#10;d25yZXYueG1sUEsFBgAAAAAEAAQA9QAAAIgDAAAAAA==&#10;" path="m,l9144,r,9144l,9144,,e" fillcolor="gray" stroked="f" strokeweight="0">
                  <v:path arrowok="t" textboxrect="0,0,9144,9144"/>
                </v:shape>
                <v:shape id="Shape 19597" o:spid="_x0000_s1038" style="position:absolute;left:62191;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8zKcYA&#10;AADeAAAADwAAAGRycy9kb3ducmV2LnhtbERPS2vCQBC+F/wPywje6kbBaqKrtIK0hYL4OOhtyI5J&#10;NDsbs9uY9td3C4K3+fieM1u0phQN1a6wrGDQj0AQp1YXnCnY71bPExDOI2ssLZOCH3KwmHeeZpho&#10;e+MNNVufiRDCLkEFufdVIqVLczLo+rYiDtzJ1gZ9gHUmdY23EG5KOYyiF2mw4NCQY0XLnNLL9tso&#10;GP7u4qt/O382uk3X2de5PLwfV0r1uu3rFISn1j/Ed/eHDvPjUTyG/3fCDX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8zKcYAAADeAAAADwAAAAAAAAAAAAAAAACYAgAAZHJz&#10;L2Rvd25yZXYueG1sUEsFBgAAAAAEAAQA9QAAAIsDAAAAAA==&#10;" path="m,l27432,r,27432l,27432,,e" fillcolor="#7f7f7f" stroked="f" strokeweight="0">
                  <v:path arrowok="t" textboxrect="0,0,27432,27432"/>
                </v:shape>
                <v:shape id="Shape 19598" o:spid="_x0000_s1039" style="position:absolute;top:289;width:91;height:4831;visibility:visible;mso-wrap-style:square;v-text-anchor:top" coordsize="9144,48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mKJsgA&#10;AADeAAAADwAAAGRycy9kb3ducmV2LnhtbESPQW/CMAyF70j8h8iTdoN0iG1QCAghMSHtMhgHjqbx&#10;2rLGqZoMwn79fJjEzdZ7fu/zfJlcoy7UhdqzgadhBoq48Lbm0sDhczOYgAoR2WLjmQzcKMBy0e/N&#10;Mbf+yju67GOpJIRDjgaqGNtc61BU5DAMfUss2pfvHEZZu1LbDq8S7ho9yrIX7bBmaaiwpXVFxff+&#10;xxnYut/X9+Pu43Qbhzd3Tut0Hh+SMY8PaTUDFSnFu/n/emsFf/o8FV55R2b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2YomyAAAAN4AAAAPAAAAAAAAAAAAAAAAAJgCAABk&#10;cnMvZG93bnJldi54bWxQSwUGAAAAAAQABAD1AAAAjQMAAAAA&#10;" path="m,l9144,r,483108l,483108,,e" fillcolor="gray" stroked="f" strokeweight="0">
                  <v:path arrowok="t" textboxrect="0,0,9144,483108"/>
                </v:shape>
                <v:shape id="Shape 19599" o:spid="_x0000_s1040" style="position:absolute;left:44509;top:289;width:92;height:4831;visibility:visible;mso-wrap-style:square;v-text-anchor:top" coordsize="9144,48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UvvcUA&#10;AADeAAAADwAAAGRycy9kb3ducmV2LnhtbERPS2sCMRC+F/wPYYTeatZia3e7UURoEbzUx6HH6Wbc&#10;h5vJskk1+uuNUOhtPr7n5PNgWnGi3tWWFYxHCQjiwuqaSwX73cfTGwjnkTW2lknBhRzMZ4OHHDNt&#10;z7yh09aXIoawy1BB5X2XSemKigy6ke2II3ewvUEfYV9K3eM5hptWPifJqzRYc2yosKNlRcVx+2sU&#10;rMx1uv7efP1cJu7TNGEZmsk+KPU4DIt3EJ6C/xf/uVc6zk9f0hTu78Qb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S+9xQAAAN4AAAAPAAAAAAAAAAAAAAAAAJgCAABkcnMv&#10;ZG93bnJldi54bWxQSwUGAAAAAAQABAD1AAAAigMAAAAA&#10;" path="m,l9144,r,483108l,483108,,e" fillcolor="gray" stroked="f" strokeweight="0">
                  <v:path arrowok="t" textboxrect="0,0,9144,483108"/>
                </v:shape>
                <v:shape id="Shape 19600" o:spid="_x0000_s1041" style="position:absolute;left:51443;top:289;width:92;height:4831;visibility:visible;mso-wrap-style:square;v-text-anchor:top" coordsize="9144,48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By28cA&#10;AADeAAAADwAAAGRycy9kb3ducmV2LnhtbESPQW/CMAyF75P4D5GRuI0UhBjrCAghDSFxGYwDR6/x&#10;2kLjVE0GgV8/HybtZsvP771vvkyuUVfqQu3ZwGiYgSIuvK25NHD8fH+egQoR2WLjmQzcKcBy0Xua&#10;Y279jfd0PcRSiQmHHA1UMba51qGoyGEY+pZYbt++cxhl7UptO7yJuWv0OMum2mHNklBhS+uKisvh&#10;xxnYusfL7rT/+LpPwsad0zqdJ8dkzKCfVm+gIqX4L/773lqp/zrNBE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ActvHAAAA3gAAAA8AAAAAAAAAAAAAAAAAmAIAAGRy&#10;cy9kb3ducmV2LnhtbFBLBQYAAAAABAAEAPUAAACMAwAAAAA=&#10;" path="m,l9144,r,483108l,483108,,e" fillcolor="gray" stroked="f" strokeweight="0">
                  <v:path arrowok="t" textboxrect="0,0,9144,483108"/>
                </v:shape>
                <v:shape id="Shape 19601" o:spid="_x0000_s1042" style="position:absolute;left:62191;top:289;width:92;height:4831;visibility:visible;mso-wrap-style:square;v-text-anchor:top" coordsize="9144,48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zXQMQA&#10;AADeAAAADwAAAGRycy9kb3ducmV2LnhtbERPS4vCMBC+L+x/CCPsbU0V8VGNsgguwl58HTyOzdhW&#10;m0lpshr99UYQvM3H95zJLJhKXKhxpWUFnXYCgjizuuRcwW67+B6CcB5ZY2WZFNzIwWz6+THBVNsr&#10;r+my8bmIIexSVFB4X6dSuqwgg65ta+LIHW1j0EfY5FI3eI3hppLdJOlLgyXHhgJrmheUnTf/RsHS&#10;3Ad/+/XqcOu5X3MK83Dq7YJSX63wMwbhKfi3+OVe6jh/1E868Hwn3i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M10DEAAAA3gAAAA8AAAAAAAAAAAAAAAAAmAIAAGRycy9k&#10;b3ducmV2LnhtbFBLBQYAAAAABAAEAPUAAACJAwAAAAA=&#10;" path="m,l9144,r,483108l,483108,,e" fillcolor="gray" stroked="f" strokeweight="0">
                  <v:path arrowok="t" textboxrect="0,0,9144,483108"/>
                </v:shape>
                <v:shape id="Shape 19602" o:spid="_x0000_s1043" style="position:absolute;top:5120;width:91;height:290;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TAlMQA&#10;AADeAAAADwAAAGRycy9kb3ducmV2LnhtbERP22rCQBB9F/yHZQTfdKMtomk2oqXSvFjw8gFDdkxS&#10;s7Mhu9Xk711B6NscznWSdWdqcaPWVZYVzKYRCOLc6ooLBefTbrIE4TyyxtoyKejJwTodDhKMtb3z&#10;gW5HX4gQwi5GBaX3TSyly0sy6Ka2IQ7cxbYGfYBtIXWL9xBuajmPooU0WHFoKLGhz5Ly6/HPKOhO&#10;e1Mt339Wv2+Hc8bbnr8u/lup8ajbfIDw1Pl/8cud6TB/tYjm8Hwn3C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EwJTEAAAA3gAAAA8AAAAAAAAAAAAAAAAAmAIAAGRycy9k&#10;b3ducmV2LnhtbFBLBQYAAAAABAAEAPUAAACJAwAAAAA=&#10;" path="m,l9144,r,28956l,28956,,e" fillcolor="gray" stroked="f" strokeweight="0">
                  <v:path arrowok="t" textboxrect="0,0,9144,28956"/>
                </v:shape>
                <v:shape id="Shape 19603" o:spid="_x0000_s1044" style="position:absolute;left:60;top:5120;width:1768;height:274;visibility:visible;mso-wrap-style:square;v-text-anchor:top" coordsize="17678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2tGsMA&#10;AADeAAAADwAAAGRycy9kb3ducmV2LnhtbERPTYvCMBC9L/gfwix4W1MVZO0aZREE8aBuFepxaGbT&#10;YjMpTdT6740geJvH+5zZorO1uFLrK8cKhoMEBHHhdMVGwfGw+voG4QOyxtoxKbiTh8W89zHDVLsb&#10;/9E1C0bEEPYpKihDaFIpfVGSRT9wDXHk/l1rMUTYGqlbvMVwW8tRkkykxYpjQ4kNLUsqztnFKtjb&#10;bNTkJ7PLc2fuB33ebOVwo1T/s/v9ARGoC2/xy73Wcf50kozh+U68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2tGsMAAADeAAAADwAAAAAAAAAAAAAAAACYAgAAZHJzL2Rv&#10;d25yZXYueG1sUEsFBgAAAAAEAAQA9QAAAIgDAAAAAA==&#10;" path="m,l176784,r,27432l,27432,,e" fillcolor="#7f7f7f" stroked="f" strokeweight="0">
                  <v:path arrowok="t" textboxrect="0,0,176784,27432"/>
                </v:shape>
                <v:shape id="Shape 19604" o:spid="_x0000_s1045" style="position:absolute;left:1828;top:5120;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JZpcYA&#10;AADeAAAADwAAAGRycy9kb3ducmV2LnhtbERPTWvCQBC9C/6HZQRvuqmIaOoqbUG0UBBND+1tyI5J&#10;NDsbs2tM++tdQfA2j/c582VrStFQ7QrLCl6GEQji1OqCMwXfyWowBeE8ssbSMin4IwfLRbczx1jb&#10;K++o2ftMhBB2MSrIva9iKV2ak0E3tBVx4A62NugDrDOpa7yGcFPKURRNpMGCQ0OOFX3klJ72F6Ng&#10;9J/Mzv79+NnoNt1mX8fyZ/27Uqrfa99eQXhq/VP8cG90mD+bRGO4vxNu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JZpcYAAADeAAAADwAAAAAAAAAAAAAAAACYAgAAZHJz&#10;L2Rvd25yZXYueG1sUEsFBgAAAAAEAAQA9QAAAIsDAAAAAA==&#10;" path="m,l27432,r,27432l,27432,,e" fillcolor="#7f7f7f" stroked="f" strokeweight="0">
                  <v:path arrowok="t" textboxrect="0,0,27432,27432"/>
                </v:shape>
                <v:shape id="Shape 19605" o:spid="_x0000_s1046" style="position:absolute;left:2103;top:5120;width:42406;height:274;visibility:visible;mso-wrap-style:square;v-text-anchor:top" coordsize="4240657,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q1JMIA&#10;AADeAAAADwAAAGRycy9kb3ducmV2LnhtbERPTYvCMBC9C/6HMMLeNFVX0WoUWZQVPFn1PjZjW2wm&#10;pclq119vBMHbPN7nzJeNKcWNaldYVtDvRSCIU6sLzhQcD5vuBITzyBpLy6TgnxwsF+3WHGNt77yn&#10;W+IzEULYxagg976KpXRpTgZdz1bEgbvY2qAPsM6krvEewk0pB1E0lgYLDg05VvSTU3pN/owCZ3fJ&#10;iA6n6+q4W5/7GzvcPr5/lfrqNKsZCE+N/4jf7q0O86fjaASvd8IN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rUkwgAAAN4AAAAPAAAAAAAAAAAAAAAAAJgCAABkcnMvZG93&#10;bnJldi54bWxQSwUGAAAAAAQABAD1AAAAhwMAAAAA&#10;" path="m,l4240657,r,27432l,27432,,e" fillcolor="#7f7f7f" stroked="f" strokeweight="0">
                  <v:path arrowok="t" textboxrect="0,0,4240657,27432"/>
                </v:shape>
                <v:shape id="Shape 19606" o:spid="_x0000_s1047" style="position:absolute;left:44509;top:5394;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u5yMIA&#10;AADeAAAADwAAAGRycy9kb3ducmV2LnhtbERPTWvCQBC9F/wPywi91V2LhBpdRUXBSw+NXrwNu2MS&#10;zM6G7DZJ/71bKPQ2j/c56+3oGtFTF2rPGuYzBYLYeFtzqeF6Ob19gAgR2WLjmTT8UIDtZvKyxtz6&#10;gb+oL2IpUgiHHDVUMba5lMFU5DDMfEucuLvvHMYEu1LaDocU7hr5rlQmHdacGips6VCReRTfTgPK&#10;47K9mb5Qiz0bVX42dpiftH6djrsViEhj/Bf/uc82zV9mKoPfd9IN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q7nIwgAAAN4AAAAPAAAAAAAAAAAAAAAAAJgCAABkcnMvZG93&#10;bnJldi54bWxQSwUGAAAAAAQABAD1AAAAhwMAAAAA&#10;" path="m,l9144,r,9144l,9144,,e" fillcolor="gray" stroked="f" strokeweight="0">
                  <v:path arrowok="t" textboxrect="0,0,9144,9144"/>
                </v:shape>
                <v:shape id="Shape 19607" o:spid="_x0000_s1048" style="position:absolute;left:44509;top:5120;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H0sYA&#10;AADeAAAADwAAAGRycy9kb3ducmV2LnhtbERPS2vCQBC+C/0PyxR6040efKRuggpSBUHUHtrbkB2T&#10;aHY2zW5j9Nd3C4Xe5uN7zjztTCVaalxpWcFwEIEgzqwuOVfwflr3pyCcR9ZYWSYFd3KQJk+9Ocba&#10;3vhA7dHnIoSwi1FB4X0dS+myggy6ga2JA3e2jUEfYJNL3eAthJtKjqJoLA2WHBoKrGlVUHY9fhsF&#10;o8dp9uWXl22ru2yf7y7Vx9vnWqmX527xCsJT5//Ff+6NDvNn42gCv++EG2T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H0sYAAADeAAAADwAAAAAAAAAAAAAAAACYAgAAZHJz&#10;L2Rvd25yZXYueG1sUEsFBgAAAAAEAAQA9QAAAIsDAAAAAA==&#10;" path="m,l27432,r,27432l,27432,,e" fillcolor="#7f7f7f" stroked="f" strokeweight="0">
                  <v:path arrowok="t" textboxrect="0,0,27432,27432"/>
                </v:shape>
                <v:shape id="Shape 19608" o:spid="_x0000_s1049" style="position:absolute;left:44784;top:5120;width:6659;height:274;visibility:visible;mso-wrap-style:square;v-text-anchor:top" coordsize="66598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xsQA&#10;AADeAAAADwAAAGRycy9kb3ducmV2LnhtbESPQYvCMBCF74L/IYzgTZOuIFqNosKCpwV1D3scmrEt&#10;NpPaRO3++53DgrcZ3pv3vllve9+oJ3WxDmwhmxpQxEVwNZcWvi+fkwWomJAdNoHJwi9F2G6GgzXm&#10;Lrz4RM9zKpWEcMzRQpVSm2sdi4o8xmloiUW7hs5jkrUrtevwJeG+0R/GzLXHmqWhwpYOFRW388Nb&#10;wK+ffnY09+xRpnt92ZsFZsto7XjU71agEvXpbf6/PjrBX86N8Mo7MoP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38bEAAAA3gAAAA8AAAAAAAAAAAAAAAAAmAIAAGRycy9k&#10;b3ducmV2LnhtbFBLBQYAAAAABAAEAPUAAACJAwAAAAA=&#10;" path="m,l665988,r,27432l,27432,,e" fillcolor="#7f7f7f" stroked="f" strokeweight="0">
                  <v:path arrowok="t" textboxrect="0,0,665988,27432"/>
                </v:shape>
                <v:shape id="Shape 19609" o:spid="_x0000_s1050" style="position:absolute;left:51443;top:5394;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QtusIA&#10;AADeAAAADwAAAGRycy9kb3ducmV2LnhtbERPTWvCQBC9F/wPywi91V2LSBNdRUXBSw+NXrwNu2MS&#10;zM6G7DZJ/71bKPQ2j/c56+3oGtFTF2rPGuYzBYLYeFtzqeF6Ob19gAgR2WLjmTT8UIDtZvKyxtz6&#10;gb+oL2IpUgiHHDVUMba5lMFU5DDMfEucuLvvHMYEu1LaDocU7hr5rtRSOqw5NVTY0qEi8yi+nQaU&#10;x6y9mb5Qiz0bVX42dpiftH6djrsViEhj/Bf/uc82zc+WKoPfd9IN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NC26wgAAAN4AAAAPAAAAAAAAAAAAAAAAAJgCAABkcnMvZG93&#10;bnJldi54bWxQSwUGAAAAAAQABAD1AAAAhwMAAAAA&#10;" path="m,l9144,r,9144l,9144,,e" fillcolor="gray" stroked="f" strokeweight="0">
                  <v:path arrowok="t" textboxrect="0,0,9144,9144"/>
                </v:shape>
                <v:shape id="Shape 19610" o:spid="_x0000_s1051" style="position:absolute;left:51443;top:5120;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DJe8kA&#10;AADeAAAADwAAAGRycy9kb3ducmV2LnhtbESPQWvCQBCF74L/YRmhN93oQWp0lbYgrSAUTQ/1NmSn&#10;SWx2Ns1uY9pf7xwEbzPMm/fet9r0rlYdtaHybGA6SUAR595WXBj4yLbjR1AhIlusPZOBPwqwWQ8H&#10;K0ytv/CBumMslJhwSNFAGWOTah3ykhyGiW+I5fblW4dR1rbQtsWLmLtaz5Jkrh1WLAklNvRSUv59&#10;/HUGZv/Z4ic+n3ed7fP3Yn+uP19PW2MeRv3TElSkPt7Ft+83K/UX86kACI7MoN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XDJe8kAAADeAAAADwAAAAAAAAAAAAAAAACYAgAA&#10;ZHJzL2Rvd25yZXYueG1sUEsFBgAAAAAEAAQA9QAAAI4DAAAAAA==&#10;" path="m,l27432,r,27432l,27432,,e" fillcolor="#7f7f7f" stroked="f" strokeweight="0">
                  <v:path arrowok="t" textboxrect="0,0,27432,27432"/>
                </v:shape>
                <v:shape id="Shape 19611" o:spid="_x0000_s1052" style="position:absolute;left:51718;top:5120;width:3310;height:274;visibility:visible;mso-wrap-style:square;v-text-anchor:top" coordsize="331013,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DrM8YA&#10;AADeAAAADwAAAGRycy9kb3ducmV2LnhtbESPQWvCQBCF7wX/wzJCb3UTD6Kpq7SRQm8mtoLHITsm&#10;odnZsLuJ6b93hUJvM7w373uz3U+mEyM531pWkC4SEMSV1S3XCr6/Pl7WIHxA1thZJgW/5GG/mz1t&#10;MdP2xiWNp1CLGMI+QwVNCH0mpa8aMugXtieO2tU6gyGurpba4S2Gm04uk2QlDbYcCQ32lDdU/ZwG&#10;EyHna1u/H1zv8k2JY/DF8TIUSj3Pp7dXEIGm8G/+u/7Usf5mlabweCfO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DrM8YAAADeAAAADwAAAAAAAAAAAAAAAACYAgAAZHJz&#10;L2Rvd25yZXYueG1sUEsFBgAAAAAEAAQA9QAAAIsDAAAAAA==&#10;" path="m,l331013,r,27432l,27432,,e" fillcolor="#7f7f7f" stroked="f" strokeweight="0">
                  <v:path arrowok="t" textboxrect="0,0,331013,27432"/>
                </v:shape>
                <v:shape id="Shape 19612" o:spid="_x0000_s1053" style="position:absolute;left:55029;top:539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pFsIA&#10;AADeAAAADwAAAGRycy9kb3ducmV2LnhtbERPTWvCQBC9F/wPyxS81d1IEU1dpZYKXjyY9tLbsDsm&#10;wexsyG6T+O9dQfA2j/c56+3oGtFTF2rPGrKZAkFsvK251PD7s39bgggR2WLjmTRcKcB2M3lZY279&#10;wCfqi1iKFMIhRw1VjG0uZTAVOQwz3xIn7uw7hzHBrpS2wyGFu0bOlVpIhzWnhgpb+qrIXIp/pwHl&#10;96r9M32h3ndsVHls7JDttZ6+jp8fICKN8Sl+uA82zV8tsjnc30k3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SkWwgAAAN4AAAAPAAAAAAAAAAAAAAAAAJgCAABkcnMvZG93&#10;bnJldi54bWxQSwUGAAAAAAQABAD1AAAAhwMAAAAA&#10;" path="m,l9144,r,9144l,9144,,e" fillcolor="gray" stroked="f" strokeweight="0">
                  <v:path arrowok="t" textboxrect="0,0,9144,9144"/>
                </v:shape>
                <v:shape id="Shape 19613" o:spid="_x0000_s1054" style="position:absolute;left:55029;top:512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JXDMYA&#10;AADeAAAADwAAAGRycy9kb3ducmV2LnhtbERPTWvCQBC9C/6HZYTedKMF0dRNaAuigiBqD+1tyE6T&#10;2OxszK4x+uu7BaG3ebzPWaSdqURLjSstKxiPIhDEmdUl5wo+jsvhDITzyBory6TgRg7SpN9bYKzt&#10;lffUHnwuQgi7GBUU3texlC4ryKAb2Zo4cN+2MegDbHKpG7yGcFPJSRRNpcGSQ0OBNb0XlP0cLkbB&#10;5H6cn/3badPqLtvl21P1ufpaKvU06F5fQHjq/L/44V7rMH8+HT/D3zvhBp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JXDMYAAADeAAAADwAAAAAAAAAAAAAAAACYAgAAZHJz&#10;L2Rvd25yZXYueG1sUEsFBgAAAAAEAAQA9QAAAIsDAAAAAA==&#10;" path="m,l27432,r,27432l,27432,,e" fillcolor="#7f7f7f" stroked="f" strokeweight="0">
                  <v:path arrowok="t" textboxrect="0,0,27432,27432"/>
                </v:shape>
                <v:shape id="Shape 19614" o:spid="_x0000_s1055" style="position:absolute;left:55303;top:5120;width:3307;height:274;visibility:visible;mso-wrap-style:square;v-text-anchor:top" coordsize="3307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TNcQA&#10;AADeAAAADwAAAGRycy9kb3ducmV2LnhtbERPzYrCMBC+L/gOYYS9iKZdRLQaRRYWKriHVR9gbMa2&#10;2Ey6SbbWtzcLgrf5+H5ntelNIzpyvrasIJ0kIIgLq2suFZyOX+M5CB+QNTaWScGdPGzWg7cVZtre&#10;+Ie6QyhFDGGfoYIqhDaT0hcVGfQT2xJH7mKdwRChK6V2eIvhppEfSTKTBmuODRW29FlRcT38GQXf&#10;+py2brTP7S7/3Y/Op8uunHZKvQ/77RJEoD68xE93ruP8xSydwv878Qa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60zXEAAAA3gAAAA8AAAAAAAAAAAAAAAAAmAIAAGRycy9k&#10;b3ducmV2LnhtbFBLBQYAAAAABAAEAPUAAACJAwAAAAA=&#10;" path="m,l330708,r,27432l,27432,,e" fillcolor="#7f7f7f" stroked="f" strokeweight="0">
                  <v:path arrowok="t" textboxrect="0,0,330708,27432"/>
                </v:shape>
                <v:shape id="Shape 19615" o:spid="_x0000_s1056" style="position:absolute;left:58610;top:539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CxYsMA&#10;AADeAAAADwAAAGRycy9kb3ducmV2LnhtbERPTWvCQBC9F/wPywi91d0UlRpdxRYFLz009eJt2B2T&#10;YHY2ZLdJ+u9dodDbPN7nbHaja0RPXag9a8hmCgSx8bbmUsP5+/jyBiJEZIuNZ9LwSwF228nTBnPr&#10;B/6ivoilSCEcctRQxdjmUgZTkcMw8y1x4q6+cxgT7EppOxxSuGvkq1JL6bDm1FBhSx8VmVvx4zSg&#10;PKzai+kLNX9no8rPxg7ZUevn6bhfg4g0xn/xn/tk0/zVMlvA4510g9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CxYsMAAADeAAAADwAAAAAAAAAAAAAAAACYAgAAZHJzL2Rv&#10;d25yZXYueG1sUEsFBgAAAAAEAAQA9QAAAIgDAAAAAA==&#10;" path="m,l9144,r,9144l,9144,,e" fillcolor="gray" stroked="f" strokeweight="0">
                  <v:path arrowok="t" textboxrect="0,0,9144,9144"/>
                </v:shape>
                <v:shape id="Shape 19616" o:spid="_x0000_s1057" style="position:absolute;left:58610;top:512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0lMYA&#10;AADeAAAADwAAAGRycy9kb3ducmV2LnhtbERPTWvCQBC9F/oflin0Vjd6CBpdxRbEFgTR9KC3ITsm&#10;0exszG5j9Ne7gtDbPN7nTGadqURLjSstK+j3IhDEmdUl5wp+08XHEITzyBory6TgSg5m09eXCSba&#10;XnhD7dbnIoSwS1BB4X2dSOmyggy6nq2JA3ewjUEfYJNL3eAlhJtKDqIolgZLDg0F1vRVUHba/hkF&#10;g1s6OvvP40+ru2ydr47VbrlfKPX+1s3HIDx1/l/8dH/rMH8U92N4vBNu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X0lMYAAADeAAAADwAAAAAAAAAAAAAAAACYAgAAZHJz&#10;L2Rvd25yZXYueG1sUEsFBgAAAAAEAAQA9QAAAIsDAAAAAA==&#10;" path="m,l27432,r,27432l,27432,,e" fillcolor="#7f7f7f" stroked="f" strokeweight="0">
                  <v:path arrowok="t" textboxrect="0,0,27432,27432"/>
                </v:shape>
                <v:shape id="Shape 19617" o:spid="_x0000_s1058" style="position:absolute;left:58884;top:5120;width:3277;height:274;visibility:visible;mso-wrap-style:square;v-text-anchor:top" coordsize="32766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015cMA&#10;AADeAAAADwAAAGRycy9kb3ducmV2LnhtbERPS08CMRC+m/AfmjHhYqSLB4SVQgDBeOUR43GyHbur&#10;2+mmHWD999bExNt8+Z4zX/a+VReKqQlsYDwqQBFXwTbsDJyOu/spqCTIFtvAZOCbEiwXg5s5ljZc&#10;eU+XgziVQziVaKAW6UqtU1WTxzQKHXHmPkL0KBlGp23Eaw73rX4oion22HBuqLGjTU3V1+HsDcS3&#10;DXpeh8/187uTmbvborycjBne9qsnUEK9/Iv/3K82z59Nxo/w+06+QS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015cMAAADeAAAADwAAAAAAAAAAAAAAAACYAgAAZHJzL2Rv&#10;d25yZXYueG1sUEsFBgAAAAAEAAQA9QAAAIgDAAAAAA==&#10;" path="m,l327660,r,27432l,27432,,e" fillcolor="#7f7f7f" stroked="f" strokeweight="0">
                  <v:path arrowok="t" textboxrect="0,0,327660,27432"/>
                </v:shape>
                <v:shape id="Shape 19618" o:spid="_x0000_s1059" style="position:absolute;left:62161;top:5394;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n5MgA&#10;AADeAAAADwAAAGRycy9kb3ducmV2LnhtbESPQWvCQBCF74X+h2UKvdVNpEgbXUXEQotRqO3F25gd&#10;k2B2NmS3mvx75yD0NsN78943s0XvGnWhLtSeDaSjBBRx4W3NpYHfn4+XN1AhIltsPJOBgQIs5o8P&#10;M8ysv/I3XfaxVBLCIUMDVYxtpnUoKnIYRr4lFu3kO4dR1q7UtsOrhLtGj5Nkoh3WLA0VtrSqqDjv&#10;/5yBmOeH03ad74ZkPDTl5ssf0/OrMc9P/XIKKlIf/833608r+O+TVHjlHZlBz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mfkyAAAAN4AAAAPAAAAAAAAAAAAAAAAAJgCAABk&#10;cnMvZG93bnJldi54bWxQSwUGAAAAAAQABAD1AAAAjQMAAAAA&#10;" path="m,l12192,r,9144l,9144,,e" fillcolor="gray" stroked="f" strokeweight="0">
                  <v:path arrowok="t" textboxrect="0,0,12192,9144"/>
                </v:shape>
                <v:shape id="Shape 19619" o:spid="_x0000_s1060" style="position:absolute;left:62161;top:5120;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pg5sYA&#10;AADeAAAADwAAAGRycy9kb3ducmV2LnhtbERPTWvCQBC9C/0PyxR60405SBNdxRZCKxSk2oPehuyY&#10;RLOzaXaN0V/fFYTe5vE+Z7boTS06al1lWcF4FIEgzq2uuFDws82GryCcR9ZYWyYFV3KwmD8NZphq&#10;e+Fv6ja+ECGEXYoKSu+bVEqXl2TQjWxDHLiDbQ36ANtC6hYvIdzUMo6iiTRYcWgosaH3kvLT5mwU&#10;xLdt8uvfjqtO9/m6+DrWu499ptTLc7+cgvDU+3/xw/2pw/xkMk7g/k64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pg5sYAAADeAAAADwAAAAAAAAAAAAAAAACYAgAAZHJz&#10;L2Rvd25yZXYueG1sUEsFBgAAAAAEAAQA9QAAAIsDAAAAAA==&#10;" path="m,l27432,r,27432l,27432,,e" fillcolor="#7f7f7f" stroked="f" strokeweight="0">
                  <v:path arrowok="t" textboxrect="0,0,27432,27432"/>
                </v:shape>
                <v:shape id="Shape 19620" o:spid="_x0000_s1061" style="position:absolute;top:5410;width:91;height:3413;visibility:visible;mso-wrap-style:square;v-text-anchor:top" coordsize="9144,341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12FMgA&#10;AADeAAAADwAAAGRycy9kb3ducmV2LnhtbESPQWvCQBCF70L/wzKFXqRu9CAxdRURhUJFMNpDb9Ps&#10;NAlmZ0N2q/HfOwfB2wzz5r33zZe9a9SFulB7NjAeJaCIC29rLg2cjtv3FFSIyBYbz2TgRgGWi5fB&#10;HDPrr3ygSx5LJSYcMjRQxdhmWoeiIodh5Ftiuf35zmGUtSu17fAq5q7RkySZaoc1S0KFLa0rKs75&#10;vzNg9/n3Kj0nm9+v3fpnW/hdOrTBmLfXfvUBKlIfn+LH96eV+rPpRAAE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TXYUyAAAAN4AAAAPAAAAAAAAAAAAAAAAAJgCAABk&#10;cnMvZG93bnJldi54bWxQSwUGAAAAAAQABAD1AAAAjQMAAAAA&#10;" path="m,l9144,r,341376l,341376,,e" fillcolor="gray" stroked="f" strokeweight="0">
                  <v:path arrowok="t" textboxrect="0,0,9144,341376"/>
                </v:shape>
                <v:shape id="Shape 19621" o:spid="_x0000_s1062" style="position:absolute;left:44509;top:5410;width:92;height:3413;visibility:visible;mso-wrap-style:square;v-text-anchor:top" coordsize="9144,341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HTj8YA&#10;AADeAAAADwAAAGRycy9kb3ducmV2LnhtbERPTWvCQBC9C/0PyxR6Ed3oQdI0axCpUGgQTNuDt2l2&#10;moRkZ0N2a9J/3xUEb/N4n5Nmk+nEhQbXWFawWkYgiEurG64UfH4cFjEI55E1dpZJwR85yLYPsxQT&#10;bUc+0aXwlQgh7BJUUHvfJ1K6siaDbml74sD92MGgD3CopB5wDOGmk+so2kiDDYeGGnva11S2xa9R&#10;oI/F1y5uo9fv93x/PpQ2j+faKfX0OO1eQHia/F18c7/pMP95s17B9Z1wg9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HTj8YAAADeAAAADwAAAAAAAAAAAAAAAACYAgAAZHJz&#10;L2Rvd25yZXYueG1sUEsFBgAAAAAEAAQA9QAAAIsDAAAAAA==&#10;" path="m,l9144,r,341376l,341376,,e" fillcolor="gray" stroked="f" strokeweight="0">
                  <v:path arrowok="t" textboxrect="0,0,9144,341376"/>
                </v:shape>
                <v:shape id="Shape 19622" o:spid="_x0000_s1063" style="position:absolute;left:51443;top:5410;width:92;height:3413;visibility:visible;mso-wrap-style:square;v-text-anchor:top" coordsize="9144,341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NN+MYA&#10;AADeAAAADwAAAGRycy9kb3ducmV2LnhtbERPTWvCQBC9C/0PyxR6kWbTHCSNWUWkglApmLYHb9Ps&#10;NAlmZ0N2TeK/dwtCb/N4n5OvJ9OKgXrXWFbwEsUgiEurG64UfH3unlMQziNrbC2Tgis5WK8eZjlm&#10;2o58pKHwlQgh7DJUUHvfZVK6siaDLrIdceB+bW/QB9hXUvc4hnDTyiSOF9Jgw6Ghxo62NZXn4mIU&#10;6I/ie5Oe47ef98P2tCvtIZ1rp9TT47RZgvA0+X/x3b3XYf7rIkng751wg1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NN+MYAAADeAAAADwAAAAAAAAAAAAAAAACYAgAAZHJz&#10;L2Rvd25yZXYueG1sUEsFBgAAAAAEAAQA9QAAAIsDAAAAAA==&#10;" path="m,l9144,r,341376l,341376,,e" fillcolor="gray" stroked="f" strokeweight="0">
                  <v:path arrowok="t" textboxrect="0,0,9144,341376"/>
                </v:shape>
                <v:shape id="Shape 19623" o:spid="_x0000_s1064" style="position:absolute;left:55029;top:5410;width:91;height:3413;visibility:visible;mso-wrap-style:square;v-text-anchor:top" coordsize="9144,341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oY8QA&#10;AADeAAAADwAAAGRycy9kb3ducmV2LnhtbERPTYvCMBC9C/sfwix4EU1XQbpdo4isICiCdT14G5vZ&#10;tthMShO1/nsjCN7m8T5nMmtNJa7UuNKygq9BBII4s7rkXMHfftmPQTiPrLGyTAru5GA2/ehMMNH2&#10;xju6pj4XIYRdggoK7+tESpcVZNANbE0cuH/bGPQBNrnUDd5CuKnkMIrG0mDJoaHAmhYFZef0YhTo&#10;bXqYx+fo97TeLI7LzG7innZKdT/b+Q8IT61/i1/ulQ7zv8fDETzfCT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f6GPEAAAA3gAAAA8AAAAAAAAAAAAAAAAAmAIAAGRycy9k&#10;b3ducmV2LnhtbFBLBQYAAAAABAAEAPUAAACJAwAAAAA=&#10;" path="m,l9144,r,341376l,341376,,e" fillcolor="gray" stroked="f" strokeweight="0">
                  <v:path arrowok="t" textboxrect="0,0,9144,341376"/>
                </v:shape>
                <v:shape id="Shape 19624" o:spid="_x0000_s1065" style="position:absolute;left:58610;top:5410;width:91;height:3413;visibility:visible;mso-wrap-style:square;v-text-anchor:top" coordsize="9144,341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ZwF8QA&#10;AADeAAAADwAAAGRycy9kb3ducmV2LnhtbERPTYvCMBC9C/sfwix4EU1XRLpdo4isICiCdT14G5vZ&#10;tthMShO1/nsjCN7m8T5nMmtNJa7UuNKygq9BBII4s7rkXMHfftmPQTiPrLGyTAru5GA2/ehMMNH2&#10;xju6pj4XIYRdggoK7+tESpcVZNANbE0cuH/bGPQBNrnUDd5CuKnkMIrG0mDJoaHAmhYFZef0YhTo&#10;bXqYx+fo97TeLI7LzG7innZKdT/b+Q8IT61/i1/ulQ7zv8fDETzfCT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2cBfEAAAA3gAAAA8AAAAAAAAAAAAAAAAAmAIAAGRycy9k&#10;b3ducmV2LnhtbFBLBQYAAAAABAAEAPUAAACJAwAAAAA=&#10;" path="m,l9144,r,341376l,341376,,e" fillcolor="gray" stroked="f" strokeweight="0">
                  <v:path arrowok="t" textboxrect="0,0,9144,341376"/>
                </v:shape>
                <v:shape id="Shape 19625" o:spid="_x0000_s1066" style="position:absolute;left:62161;top:5410;width:122;height:3413;visibility:visible;mso-wrap-style:square;v-text-anchor:top" coordsize="12192,341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GVpMYA&#10;AADeAAAADwAAAGRycy9kb3ducmV2LnhtbERPS2vCQBC+C/0Pywi96UbBUGNWkUAfBz3Uloq3aXaa&#10;BLOzMbsx8d93C0Jv8/E9J90MphZXal1lWcFsGoEgzq2uuFDw+fE8eQLhPLLG2jIpuJGDzfphlGKi&#10;bc/vdD34QoQQdgkqKL1vEildXpJBN7UNceB+bGvQB9gWUrfYh3BTy3kUxdJgxaGhxIaykvLzoTMK&#10;Xlx2WeyX/vWYVcevrta7y/dpp9TjeNiuQHga/L/47n7TYf4yni/g751wg1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GVpMYAAADeAAAADwAAAAAAAAAAAAAAAACYAgAAZHJz&#10;L2Rvd25yZXYueG1sUEsFBgAAAAAEAAQA9QAAAIsDAAAAAA==&#10;" path="m,l12192,r,341376l,341376,,e" fillcolor="gray" stroked="f" strokeweight="0">
                  <v:path arrowok="t" textboxrect="0,0,12192,341376"/>
                </v:shape>
                <v:shape id="Shape 19626" o:spid="_x0000_s1067" style="position:absolute;top:8823;width:91;height:290;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qa98MA&#10;AADeAAAADwAAAGRycy9kb3ducmV2LnhtbERP24rCMBB9X/Afwgj7tqbqUrSaiorL+qLg5QOGZmyr&#10;zaQ0sda/3ywIvs3hXGe+6EwlWmpcaVnBcBCBIM6sLjlXcD79fE1AOI+ssbJMCp7kYJH2PuaYaPvg&#10;A7VHn4sQwi5BBYX3dSKlywoy6Aa2Jg7cxTYGfYBNLnWDjxBuKjmKolgaLDk0FFjTuqDsdrwbBd1p&#10;Z8rJ9356HR/OW149eXPxv0p99rvlDISnzr/FL/dWh/nTeBTD/zvhBp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qa98MAAADeAAAADwAAAAAAAAAAAAAAAACYAgAAZHJzL2Rv&#10;d25yZXYueG1sUEsFBgAAAAAEAAQA9QAAAIgDAAAAAA==&#10;" path="m,l9144,r,28956l,28956,,e" fillcolor="gray" stroked="f" strokeweight="0">
                  <v:path arrowok="t" textboxrect="0,0,9144,28956"/>
                </v:shape>
                <v:shape id="Shape 19627" o:spid="_x0000_s1068" style="position:absolute;left:44509;top:8823;width:92;height:290;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Y/bMQA&#10;AADeAAAADwAAAGRycy9kb3ducmV2LnhtbERP22rCQBB9F/yHZQTfdGMsVlPXYEuLvih4+YAhOyZp&#10;s7Mhu03i37uFgm9zONdZp72pREuNKy0rmE0jEMSZ1SXnCq6Xr8kShPPIGivLpOBODtLNcLDGRNuO&#10;T9SefS5CCLsEFRTe14mULivIoJvamjhwN9sY9AE2udQNdiHcVDKOooU0WHJoKLCmj4Kyn/OvUdBf&#10;DqZcvhxX3/PTdc/vd/68+Z1S41G/fQPhqfdP8b97r8P81SJ+hb93wg1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GP2zEAAAA3gAAAA8AAAAAAAAAAAAAAAAAmAIAAGRycy9k&#10;b3ducmV2LnhtbFBLBQYAAAAABAAEAPUAAACJAwAAAAA=&#10;" path="m,l9144,r,28956l,28956,,e" fillcolor="gray" stroked="f" strokeweight="0">
                  <v:path arrowok="t" textboxrect="0,0,9144,28956"/>
                </v:shape>
                <v:shape id="Shape 19628" o:spid="_x0000_s1069" style="position:absolute;left:51443;top:8823;width:92;height:290;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mrHsYA&#10;AADeAAAADwAAAGRycy9kb3ducmV2LnhtbESPzW7CQAyE75V4h5WReisbfoQgsCCoqOACEj8PYGVN&#10;Esh6o+wWwtvXh0rcbM145vN82bpKPagJpWcD/V4CijjztuTcwOX88zUBFSKyxcozGXhRgOWi8zHH&#10;1PonH+lxirmSEA4pGihirFOtQ1aQw9DzNbFoV984jLI2ubYNPiXcVXqQJGPtsGRpKLCm74Ky++nX&#10;GWjPe1dORofpbXi87Hj94s01bo357LarGahIbXyb/693VvCn44Hwyjsyg1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mrHsYAAADeAAAADwAAAAAAAAAAAAAAAACYAgAAZHJz&#10;L2Rvd25yZXYueG1sUEsFBgAAAAAEAAQA9QAAAIsDAAAAAA==&#10;" path="m,l9144,r,28956l,28956,,e" fillcolor="gray" stroked="f" strokeweight="0">
                  <v:path arrowok="t" textboxrect="0,0,9144,28956"/>
                </v:shape>
                <v:shape id="Shape 19629" o:spid="_x0000_s1070" style="position:absolute;left:51504;top:8823;width:3524;height:92;visibility:visible;mso-wrap-style:square;v-text-anchor:top" coordsize="35234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BSNscA&#10;AADeAAAADwAAAGRycy9kb3ducmV2LnhtbERPS0sDMRC+C/6HMII3m7XI0q5Ni9oWlh4KfVh6HDfj&#10;ZnEzWZLYrv31Rih4m4/vOZNZb1txIh8axwoeBxkI4srphmsF+93yYQQiRGSNrWNS8EMBZtPbmwkW&#10;2p15Q6dtrEUK4VCgAhNjV0gZKkMWw8B1xIn7dN5iTNDXUns8p3DbymGW5dJiw6nBYEdvhqqv7bdV&#10;MF8cSvN02e1fj2X+Ua39++p4WCp1f9e/PIOI1Md/8dVd6jR/nA/H8PdOukF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QUjbHAAAA3gAAAA8AAAAAAAAAAAAAAAAAmAIAAGRy&#10;cy9kb3ducmV2LnhtbFBLBQYAAAAABAAEAPUAAACMAwAAAAA=&#10;" path="m,l352349,r,9144l,9144,,e" fillcolor="gray" stroked="f" strokeweight="0">
                  <v:path arrowok="t" textboxrect="0,0,352349,9144"/>
                </v:shape>
                <v:shape id="Shape 19630" o:spid="_x0000_s1071" style="position:absolute;left:55029;top:8823;width:91;height:290;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xcYA&#10;AADeAAAADwAAAGRycy9kb3ducmV2LnhtbESPzW7CQAyE75V4h5WReisbCkIQWBBUVHABiZ8HsLIm&#10;CWS9UXaB8Pb1oRI3Wx7PzDdbtK5SD2pC6dlAv5eAIs68LTk3cD79fo1BhYhssfJMBl4UYDHvfMww&#10;tf7JB3ocY67EhEOKBooY61TrkBXkMPR8TSy3i28cRlmbXNsGn2LuKv2dJCPtsGRJKLCmn4Ky2/Hu&#10;DLSnnSvHw/3kOjict7x68foSN8Z8dtvlFFSkNr7F/99bK/Uno4EACI7Mo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xxcYAAADeAAAADwAAAAAAAAAAAAAAAACYAgAAZHJz&#10;L2Rvd25yZXYueG1sUEsFBgAAAAAEAAQA9QAAAIsDAAAAAA==&#10;" path="m,l9144,r,28956l,28956,,e" fillcolor="gray" stroked="f" strokeweight="0">
                  <v:path arrowok="t" textboxrect="0,0,9144,28956"/>
                </v:shape>
                <v:shape id="Shape 19631" o:spid="_x0000_s1072" style="position:absolute;left:55090;top:8823;width:3520;height:92;visibility:visible;mso-wrap-style:square;v-text-anchor:top" coordsize="3520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MpMQA&#10;AADeAAAADwAAAGRycy9kb3ducmV2LnhtbERPTWvCQBC9C/0PyxR6000U1KauEixCe6igVXodstMk&#10;NDsbslMT/323IHibx/uc1WZwjbpQF2rPBtJJAoq48Lbm0sDpczdeggqCbLHxTAauFGCzfhitMLO+&#10;5wNdjlKqGMIhQwOVSJtpHYqKHIaJb4kj9+07hxJhV2rbYR/DXaOnSTLXDmuODRW2tK2o+Dn+OgMu&#10;v359nEIr/V7kNXnPz6lfnI15ehzyF1BCg9zFN/ebjfOf57MU/t+JN+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9DKTEAAAA3gAAAA8AAAAAAAAAAAAAAAAAmAIAAGRycy9k&#10;b3ducmV2LnhtbFBLBQYAAAAABAAEAPUAAACJAwAAAAA=&#10;" path="m,l352044,r,9144l,9144,,e" fillcolor="gray" stroked="f" strokeweight="0">
                  <v:path arrowok="t" textboxrect="0,0,352044,9144"/>
                </v:shape>
                <v:shape id="Shape 19632" o:spid="_x0000_s1073" style="position:absolute;left:58610;top:8823;width:91;height:290;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gKKcIA&#10;AADeAAAADwAAAGRycy9kb3ducmV2LnhtbERP24rCMBB9X/Afwgi+ram6iFajuIuyviio/YChmV60&#10;mZQmav17Iwi+zeFcZ75sTSVu1LjSsoJBPwJBnFpdcq4gOW2+JyCcR9ZYWSYFD3KwXHS+5hhre+cD&#10;3Y4+FyGEXYwKCu/rWEqXFmTQ9W1NHLjMNgZ9gE0udYP3EG4qOYyisTRYcmgosKa/gtLL8WoUtKed&#10;KSc/++l5dEi2/Pvgdeb/lep129UMhKfWf8Rv91aH+dPxaAivd8IN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KAopwgAAAN4AAAAPAAAAAAAAAAAAAAAAAJgCAABkcnMvZG93&#10;bnJldi54bWxQSwUGAAAAAAQABAD1AAAAhwMAAAAA&#10;" path="m,l9144,r,28956l,28956,,e" fillcolor="gray" stroked="f" strokeweight="0">
                  <v:path arrowok="t" textboxrect="0,0,9144,28956"/>
                </v:shape>
                <v:shape id="Shape 19633" o:spid="_x0000_s1074" style="position:absolute;left:58671;top:8823;width:3490;height:92;visibility:visible;mso-wrap-style:square;v-text-anchor:top" coordsize="3489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k/cQA&#10;AADeAAAADwAAAGRycy9kb3ducmV2LnhtbERPS2vCQBC+F/wPywi91Y0bkTZ1FRGsj1vVUrwN2TEJ&#10;ZmdDdtX4712h0Nt8fM+ZzDpbiyu1vnKsYThIQBDnzlRcaDjsl2/vIHxANlg7Jg138jCb9l4mmBl3&#10;42+67kIhYgj7DDWUITSZlD4vyaIfuIY4cifXWgwRtoU0Ld5iuK2lSpKxtFhxbCixoUVJ+Xl3sRrU&#10;Xa1/f0ZbUumXOqpVvbHHZqP1a7+bf4II1IV/8Z97beL8j3GawvOdeIO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J5P3EAAAA3gAAAA8AAAAAAAAAAAAAAAAAmAIAAGRycy9k&#10;b3ducmV2LnhtbFBLBQYAAAAABAAEAPUAAACJAwAAAAA=&#10;" path="m,l348996,r,9144l,9144,,e" fillcolor="gray" stroked="f" strokeweight="0">
                  <v:path arrowok="t" textboxrect="0,0,348996,9144"/>
                </v:shape>
                <v:shape id="Shape 19634" o:spid="_x0000_s1075" style="position:absolute;left:62161;top:8823;width:122;height:290;visibility:visible;mso-wrap-style:square;v-text-anchor:top" coordsize="12192,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LlAcQA&#10;AADeAAAADwAAAGRycy9kb3ducmV2LnhtbERPS2sCMRC+F/ofwgi91ay2SF3NLrUgbY8+DvU2bsbd&#10;4GYSNqlu/fWmIHibj+8587K3rThRF4xjBaNhBoK4ctpwrWC7WT6/gQgRWWPrmBT8UYCyeHyYY67d&#10;mVd0WsdapBAOOSpoYvS5lKFqyGIYOk+cuIPrLMYEu1rqDs8p3LZynGUTadFwamjQ00dD1XH9axXs&#10;l9+1X2wWuypcPo0fG/sTtlapp0H/PgMRqY938c39pdP86eTlFf7fSTfI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S5QHEAAAA3gAAAA8AAAAAAAAAAAAAAAAAmAIAAGRycy9k&#10;b3ducmV2LnhtbFBLBQYAAAAABAAEAPUAAACJAwAAAAA=&#10;" path="m,l12192,r,28956l,28956,,e" fillcolor="gray" stroked="f" strokeweight="0">
                  <v:path arrowok="t" textboxrect="0,0,12192,28956"/>
                </v:shape>
                <v:shape id="Shape 19635" o:spid="_x0000_s1076" style="position:absolute;top:9113;width:91;height:3414;visibility:visible;mso-wrap-style:square;v-text-anchor:top" coordsize="9144,341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NDUcUA&#10;AADeAAAADwAAAGRycy9kb3ducmV2LnhtbERPTWvCQBC9C/0PywheRDetKDF1FZEKQkVo1IO3aXZM&#10;gtnZkF01/feuIPQ2j/c5s0VrKnGjxpWWFbwPIxDEmdUl5woO+/UgBuE8ssbKMin4IweL+Vtnhom2&#10;d/6hW+pzEULYJaig8L5OpHRZQQbd0NbEgTvbxqAPsMmlbvAewk0lP6JoIg2WHBoKrGlVUHZJr0aB&#10;3qXHZXyJvn6/t6vTOrPbuK+dUr1uu/wE4an1/+KXe6PD/OlkNIbnO+EG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40NRxQAAAN4AAAAPAAAAAAAAAAAAAAAAAJgCAABkcnMv&#10;ZG93bnJldi54bWxQSwUGAAAAAAQABAD1AAAAigMAAAAA&#10;" path="m,l9144,r,341376l,341376,,e" fillcolor="gray" stroked="f" strokeweight="0">
                  <v:path arrowok="t" textboxrect="0,0,9144,341376"/>
                </v:shape>
                <v:shape id="Shape 19636" o:spid="_x0000_s1077" style="position:absolute;left:44509;top:9113;width:92;height:3414;visibility:visible;mso-wrap-style:square;v-text-anchor:top" coordsize="9144,341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dJsUA&#10;AADeAAAADwAAAGRycy9kb3ducmV2LnhtbERPTWvCQBC9F/wPywheim5sIcToKiIVBKXQqAdvY3ZM&#10;gtnZkF01/feuUOhtHu9zZovO1OJOrassKxiPIhDEudUVFwoO+/UwAeE8ssbaMin4JQeLee9thqm2&#10;D/6he+YLEULYpaig9L5JpXR5SQbdyDbEgbvY1qAPsC2kbvERwk0tP6IolgYrDg0lNrQqKb9mN6NA&#10;f2fHZXKNvs7b3eq0zu0ueddOqUG/W05BeOr8v/jPvdFh/iT+jOH1TrhB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Md0mxQAAAN4AAAAPAAAAAAAAAAAAAAAAAJgCAABkcnMv&#10;ZG93bnJldi54bWxQSwUGAAAAAAQABAD1AAAAigMAAAAA&#10;" path="m,l9144,r,341376l,341376,,e" fillcolor="gray" stroked="f" strokeweight="0">
                  <v:path arrowok="t" textboxrect="0,0,9144,341376"/>
                </v:shape>
                <v:shape id="Shape 19637" o:spid="_x0000_s1078" style="position:absolute;left:51443;top:9113;width:92;height:3414;visibility:visible;mso-wrap-style:square;v-text-anchor:top" coordsize="9144,341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14vcUA&#10;AADeAAAADwAAAGRycy9kb3ducmV2LnhtbERPTWvCQBC9C/0PywheRDetYGPqKiIVhIrQqAdv0+yY&#10;BLOzIbtq+u9dQfA2j/c503lrKnGlxpWWFbwPIxDEmdUl5wr2u9UgBuE8ssbKMin4Jwfz2Vtniom2&#10;N/6la+pzEULYJaig8L5OpHRZQQbd0NbEgTvZxqAPsMmlbvAWwk0lP6JoLA2WHBoKrGlZUHZOL0aB&#10;3qaHRXyOvv9+NsvjKrObuK+dUr1uu/gC4an1L/HTvdZh/mQ8+oTHO+EG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Xi9xQAAAN4AAAAPAAAAAAAAAAAAAAAAAJgCAABkcnMv&#10;ZG93bnJldi54bWxQSwUGAAAAAAQABAD1AAAAigMAAAAA&#10;" path="m,l9144,r,341376l,341376,,e" fillcolor="gray" stroked="f" strokeweight="0">
                  <v:path arrowok="t" textboxrect="0,0,9144,341376"/>
                </v:shape>
                <v:shape id="Shape 19638" o:spid="_x0000_s1079" style="position:absolute;left:55029;top:9113;width:91;height:3414;visibility:visible;mso-wrap-style:square;v-text-anchor:top" coordsize="9144,341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sz8gA&#10;AADeAAAADwAAAGRycy9kb3ducmV2LnhtbESPQWvCQBCF7wX/wzKCl6KbWpCYuopIBaFSaKoHb2N2&#10;mgSzsyG7avrvO4eCtxnem/e+Wax616gbdaH2bOBlkoAiLrytuTRw+N6OU1AhIltsPJOBXwqwWg6e&#10;FphZf+cvuuWxVBLCIUMDVYxtpnUoKnIYJr4lFu3Hdw6jrF2pbYd3CXeNnibJTDusWRoqbGlTUXHJ&#10;r86A/cyP6/SSvJ8/9pvTtvD79NkGY0bDfv0GKlIfH+b/650V/PnsVXjlHZlB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4uzPyAAAAN4AAAAPAAAAAAAAAAAAAAAAAJgCAABk&#10;cnMvZG93bnJldi54bWxQSwUGAAAAAAQABAD1AAAAjQMAAAAA&#10;" path="m,l9144,r,341376l,341376,,e" fillcolor="gray" stroked="f" strokeweight="0">
                  <v:path arrowok="t" textboxrect="0,0,9144,341376"/>
                </v:shape>
                <v:shape id="Shape 19639" o:spid="_x0000_s1080" style="position:absolute;left:58610;top:9113;width:91;height:3414;visibility:visible;mso-wrap-style:square;v-text-anchor:top" coordsize="9144,341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5JVMYA&#10;AADeAAAADwAAAGRycy9kb3ducmV2LnhtbERPTWvCQBC9F/wPywi9lLqxBYmpawihQqFSMNaDt2l2&#10;TEKysyG71fTfu0LB2zze56zS0XTiTINrLCuYzyIQxKXVDVcKvveb5xiE88gaO8uk4I8cpOvJwwoT&#10;bS+8o3PhKxFC2CWooPa+T6R0ZU0G3cz2xIE72cGgD3CopB7wEsJNJ1+iaCENNhwaauwpr6lsi1+j&#10;QH8Vhyxuo/efz21+3JR2Gz9pp9TjdMzeQHga/V387/7QYf5y8bqE2zvhBr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5JVMYAAADeAAAADwAAAAAAAAAAAAAAAACYAgAAZHJz&#10;L2Rvd25yZXYueG1sUEsFBgAAAAAEAAQA9QAAAIsDAAAAAA==&#10;" path="m,l9144,r,341376l,341376,,e" fillcolor="gray" stroked="f" strokeweight="0">
                  <v:path arrowok="t" textboxrect="0,0,9144,341376"/>
                </v:shape>
                <v:shape id="Shape 19640" o:spid="_x0000_s1081" style="position:absolute;left:62161;top:9113;width:122;height:3414;visibility:visible;mso-wrap-style:square;v-text-anchor:top" coordsize="12192,341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nTnMkA&#10;AADeAAAADwAAAGRycy9kb3ducmV2LnhtbESPQW/CMAyF70j8h8hI3CAFbWh0BDRVYuwAB9g0tJvX&#10;mLZa45QmQPfv5wPSbrb8/N77FqvO1epKbag8G5iME1DEubcVFwY+3tejJ1AhIlusPZOBXwqwWvZ7&#10;C0ytv/GerodYKDHhkKKBMsYm1TrkJTkMY98Qy+3kW4dR1rbQtsWbmLtaT5Nkph1WLAklNpSVlP8c&#10;Ls7Aa8jOj7t53Byz6vh5qe32/P21NWY46F6eQUXq4r/4/v1mpf589iAAgiMz6O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PnTnMkAAADeAAAADwAAAAAAAAAAAAAAAACYAgAA&#10;ZHJzL2Rvd25yZXYueG1sUEsFBgAAAAAEAAQA9QAAAI4DAAAAAA==&#10;" path="m,l12192,r,341376l,341376,,e" fillcolor="gray" stroked="f" strokeweight="0">
                  <v:path arrowok="t" textboxrect="0,0,12192,341376"/>
                </v:shape>
                <v:shape id="Shape 19641" o:spid="_x0000_s1082" style="position:absolute;top:12527;width:91;height:289;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znI8IA&#10;AADeAAAADwAAAGRycy9kb3ducmV2LnhtbERP24rCMBB9F/yHMIJvmrqKaDWKLoq+rKD2A4ZmetFm&#10;Upqo9e83Cwu+zeFcZ7luTSWe1LjSsoLRMAJBnFpdcq4gue4HMxDOI2usLJOCNzlYr7qdJcbavvhM&#10;z4vPRQhhF6OCwvs6ltKlBRl0Q1sTBy6zjUEfYJNL3eArhJtKfkXRVBosOTQUWNN3Qen98jAK2uuP&#10;KWeT0/w2PidH3r55l/mDUv1eu1mA8NT6j/jffdRh/nw6GcHfO+EG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OcjwgAAAN4AAAAPAAAAAAAAAAAAAAAAAJgCAABkcnMvZG93&#10;bnJldi54bWxQSwUGAAAAAAQABAD1AAAAhwMAAAAA&#10;" path="m,l9144,r,28956l,28956,,e" fillcolor="gray" stroked="f" strokeweight="0">
                  <v:path arrowok="t" textboxrect="0,0,9144,28956"/>
                </v:shape>
                <v:shape id="Shape 19642" o:spid="_x0000_s1083" style="position:absolute;left:44509;top:12527;width:92;height:289;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55VMQA&#10;AADeAAAADwAAAGRycy9kb3ducmV2LnhtbERPzWrCQBC+C32HZQq9mU1tEBNdpS0VvShofIAhOyZp&#10;s7Mhu9Xk7V1B8DYf3+8sVr1pxIU6V1tW8B7FIIgLq2suFZzy9XgGwnlkjY1lUjCQg9XyZbTATNsr&#10;H+hy9KUIIewyVFB532ZSuqIigy6yLXHgzrYz6APsSqk7vIZw08hJHE+lwZpDQ4UtfVdU/B3/jYI+&#10;35l6luzT34/DactfA/+c/Uapt9f+cw7CU++f4od7q8P8dJpM4P5Ou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ueVTEAAAA3gAAAA8AAAAAAAAAAAAAAAAAmAIAAGRycy9k&#10;b3ducmV2LnhtbFBLBQYAAAAABAAEAPUAAACJAwAAAAA=&#10;" path="m,l9144,r,28956l,28956,,e" fillcolor="gray" stroked="f" strokeweight="0">
                  <v:path arrowok="t" textboxrect="0,0,9144,28956"/>
                </v:shape>
                <v:shape id="Shape 19643" o:spid="_x0000_s1084" style="position:absolute;left:51443;top:12527;width:92;height:289;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cz8QA&#10;AADeAAAADwAAAGRycy9kb3ducmV2LnhtbERPzWrCQBC+F/oOyxR6azatIia6hlYqelHQ+ABDdkzS&#10;ZmdDdo3x7V1B8DYf3+/Ms8E0oqfO1ZYVfEYxCOLC6ppLBcd89TEF4TyyxsYyKbiSg2zx+jLHVNsL&#10;76k/+FKEEHYpKqi8b1MpXVGRQRfZljhwJ9sZ9AF2pdQdXkK4aeRXHE+kwZpDQ4UtLSsq/g9no2DI&#10;t6aejnfJ32h/3PDPlX9Pfq3U+9vwPQPhafBP8cO90WF+MhmP4P5OuEE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i3M/EAAAA3gAAAA8AAAAAAAAAAAAAAAAAmAIAAGRycy9k&#10;b3ducmV2LnhtbFBLBQYAAAAABAAEAPUAAACJAwAAAAA=&#10;" path="m,l9144,r,28956l,28956,,e" fillcolor="gray" stroked="f" strokeweight="0">
                  <v:path arrowok="t" textboxrect="0,0,9144,28956"/>
                </v:shape>
                <v:shape id="Shape 19644" o:spid="_x0000_s1085" style="position:absolute;left:51504;top:12527;width:3524;height:91;visibility:visible;mso-wrap-style:square;v-text-anchor:top" coordsize="35234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4YCMcA&#10;AADeAAAADwAAAGRycy9kb3ducmV2LnhtbERPyWrDMBC9B/oPYgq9JXKLMakTJXQLmB4CWRpynFhT&#10;y9QaGUlN3H59VSj0No+3znw52E6cyYfWsYLbSQaCuHa65UbBfrcaT0GEiKyxc0wKvijAcnE1mmOp&#10;3YU3dN7GRqQQDiUqMDH2pZShNmQxTFxPnLh35y3GBH0jtcdLCredvMuyQlpsOTUY7OnJUP2x/bQK&#10;nl8Olcm/d/vHY1Wc6rV/ez0eVkrdXA8PMxCRhvgv/nNXOs2/L/Icft9JN8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OGAjHAAAA3gAAAA8AAAAAAAAAAAAAAAAAmAIAAGRy&#10;cy9kb3ducmV2LnhtbFBLBQYAAAAABAAEAPUAAACMAwAAAAA=&#10;" path="m,l352349,r,9144l,9144,,e" fillcolor="gray" stroked="f" strokeweight="0">
                  <v:path arrowok="t" textboxrect="0,0,352349,9144"/>
                </v:shape>
                <v:shape id="Shape 19645" o:spid="_x0000_s1086" style="position:absolute;left:55029;top:12527;width:91;height:289;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hIMQA&#10;AADeAAAADwAAAGRycy9kb3ducmV2LnhtbERPzWrCQBC+F3yHZYTe6sYaRVNXsdKiFwuaPMCQHZO0&#10;2dmQ3Zr49q4geJuP73eW697U4kKtqywrGI8iEMS51RUXCrL0+20OwnlkjbVlUnAlB+vV4GWJibYd&#10;H+ly8oUIIewSVFB63yRSurwkg25kG+LAnW1r0AfYFlK32IVwU8v3KJpJgxWHhhIb2paU/53+jYI+&#10;PZhqHv8sfifHbM+fV/46+51Sr8N+8wHCU++f4od7r8P8xSyewv2dcIN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H4SDEAAAA3gAAAA8AAAAAAAAAAAAAAAAAmAIAAGRycy9k&#10;b3ducmV2LnhtbFBLBQYAAAAABAAEAPUAAACJAwAAAAA=&#10;" path="m,l9144,r,28956l,28956,,e" fillcolor="gray" stroked="f" strokeweight="0">
                  <v:path arrowok="t" textboxrect="0,0,9144,28956"/>
                </v:shape>
                <v:shape id="Shape 19646" o:spid="_x0000_s1087" style="position:absolute;left:55090;top:12527;width:3520;height:91;visibility:visible;mso-wrap-style:square;v-text-anchor:top" coordsize="3520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nrcQA&#10;AADeAAAADwAAAGRycy9kb3ducmV2LnhtbERPS2vCQBC+F/oflil4qxulpJq6SrAU9FDBF70O2WkS&#10;mp0N2amJ/94tCL3Nx/ecxWpwjbpQF2rPBibjBBRx4W3NpYHT8eN5BioIssXGMxm4UoDV8vFhgZn1&#10;Pe/pcpBSxRAOGRqoRNpM61BU5DCMfUscuW/fOZQIu1LbDvsY7ho9TZJUO6w5NlTY0rqi4ufw6wy4&#10;/Pr1eQqt9DuR92Sbnyf+9WzM6GnI30AJDfIvvrs3Ns6fpy8p/L0Tb9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S563EAAAA3gAAAA8AAAAAAAAAAAAAAAAAmAIAAGRycy9k&#10;b3ducmV2LnhtbFBLBQYAAAAABAAEAPUAAACJAwAAAAA=&#10;" path="m,l352044,r,9144l,9144,,e" fillcolor="gray" stroked="f" strokeweight="0">
                  <v:path arrowok="t" textboxrect="0,0,352044,9144"/>
                </v:shape>
                <v:shape id="Shape 19647" o:spid="_x0000_s1088" style="position:absolute;left:58610;top:12527;width:91;height:289;visibility:visible;mso-wrap-style:square;v-text-anchor:top" coordsize="9144,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nazMUA&#10;AADeAAAADwAAAGRycy9kb3ducmV2LnhtbERPzWrCQBC+C77DMoXedNNWrKbZBFta6kVBkwcYsmOS&#10;NjsbstsY374rCN7m4/udJBtNKwbqXWNZwdM8AkFcWt1wpaDIv2YrEM4ja2wtk4ILOcjS6STBWNsz&#10;H2g4+kqEEHYxKqi972IpXVmTQTe3HXHgTrY36APsK6l7PIdw08rnKFpKgw2Hhho7+qip/D3+GQVj&#10;vjPNarFf/7wcii2/X/jz5L+VenwYN28gPI3+Lr65tzrMXy8Xr3B9J9wg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drMxQAAAN4AAAAPAAAAAAAAAAAAAAAAAJgCAABkcnMv&#10;ZG93bnJldi54bWxQSwUGAAAAAAQABAD1AAAAigMAAAAA&#10;" path="m,l9144,r,28956l,28956,,e" fillcolor="gray" stroked="f" strokeweight="0">
                  <v:path arrowok="t" textboxrect="0,0,9144,28956"/>
                </v:shape>
                <v:shape id="Shape 19648" o:spid="_x0000_s1089" style="position:absolute;left:58671;top:12527;width:3490;height:91;visibility:visible;mso-wrap-style:square;v-text-anchor:top" coordsize="3489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sF8ccA&#10;AADeAAAADwAAAGRycy9kb3ducmV2LnhtbESPQWvCQBCF74X+h2UK3nTTVaRGVymFtupNq4i3ITsm&#10;odnZkN1q/PedQ6G3Gd6b975ZrHrfqCt1sQ5s4XmUgSIugqu5tHD4eh++gIoJ2WETmCzcKcJq+fiw&#10;wNyFG+/ouk+lkhCOOVqoUmpzrWNRkcc4Ci2xaJfQeUyydqV2Hd4k3DfaZNlUe6xZGips6a2i4nv/&#10;4y2Yu1mfjpMtmfGHOZvPZuPP7cbawVP/OgeVqE//5r/rtRP82XQivPK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rBfHHAAAA3gAAAA8AAAAAAAAAAAAAAAAAmAIAAGRy&#10;cy9kb3ducmV2LnhtbFBLBQYAAAAABAAEAPUAAACMAwAAAAA=&#10;" path="m,l348996,r,9144l,9144,,e" fillcolor="gray" stroked="f" strokeweight="0">
                  <v:path arrowok="t" textboxrect="0,0,348996,9144"/>
                </v:shape>
                <v:shape id="Shape 19649" o:spid="_x0000_s1090" style="position:absolute;left:62161;top:12527;width:122;height:289;visibility:visible;mso-wrap-style:square;v-text-anchor:top" coordsize="12192,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54sQA&#10;AADeAAAADwAAAGRycy9kb3ducmV2LnhtbERPTWsCMRC9F/wPYQRvNVsRcbfGpVsQ7bHqQW/TzXQ3&#10;dDMJm1S3/fVNQfA2j/c5q3KwnbhQH4xjBU/TDARx7bThRsHxsHlcgggRWWPnmBT8UIByPXpYYaHd&#10;ld/pso+NSCEcClTQxugLKUPdksUwdZ44cZ+utxgT7Bupe7ymcNvJWZYtpEXDqaFFT68t1V/7b6vg&#10;Y/PW+OpQnevwuzV+ZuwpHK1Sk/Hw8gwi0hDv4pt7p9P8fDHP4f+ddIN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VOeLEAAAA3gAAAA8AAAAAAAAAAAAAAAAAmAIAAGRycy9k&#10;b3ducmV2LnhtbFBLBQYAAAAABAAEAPUAAACJAwAAAAA=&#10;" path="m,l12192,r,28956l,28956,,e" fillcolor="gray" stroked="f" strokeweight="0">
                  <v:path arrowok="t" textboxrect="0,0,12192,28956"/>
                </v:shape>
                <v:shape id="Shape 19650" o:spid="_x0000_s1091" style="position:absolute;top:12816;width:91;height:20424;visibility:visible;mso-wrap-style:square;v-text-anchor:top" coordsize="9144,2042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7m3sgA&#10;AADeAAAADwAAAGRycy9kb3ducmV2LnhtbESPQWvCQBCF74X+h2WE3upGoRKjq2hpoT3Z2iJ6G7Jj&#10;EpKdjdltTP+9cyj0NsO8ee99y/XgGtVTFyrPBibjBBRx7m3FhYHvr9fHFFSIyBYbz2TglwKsV/d3&#10;S8ysv/In9ftYKDHhkKGBMsY20zrkJTkMY98Sy+3sO4dR1q7QtsOrmLtGT5Nkph1WLAkltvRcUl7v&#10;f5yBpN7yqT6eD/3kY7cd5i+pvbynxjyMhs0CVKQh/ov/vt+s1J/PngRAcGQGvb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PubeyAAAAN4AAAAPAAAAAAAAAAAAAAAAAJgCAABk&#10;cnMvZG93bnJldi54bWxQSwUGAAAAAAQABAD1AAAAjQMAAAAA&#10;" path="m,l9144,r,2042414l,2042414,,e" fillcolor="gray" stroked="f" strokeweight="0">
                  <v:path arrowok="t" textboxrect="0,0,9144,2042414"/>
                </v:shape>
                <v:shape id="Shape 19651" o:spid="_x0000_s1092" style="position:absolute;left:44509;top:12816;width:92;height:20424;visibility:visible;mso-wrap-style:square;v-text-anchor:top" coordsize="9144,2042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JDRcUA&#10;AADeAAAADwAAAGRycy9kb3ducmV2LnhtbERPTWvCQBC9C/0PyxS86SaFSoyuoqUFPbVqKXobsmMS&#10;kp1Ns2tM/70rFLzN433OfNmbWnTUutKygngcgSDOrC45V/B9+BglIJxH1lhbJgV/5GC5eBrMMdX2&#10;yjvq9j4XIYRdigoK75tUSpcVZNCNbUMcuLNtDfoA21zqFq8h3NTyJYom0mDJoaHAht4Kyqr9xSiI&#10;qjWfquP5p4u/Ptf99D3Rv9tEqeFzv5qB8NT7h/jfvdFh/nTyGsP9nXCD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ckNFxQAAAN4AAAAPAAAAAAAAAAAAAAAAAJgCAABkcnMv&#10;ZG93bnJldi54bWxQSwUGAAAAAAQABAD1AAAAigMAAAAA&#10;" path="m,l9144,r,2042414l,2042414,,e" fillcolor="gray" stroked="f" strokeweight="0">
                  <v:path arrowok="t" textboxrect="0,0,9144,2042414"/>
                </v:shape>
                <v:shape id="Shape 19652" o:spid="_x0000_s1093" style="position:absolute;left:51443;top:12816;width:92;height:20424;visibility:visible;mso-wrap-style:square;v-text-anchor:top" coordsize="9144,2042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dMsUA&#10;AADeAAAADwAAAGRycy9kb3ducmV2LnhtbERPTWvCQBC9C/0PyxS86UZBiamr1KKgp6otpb0N2TEJ&#10;yc7G7BrTf+8Kgrd5vM+ZLztTiZYaV1hWMBpGIIhTqwvOFHx/bQYxCOeRNVaWScE/OVguXnpzTLS9&#10;8oHao89ECGGXoILc+zqR0qU5GXRDWxMH7mQbgz7AJpO6wWsIN5UcR9FUGiw4NORY00dOaXm8GAVR&#10;ueK/8vf00472n6tuto71eRcr1X/t3t9AeOr8U/xwb3WYP5tOxnB/J9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N0yxQAAAN4AAAAPAAAAAAAAAAAAAAAAAJgCAABkcnMv&#10;ZG93bnJldi54bWxQSwUGAAAAAAQABAD1AAAAigMAAAAA&#10;" path="m,l9144,r,2042414l,2042414,,e" fillcolor="gray" stroked="f" strokeweight="0">
                  <v:path arrowok="t" textboxrect="0,0,9144,2042414"/>
                </v:shape>
                <v:shape id="Shape 19653" o:spid="_x0000_s1094" style="position:absolute;left:55029;top:12816;width:91;height:20424;visibility:visible;mso-wrap-style:square;v-text-anchor:top" coordsize="9144,2042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x4qcYA&#10;AADeAAAADwAAAGRycy9kb3ducmV2LnhtbERPTWvCQBC9C/6HZYTedGNLJUZX0aLQnqqxlPY2ZMck&#10;JDsbs2tM/323UPA2j/c5y3VvatFR60rLCqaTCARxZnXJuYKP034cg3AeWWNtmRT8kIP1ajhYYqLt&#10;jY/UpT4XIYRdggoK75tESpcVZNBNbEMcuLNtDfoA21zqFm8h3NTyMYpm0mDJoaHAhl4Kyqr0ahRE&#10;1Za/q6/zZzc9vG/7+S7Wl7dYqYdRv1mA8NT7u/jf/arD/Pns+Qn+3gk3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x4qcYAAADeAAAADwAAAAAAAAAAAAAAAACYAgAAZHJz&#10;L2Rvd25yZXYueG1sUEsFBgAAAAAEAAQA9QAAAIsDAAAAAA==&#10;" path="m,l9144,r,2042414l,2042414,,e" fillcolor="gray" stroked="f" strokeweight="0">
                  <v:path arrowok="t" textboxrect="0,0,9144,2042414"/>
                </v:shape>
                <v:shape id="Shape 19654" o:spid="_x0000_s1095" style="position:absolute;left:58610;top:12816;width:91;height:20424;visibility:visible;mso-wrap-style:square;v-text-anchor:top" coordsize="9144,2042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g3cYA&#10;AADeAAAADwAAAGRycy9kb3ducmV2LnhtbERPTWvCQBC9C/6HZYTedGNpJUZX0aLQnqqxlPY2ZMck&#10;JDsbs2tM/323UPA2j/c5y3VvatFR60rLCqaTCARxZnXJuYKP034cg3AeWWNtmRT8kIP1ajhYYqLt&#10;jY/UpT4XIYRdggoK75tESpcVZNBNbEMcuLNtDfoA21zqFm8h3NTyMYpm0mDJoaHAhl4Kyqr0ahRE&#10;1Za/q6/zZzc9vG/7+S7Wl7dYqYdRv1mA8NT7u/jf/arD/Pns+Qn+3gk3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Xg3cYAAADeAAAADwAAAAAAAAAAAAAAAACYAgAAZHJz&#10;L2Rvd25yZXYueG1sUEsFBgAAAAAEAAQA9QAAAIsDAAAAAA==&#10;" path="m,l9144,r,2042414l,2042414,,e" fillcolor="gray" stroked="f" strokeweight="0">
                  <v:path arrowok="t" textboxrect="0,0,9144,2042414"/>
                </v:shape>
                <v:shape id="Shape 19655" o:spid="_x0000_s1096" style="position:absolute;left:62161;top:12816;width:122;height:20424;visibility:visible;mso-wrap-style:square;v-text-anchor:top" coordsize="12192,2042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OMQA&#10;AADeAAAADwAAAGRycy9kb3ducmV2LnhtbERPTWvCQBC9C/0PyxS86aaCsY2uUiqCBy9VD/U2zY7Z&#10;YHY2za4x+fduQfA2j/c5i1VnK9FS40vHCt7GCQji3OmSCwXHw2b0DsIHZI2VY1LQk4fV8mWwwEy7&#10;G39Tuw+FiCHsM1RgQqgzKX1uyKIfu5o4cmfXWAwRNoXUDd5iuK3kJElSabHk2GCwpi9D+WV/tQpm&#10;m11/sr+n9mKM6dc/3d9sV6RKDV+7zzmIQF14ih/urY7zP9LpFP7fiT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8zjEAAAA3gAAAA8AAAAAAAAAAAAAAAAAmAIAAGRycy9k&#10;b3ducmV2LnhtbFBLBQYAAAAABAAEAPUAAACJAwAAAAA=&#10;" path="m,l12192,r,2042414l,2042414,,e" fillcolor="gray" stroked="f" strokeweight="0">
                  <v:path arrowok="t" textboxrect="0,0,12192,2042414"/>
                </v:shape>
                <v:shape id="Shape 19656" o:spid="_x0000_s1097" style="position:absolute;top:33240;width:91;height:275;visibility:visible;mso-wrap-style:square;v-text-anchor:top" coordsize="914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1IusQA&#10;AADeAAAADwAAAGRycy9kb3ducmV2LnhtbERPS2vCQBC+F/wPywje6qYFQxNdpQiFiicfRI9Ddkyi&#10;2dk0uybx33cLBW/z8T1nsRpMLTpqXWVZwds0AkGcW11xoeB4+Hr9AOE8ssbaMil4kIPVcvSywFTb&#10;nnfU7X0hQgi7FBWU3jeplC4vyaCb2oY4cBfbGvQBtoXULfYh3NTyPYpiabDi0FBiQ+uS8tv+bhRc&#10;15dNvD3P7Gk49D6rs6T7yRKlJuPhcw7C0+Cf4n/3tw7zk3gWw9874Qa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SLrEAAAA3gAAAA8AAAAAAAAAAAAAAAAAmAIAAGRycy9k&#10;b3ducmV2LnhtbFBLBQYAAAAABAAEAPUAAACJAwAAAAA=&#10;" path="m,l9144,r,27432l,27432,,e" fillcolor="#7f7f7f" stroked="f" strokeweight="0">
                  <v:path arrowok="t" textboxrect="0,0,9144,27432"/>
                </v:shape>
                <v:shape id="Shape 19657" o:spid="_x0000_s1098" style="position:absolute;left:60;top:33240;width:275;height:275;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Poz8YA&#10;AADeAAAADwAAAGRycy9kb3ducmV2LnhtbERPTWvCQBC9F/wPywi91Y2CVlNXUUGqUBC1h/Y2ZMck&#10;mp2N2TVGf71bKHibx/uc8bQxhaipcrllBd1OBII4sTrnVMH3fvk2BOE8ssbCMim4kYPppPUyxljb&#10;K2+p3vlUhBB2MSrIvC9jKV2SkUHXsSVx4A62MugDrFKpK7yGcFPIXhQNpMGcQ0OGJS0ySk67i1HQ&#10;u+9HZz8/rmvdJJv061j8fP4ulXptN7MPEJ4a/xT/u1c6zB8N+u/w9064QU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Poz8YAAADeAAAADwAAAAAAAAAAAAAAAACYAgAAZHJz&#10;L2Rvd25yZXYueG1sUEsFBgAAAAAEAAQA9QAAAIsDAAAAAA==&#10;" path="m,l27432,r,27432l,27432,,e" fillcolor="#7f7f7f" stroked="f" strokeweight="0">
                  <v:path arrowok="t" textboxrect="0,0,27432,27432"/>
                </v:shape>
                <v:shape id="Shape 19658" o:spid="_x0000_s1099" style="position:absolute;left:335;top:33240;width:1493;height:275;visibility:visible;mso-wrap-style:square;v-text-anchor:top" coordsize="14935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LLgMkA&#10;AADeAAAADwAAAGRycy9kb3ducmV2LnhtbESPQWvCQBCF74X+h2UKXopuamvQ1FXE0mIPhRpF6G3I&#10;jklodjZktyb++86h0NsM78173yzXg2vUhbpQezbwMElAERfe1lwaOB5ex3NQISJbbDyTgSsFWK9u&#10;b5aYWd/zni55LJWEcMjQQBVjm2kdioocholviUU7+85hlLUrte2wl3DX6GmSpNphzdJQYUvbiorv&#10;/McZoNM8//ron95m9y/p+ZGu/rN+3xkzuhs2z6AiDfHf/He9s4K/SGfCK+/IDHr1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WLLgMkAAADeAAAADwAAAAAAAAAAAAAAAACYAgAA&#10;ZHJzL2Rvd25yZXYueG1sUEsFBgAAAAAEAAQA9QAAAI4DAAAAAA==&#10;" path="m,l149352,r,27432l,27432,,e" fillcolor="#7f7f7f" stroked="f" strokeweight="0">
                  <v:path arrowok="t" textboxrect="0,0,149352,27432"/>
                </v:shape>
                <v:shape id="Shape 19659" o:spid="_x0000_s1100" style="position:absolute;left:1828;top:33240;width:275;height:275;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ZJsYA&#10;AADeAAAADwAAAGRycy9kb3ducmV2LnhtbERPS2vCQBC+C/0PyxS86aaCYqKrtAXRgiA+DnobsmMS&#10;zc7G7BpTf323UOhtPr7nTOetKUVDtSssK3jrRyCIU6sLzhQc9oveGITzyBpLy6TgmxzMZy+dKSba&#10;PnhLzc5nIoSwS1BB7n2VSOnSnAy6vq2IA3e2tUEfYJ1JXeMjhJtSDqJoJA0WHBpyrOgzp/S6uxsF&#10;g+c+vvmPy1ej23STrS/lcXlaKNV9bd8nIDy1/l/8517pMD8eDWP4fSfcIG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DZJsYAAADeAAAADwAAAAAAAAAAAAAAAACYAgAAZHJz&#10;L2Rvd25yZXYueG1sUEsFBgAAAAAEAAQA9QAAAIsDAAAAAA==&#10;" path="m,l27432,r,27432l,27432,,e" fillcolor="#7f7f7f" stroked="f" strokeweight="0">
                  <v:path arrowok="t" textboxrect="0,0,27432,27432"/>
                </v:shape>
                <v:shape id="Shape 19660" o:spid="_x0000_s1101" style="position:absolute;left:2103;top:33240;width:42406;height:275;visibility:visible;mso-wrap-style:square;v-text-anchor:top" coordsize="4240657,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LzHMYA&#10;AADeAAAADwAAAGRycy9kb3ducmV2LnhtbESPQW/CMAyF70j7D5GRdoOUbVSjEBCahobEaQXupjFt&#10;ReNUTQbdfv18QOJmy8/vvW+x6l2jrtSF2rOByTgBRVx4W3Np4LDfjN5BhYhssfFMBn4pwGr5NFhg&#10;Zv2Nv+max1KJCYcMDVQxtpnWoajIYRj7llhuZ985jLJ2pbYd3sTcNfolSVLtsGZJqLClj4qKS/7j&#10;DAS/y6e0P17Wh93nabLxr9u/ty9jnof9eg4qUh8f4vv31kr9WZoKgOD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LzHMYAAADeAAAADwAAAAAAAAAAAAAAAACYAgAAZHJz&#10;L2Rvd25yZXYueG1sUEsFBgAAAAAEAAQA9QAAAIsDAAAAAA==&#10;" path="m,l4240657,r,27432l,27432,,e" fillcolor="#7f7f7f" stroked="f" strokeweight="0">
                  <v:path arrowok="t" textboxrect="0,0,4240657,27432"/>
                </v:shape>
                <v:shape id="Shape 19661" o:spid="_x0000_s1102" style="position:absolute;left:44509;top:33240;width:275;height:275;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ofncYA&#10;AADeAAAADwAAAGRycy9kb3ducmV2LnhtbERPTWvCQBC9F/oflin0Vjd6CBpdxRbEFgTR9KC3ITsm&#10;0exszG5j9Ne7gtDbPN7nTGadqURLjSstK+j3IhDEmdUl5wp+08XHEITzyBory6TgSg5m09eXCSba&#10;XnhD7dbnIoSwS1BB4X2dSOmyggy6nq2JA3ewjUEfYJNL3eAlhJtKDqIolgZLDg0F1vRVUHba/hkF&#10;g1s6OvvP40+ru2ydr47VbrlfKPX+1s3HIDx1/l/8dH/rMH8Ux314vBNu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ofncYAAADeAAAADwAAAAAAAAAAAAAAAACYAgAAZHJz&#10;L2Rvd25yZXYueG1sUEsFBgAAAAAEAAQA9QAAAIsDAAAAAA==&#10;" path="m,l27432,r,27432l,27432,,e" fillcolor="#7f7f7f" stroked="f" strokeweight="0">
                  <v:path arrowok="t" textboxrect="0,0,27432,27432"/>
                </v:shape>
                <v:shape id="Shape 19662" o:spid="_x0000_s1103" style="position:absolute;left:44784;top:33240;width:6659;height:275;visibility:visible;mso-wrap-style:square;v-text-anchor:top" coordsize="66598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gNjMIA&#10;AADeAAAADwAAAGRycy9kb3ducmV2LnhtbERPS4vCMBC+C/sfwix406QKRbumxV0QPC34OHgcmtm2&#10;2ExqE7X++40geJuP7zmrYrCtuFHvG8cakqkCQVw603Cl4XjYTBYgfEA22DomDQ/yUOQfoxVmxt15&#10;R7d9qEQMYZ+hhjqELpPSlzVZ9FPXEUfuz/UWQ4R9JU2P9xhuWzlTKpUWG44NNXb0U1N53l+tBvw9&#10;DfOtuiTXKlyaw7daYLL0Wo8/h/UXiEBDeItf7q2J85dpOoPnO/EGm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SA2MwgAAAN4AAAAPAAAAAAAAAAAAAAAAAJgCAABkcnMvZG93&#10;bnJldi54bWxQSwUGAAAAAAQABAD1AAAAhwMAAAAA&#10;" path="m,l665988,r,27432l,27432,,e" fillcolor="#7f7f7f" stroked="f" strokeweight="0">
                  <v:path arrowok="t" textboxrect="0,0,665988,27432"/>
                </v:shape>
                <v:shape id="Shape 19663" o:spid="_x0000_s1104" style="position:absolute;left:51443;top:33240;width:275;height:275;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QkccYA&#10;AADeAAAADwAAAGRycy9kb3ducmV2LnhtbERPS2vCQBC+F/wPywje6qYKoUbXUAWxBaGoPdTbkJ3m&#10;0exszG5j6q/vFgRv8/E9Z5H2phYdta60rOBpHIEgzqwuOVfwcdw8PoNwHlljbZkU/JKDdDl4WGCi&#10;7YX31B18LkIIuwQVFN43iZQuK8igG9uGOHBftjXoA2xzqVu8hHBTy0kUxdJgyaGhwIbWBWXfhx+j&#10;YHI9zs5+Vb11us/e811Vf25PG6VGw/5lDsJT7+/im/tVh/mzOJ7C/zvhBr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QkccYAAADeAAAADwAAAAAAAAAAAAAAAACYAgAAZHJz&#10;L2Rvd25yZXYueG1sUEsFBgAAAAAEAAQA9QAAAIsDAAAAAA==&#10;" path="m,l27432,r,27432l,27432,,e" fillcolor="#7f7f7f" stroked="f" strokeweight="0">
                  <v:path arrowok="t" textboxrect="0,0,27432,27432"/>
                </v:shape>
                <v:shape id="Shape 19664" o:spid="_x0000_s1105" style="position:absolute;left:51718;top:33240;width:3310;height:275;visibility:visible;mso-wrap-style:square;v-text-anchor:top" coordsize="331013,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71sUA&#10;AADeAAAADwAAAGRycy9kb3ducmV2LnhtbESPT4vCMBDF7wt+hzCCtzVVpGg1in8QvK26K3gcmrEt&#10;NpOSxFq//WZhwdsM7837vVmsOlOLlpyvLCsYDRMQxLnVFRcKfr73n1MQPiBrrC2Tghd5WC17HwvM&#10;tH3yidpzKEQMYZ+hgjKEJpPS5yUZ9EPbEEftZp3BEFdXSO3wGcNNLcdJkkqDFUdCiQ1tS8rv54eJ&#10;kMutKjY717jt7IRt8Mev6+Oo1KDfrecgAnXhbf6/PuhYf5amE/h7J84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ITvWxQAAAN4AAAAPAAAAAAAAAAAAAAAAAJgCAABkcnMv&#10;ZG93bnJldi54bWxQSwUGAAAAAAQABAD1AAAAigMAAAAA&#10;" path="m,l331013,r,27432l,27432,,e" fillcolor="#7f7f7f" stroked="f" strokeweight="0">
                  <v:path arrowok="t" textboxrect="0,0,331013,27432"/>
                </v:shape>
                <v:shape id="Shape 19665" o:spid="_x0000_s1106" style="position:absolute;left:55029;top:33240;width:274;height:275;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ZnsYA&#10;AADeAAAADwAAAGRycy9kb3ducmV2LnhtbERPS2vCQBC+F/wPywje6qaCoUbXUAWxBaGoPdTbkJ3m&#10;0exszG5j6q/vFgRv8/E9Z5H2phYdta60rOBpHIEgzqwuOVfwcdw8PoNwHlljbZkU/JKDdDl4WGCi&#10;7YX31B18LkIIuwQVFN43iZQuK8igG9uGOHBftjXoA2xzqVu8hHBTy0kUxdJgyaGhwIbWBWXfhx+j&#10;YHI9zs5+Vb11us/e811Vf25PG6VGw/5lDsJT7+/im/tVh/mzOJ7C/zvhBr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EZnsYAAADeAAAADwAAAAAAAAAAAAAAAACYAgAAZHJz&#10;L2Rvd25yZXYueG1sUEsFBgAAAAAEAAQA9QAAAIsDAAAAAA==&#10;" path="m,l27432,r,27432l,27432,,e" fillcolor="#7f7f7f" stroked="f" strokeweight="0">
                  <v:path arrowok="t" textboxrect="0,0,27432,27432"/>
                </v:shape>
                <v:shape id="Shape 19666" o:spid="_x0000_s1107" style="position:absolute;left:55303;top:33240;width:3307;height:275;visibility:visible;mso-wrap-style:square;v-text-anchor:top" coordsize="3307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KbpMQA&#10;AADeAAAADwAAAGRycy9kb3ducmV2LnhtbERPzYrCMBC+L+w7hFnwImuqSNmtRhFBqOAe1vUBxmZs&#10;i82kJrHWtzcLgrf5+H5nvuxNIzpyvrasYDxKQBAXVtdcKjj8bT6/QPiArLGxTAru5GG5eH+bY6bt&#10;jX+p24dSxBD2GSqoQmgzKX1RkUE/si1x5E7WGQwRulJqh7cYbho5SZJUGqw5NlTY0rqi4ry/GgU/&#10;+jhu3XCX221+2Q2Ph9O2nHZKDT761QxEoD68xE93ruP87zRN4f+deIN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im6TEAAAA3gAAAA8AAAAAAAAAAAAAAAAAmAIAAGRycy9k&#10;b3ducmV2LnhtbFBLBQYAAAAABAAEAPUAAACJAwAAAAA=&#10;" path="m,l330708,r,27432l,27432,,e" fillcolor="#7f7f7f" stroked="f" strokeweight="0">
                  <v:path arrowok="t" textboxrect="0,0,330708,27432"/>
                </v:shape>
                <v:shape id="Shape 19667" o:spid="_x0000_s1108" style="position:absolute;left:58610;top:33240;width:274;height:275;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8icsYA&#10;AADeAAAADwAAAGRycy9kb3ducmV2LnhtbERPS2vCQBC+C/6HZYTedFMPqUbXUAWxhYKoPdTbkJ3m&#10;0exszG5j2l/vCoXe5uN7zjLtTS06al1pWcHjJAJBnFldcq7g/bQdz0A4j6yxtkwKfshBuhoOlpho&#10;e+UDdUefixDCLkEFhfdNIqXLCjLoJrYhDtynbQ36ANtc6havIdzUchpFsTRYcmgosKFNQdnX8dso&#10;mP6e5he/rl473Wf7/K2qP3bnrVIPo/55AcJT7//Ff+4XHebP4/gJ7u+EG+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8icsYAAADeAAAADwAAAAAAAAAAAAAAAACYAgAAZHJz&#10;L2Rvd25yZXYueG1sUEsFBgAAAAAEAAQA9QAAAIsDAAAAAA==&#10;" path="m,l27432,r,27432l,27432,,e" fillcolor="#7f7f7f" stroked="f" strokeweight="0">
                  <v:path arrowok="t" textboxrect="0,0,27432,27432"/>
                </v:shape>
                <v:shape id="Shape 19668" o:spid="_x0000_s1109" style="position:absolute;left:58884;top:33240;width:3277;height:275;visibility:visible;mso-wrap-style:square;v-text-anchor:top" coordsize="32766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TS6sUA&#10;AADeAAAADwAAAGRycy9kb3ducmV2LnhtbESPT0/DMAzF70h8h8hIXBBL4VCxbtnExh9xZUyIo9V4&#10;aaFxqsRs5dvjAxI3W+/5vZ+X6ykO5ki59Ikd3MwqMMRt8j0HB/u3p+s7MEWQPQ6JycEPFVivzs+W&#10;2Ph04lc67iQYDeHSoINOZGysLW1HEcssjcSqHVKOKLrmYH3Gk4bHwd5WVW0j9qwNHY607aj92n1H&#10;B/l9i5E36XPz8BFkHq4eUZ73zl1eTPcLMEKT/Jv/rl+84s/rWnn1HZ3B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NLqxQAAAN4AAAAPAAAAAAAAAAAAAAAAAJgCAABkcnMv&#10;ZG93bnJldi54bWxQSwUGAAAAAAQABAD1AAAAigMAAAAA&#10;" path="m,l327660,r,27432l,27432,,e" fillcolor="#7f7f7f" stroked="f" strokeweight="0">
                  <v:path arrowok="t" textboxrect="0,0,327660,27432"/>
                </v:shape>
                <v:shape id="Shape 19669" o:spid="_x0000_s1110" style="position:absolute;left:62161;top:33240;width:122;height:275;visibility:visible;mso-wrap-style:square;v-text-anchor:top" coordsize="1219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02ssMA&#10;AADeAAAADwAAAGRycy9kb3ducmV2LnhtbERP24rCMBB9F/yHMMK+LGuqYNGuUUTU9fJkdz9gaMa2&#10;2ExqE7X+vREWfJvDuc503ppK3KhxpWUFg34EgjizuuRcwd/v+msMwnlkjZVlUvAgB/NZtzPFRNs7&#10;H+mW+lyEEHYJKii8rxMpXVaQQde3NXHgTrYx6ANscqkbvIdwU8lhFMXSYMmhocCalgVl5/RqFPzs&#10;z9dq5XcHOaoj/Ixxk44vG6U+eu3iG4Sn1r/F/+6tDvMncTyB1zvhBj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02ssMAAADeAAAADwAAAAAAAAAAAAAAAACYAgAAZHJzL2Rv&#10;d25yZXYueG1sUEsFBgAAAAAEAAQA9QAAAIgDAAAAAA==&#10;" path="m,l12192,r,27432l,27432,,e" fillcolor="#7f7f7f" stroked="f" strokeweight="0">
                  <v:path arrowok="t" textboxrect="0,0,12192,27432"/>
                </v:shape>
              </v:group>
            </w:pict>
          </mc:Fallback>
        </mc:AlternateContent>
      </w:r>
      <w:r>
        <w:t xml:space="preserve">Traitement d’une réservation d’un client « individuel » (2 personnes et 1 enfant) pour un séjour lui permettant d’avoir accès à des tarifs promotionnels (forfait week-end). Client favorable aux propositions de ventes additionnelles. Demande de renseignement sur l’accès à l’établissement en voiture.  </w:t>
      </w:r>
    </w:p>
    <w:p w:rsidR="00ED7CFD" w:rsidRDefault="00DE5273">
      <w:pPr>
        <w:spacing w:after="277"/>
        <w:ind w:left="366" w:right="2540"/>
      </w:pPr>
      <w:r>
        <w:t xml:space="preserve">Réservations à saisir sur le logiciel hôtelier. Documents supports d’activité à mettre à jour. </w:t>
      </w:r>
    </w:p>
    <w:p w:rsidR="00ED7CFD" w:rsidRDefault="00DE5273">
      <w:pPr>
        <w:spacing w:after="179" w:line="259" w:lineRule="auto"/>
        <w:ind w:left="72" w:right="0" w:firstLine="0"/>
        <w:jc w:val="left"/>
      </w:pPr>
      <w:r>
        <w:rPr>
          <w:sz w:val="16"/>
        </w:rPr>
        <w:t xml:space="preserve"> </w:t>
      </w:r>
    </w:p>
    <w:p w:rsidR="00ED7CFD" w:rsidRDefault="00DE5273">
      <w:pPr>
        <w:spacing w:after="8"/>
        <w:ind w:left="67" w:right="0"/>
        <w:jc w:val="left"/>
      </w:pPr>
      <w:r>
        <w:rPr>
          <w:i/>
        </w:rPr>
        <w:t xml:space="preserve">Par défaut, la maquette du Livret propose 5 cases destinées à recevoir les descriptions d’évaluations. </w:t>
      </w:r>
    </w:p>
    <w:p w:rsidR="00ED7CFD" w:rsidRDefault="00DE5273">
      <w:pPr>
        <w:spacing w:after="134"/>
        <w:ind w:left="67" w:right="0"/>
        <w:jc w:val="left"/>
      </w:pPr>
      <w:r>
        <w:rPr>
          <w:i/>
        </w:rPr>
        <w:t>En cas de besoin, au-delà de ce nombre, il appartient au centre d’ajouter au document autant de lignes ou pages supplémentaires que nécessaire.</w:t>
      </w:r>
      <w:r>
        <w:t xml:space="preserve">  </w:t>
      </w:r>
    </w:p>
    <w:p w:rsidR="00ED7CFD" w:rsidRDefault="00DE5273">
      <w:pPr>
        <w:spacing w:after="366" w:line="259" w:lineRule="auto"/>
        <w:ind w:left="110" w:right="0" w:firstLine="0"/>
        <w:jc w:val="left"/>
      </w:pPr>
      <w:r>
        <w:rPr>
          <w:b/>
          <w:sz w:val="16"/>
        </w:rPr>
        <w:t xml:space="preserve"> </w:t>
      </w:r>
    </w:p>
    <w:p w:rsidR="00ED7CFD" w:rsidRDefault="00DE5273">
      <w:pPr>
        <w:pBdr>
          <w:top w:val="single" w:sz="4" w:space="0" w:color="D9D9D9"/>
          <w:left w:val="single" w:sz="4" w:space="0" w:color="D9D9D9"/>
          <w:bottom w:val="single" w:sz="4" w:space="0" w:color="D9D9D9"/>
          <w:right w:val="single" w:sz="4" w:space="0" w:color="D9D9D9"/>
        </w:pBdr>
        <w:shd w:val="clear" w:color="auto" w:fill="F2F2F2"/>
        <w:spacing w:after="58" w:line="259" w:lineRule="auto"/>
        <w:ind w:left="338" w:right="0" w:firstLine="0"/>
        <w:jc w:val="left"/>
      </w:pPr>
      <w:r>
        <w:rPr>
          <w:b/>
          <w:sz w:val="24"/>
        </w:rPr>
        <w:t xml:space="preserve">Attention : </w:t>
      </w:r>
    </w:p>
    <w:p w:rsidR="00ED7CFD" w:rsidRDefault="00DE5273">
      <w:pPr>
        <w:pBdr>
          <w:top w:val="single" w:sz="4" w:space="0" w:color="D9D9D9"/>
          <w:left w:val="single" w:sz="4" w:space="0" w:color="D9D9D9"/>
          <w:bottom w:val="single" w:sz="4" w:space="0" w:color="D9D9D9"/>
          <w:right w:val="single" w:sz="4" w:space="0" w:color="D9D9D9"/>
        </w:pBdr>
        <w:shd w:val="clear" w:color="auto" w:fill="F2F2F2"/>
        <w:spacing w:after="185" w:line="242" w:lineRule="auto"/>
        <w:ind w:left="338" w:right="0" w:firstLine="0"/>
        <w:jc w:val="left"/>
      </w:pPr>
      <w:r>
        <w:rPr>
          <w:b/>
        </w:rPr>
        <w:lastRenderedPageBreak/>
        <w:t>Les outils liés aux évaluations passées en cours de formation (Livret d’évaluations passées en cours de formation, Situations d’évaluation-types lorsqu’elle est présente) doivent être téléchargés au début de la formation, de façon à obtenir la version correspondant au titre professionnel que vous mettez en œuvre.</w:t>
      </w:r>
      <w:r>
        <w:t xml:space="preserve"> </w:t>
      </w:r>
    </w:p>
    <w:p w:rsidR="00ED7CFD" w:rsidRDefault="00DE5273">
      <w:pPr>
        <w:spacing w:after="0" w:line="259" w:lineRule="auto"/>
        <w:ind w:left="338" w:right="0" w:firstLine="0"/>
        <w:jc w:val="left"/>
      </w:pPr>
      <w:r>
        <w:t xml:space="preserve"> </w:t>
      </w:r>
    </w:p>
    <w:p w:rsidR="00ED7CFD" w:rsidRDefault="00ED7CFD">
      <w:pPr>
        <w:sectPr w:rsidR="00ED7CFD">
          <w:headerReference w:type="even" r:id="rId88"/>
          <w:headerReference w:type="default" r:id="rId89"/>
          <w:footerReference w:type="even" r:id="rId90"/>
          <w:footerReference w:type="default" r:id="rId91"/>
          <w:headerReference w:type="first" r:id="rId92"/>
          <w:footerReference w:type="first" r:id="rId93"/>
          <w:footnotePr>
            <w:numRestart w:val="eachPage"/>
          </w:footnotePr>
          <w:pgSz w:w="11906" w:h="16838"/>
          <w:pgMar w:top="1869" w:right="1270" w:bottom="1459" w:left="989" w:header="737" w:footer="512" w:gutter="0"/>
          <w:cols w:space="720"/>
        </w:sectPr>
      </w:pPr>
    </w:p>
    <w:p w:rsidR="00ED7CFD" w:rsidRDefault="00DE5273">
      <w:pPr>
        <w:spacing w:after="547" w:line="259" w:lineRule="auto"/>
        <w:ind w:left="0" w:right="0" w:firstLine="0"/>
        <w:jc w:val="left"/>
      </w:pPr>
      <w:r>
        <w:rPr>
          <w:color w:val="000000"/>
          <w:sz w:val="22"/>
        </w:rPr>
        <w:lastRenderedPageBreak/>
        <w:t xml:space="preserve"> </w:t>
      </w:r>
    </w:p>
    <w:p w:rsidR="00ED7CFD" w:rsidRDefault="00DE5273">
      <w:pPr>
        <w:spacing w:after="13938" w:line="259" w:lineRule="auto"/>
        <w:ind w:left="0" w:right="0" w:firstLine="0"/>
        <w:jc w:val="left"/>
      </w:pPr>
      <w:r>
        <w:rPr>
          <w:color w:val="262626"/>
          <w:sz w:val="22"/>
        </w:rPr>
        <w:t xml:space="preserve"> </w:t>
      </w:r>
    </w:p>
    <w:p w:rsidR="00ED7CFD" w:rsidRDefault="00DE5273">
      <w:pPr>
        <w:spacing w:after="0" w:line="259" w:lineRule="auto"/>
        <w:ind w:left="0" w:right="0" w:firstLine="0"/>
        <w:jc w:val="right"/>
      </w:pPr>
      <w:r>
        <w:rPr>
          <w:color w:val="7F7F7F"/>
          <w:sz w:val="18"/>
        </w:rPr>
        <w:lastRenderedPageBreak/>
        <w:t xml:space="preserve"> </w:t>
      </w:r>
    </w:p>
    <w:sectPr w:rsidR="00ED7CFD">
      <w:headerReference w:type="even" r:id="rId94"/>
      <w:headerReference w:type="default" r:id="rId95"/>
      <w:footerReference w:type="even" r:id="rId96"/>
      <w:footerReference w:type="default" r:id="rId97"/>
      <w:headerReference w:type="first" r:id="rId98"/>
      <w:footerReference w:type="first" r:id="rId99"/>
      <w:footnotePr>
        <w:numRestart w:val="eachPage"/>
      </w:footnotePr>
      <w:pgSz w:w="11906" w:h="16838"/>
      <w:pgMar w:top="1440" w:right="2084" w:bottom="1440" w:left="1416" w:header="720" w:footer="5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42A5" w:rsidRDefault="00EC42A5">
      <w:pPr>
        <w:spacing w:after="0" w:line="240" w:lineRule="auto"/>
      </w:pPr>
      <w:r>
        <w:separator/>
      </w:r>
    </w:p>
  </w:endnote>
  <w:endnote w:type="continuationSeparator" w:id="0">
    <w:p w:rsidR="00EC42A5" w:rsidRDefault="00EC4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enerica">
    <w:panose1 w:val="02000500000000000000"/>
    <w:charset w:val="00"/>
    <w:family w:val="auto"/>
    <w:pitch w:val="variable"/>
    <w:sig w:usb0="800000A7" w:usb1="5000004A"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radeGothic">
    <w:panose1 w:val="00000000000000000000"/>
    <w:charset w:val="00"/>
    <w:family w:val="swiss"/>
    <w:notTrueType/>
    <w:pitch w:val="variable"/>
    <w:sig w:usb0="800000AF" w:usb1="4000004A"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FD" w:rsidRDefault="00DE5273">
    <w:pPr>
      <w:tabs>
        <w:tab w:val="right" w:pos="9568"/>
      </w:tabs>
      <w:spacing w:after="0" w:line="259" w:lineRule="auto"/>
      <w:ind w:left="-110" w:right="-117" w:firstLine="0"/>
      <w:jc w:val="left"/>
    </w:pPr>
    <w:r>
      <w:rPr>
        <w:noProof/>
        <w:color w:val="000000"/>
        <w:sz w:val="22"/>
      </w:rPr>
      <mc:AlternateContent>
        <mc:Choice Requires="wpg">
          <w:drawing>
            <wp:anchor distT="0" distB="0" distL="114300" distR="114300" simplePos="0" relativeHeight="251659264" behindDoc="1" locked="0" layoutInCell="1" allowOverlap="1">
              <wp:simplePos x="0" y="0"/>
              <wp:positionH relativeFrom="page">
                <wp:posOffset>6217158</wp:posOffset>
              </wp:positionH>
              <wp:positionV relativeFrom="page">
                <wp:posOffset>9935845</wp:posOffset>
              </wp:positionV>
              <wp:extent cx="644652" cy="355600"/>
              <wp:effectExtent l="0" t="0" r="0" b="0"/>
              <wp:wrapNone/>
              <wp:docPr id="18292" name="Group 18292"/>
              <wp:cNvGraphicFramePr/>
              <a:graphic xmlns:a="http://schemas.openxmlformats.org/drawingml/2006/main">
                <a:graphicData uri="http://schemas.microsoft.com/office/word/2010/wordprocessingGroup">
                  <wpg:wgp>
                    <wpg:cNvGrpSpPr/>
                    <wpg:grpSpPr>
                      <a:xfrm>
                        <a:off x="0" y="0"/>
                        <a:ext cx="644652" cy="355600"/>
                        <a:chOff x="0" y="0"/>
                        <a:chExt cx="644652" cy="355600"/>
                      </a:xfrm>
                    </wpg:grpSpPr>
                    <wps:wsp>
                      <wps:cNvPr id="18293" name="Shape 18293"/>
                      <wps:cNvSpPr/>
                      <wps:spPr>
                        <a:xfrm>
                          <a:off x="22352" y="0"/>
                          <a:ext cx="600075" cy="59258"/>
                        </a:xfrm>
                        <a:custGeom>
                          <a:avLst/>
                          <a:gdLst/>
                          <a:ahLst/>
                          <a:cxnLst/>
                          <a:rect l="0" t="0" r="0" b="0"/>
                          <a:pathLst>
                            <a:path w="600075" h="59258">
                              <a:moveTo>
                                <a:pt x="0" y="59258"/>
                              </a:moveTo>
                              <a:cubicBezTo>
                                <a:pt x="0" y="42900"/>
                                <a:pt x="13208" y="29629"/>
                                <a:pt x="29591" y="29629"/>
                              </a:cubicBezTo>
                              <a:lnTo>
                                <a:pt x="270384" y="29629"/>
                              </a:lnTo>
                              <a:cubicBezTo>
                                <a:pt x="286766" y="29629"/>
                                <a:pt x="299974" y="16370"/>
                                <a:pt x="299974" y="0"/>
                              </a:cubicBezTo>
                              <a:cubicBezTo>
                                <a:pt x="299974" y="16370"/>
                                <a:pt x="313309" y="29629"/>
                                <a:pt x="329692" y="29629"/>
                              </a:cubicBezTo>
                              <a:lnTo>
                                <a:pt x="570484" y="29629"/>
                              </a:lnTo>
                              <a:cubicBezTo>
                                <a:pt x="586867" y="29629"/>
                                <a:pt x="600075" y="42900"/>
                                <a:pt x="600075" y="59258"/>
                              </a:cubicBez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294" name="Shape 18294"/>
                      <wps:cNvSpPr/>
                      <wps:spPr>
                        <a:xfrm>
                          <a:off x="22352" y="296342"/>
                          <a:ext cx="600075" cy="59258"/>
                        </a:xfrm>
                        <a:custGeom>
                          <a:avLst/>
                          <a:gdLst/>
                          <a:ahLst/>
                          <a:cxnLst/>
                          <a:rect l="0" t="0" r="0" b="0"/>
                          <a:pathLst>
                            <a:path w="600075" h="59258">
                              <a:moveTo>
                                <a:pt x="600075" y="0"/>
                              </a:moveTo>
                              <a:cubicBezTo>
                                <a:pt x="600075" y="16358"/>
                                <a:pt x="586867" y="29629"/>
                                <a:pt x="570484" y="29629"/>
                              </a:cubicBezTo>
                              <a:lnTo>
                                <a:pt x="329692" y="29629"/>
                              </a:lnTo>
                              <a:cubicBezTo>
                                <a:pt x="313309" y="29629"/>
                                <a:pt x="300101" y="42888"/>
                                <a:pt x="300101" y="59258"/>
                              </a:cubicBezTo>
                              <a:cubicBezTo>
                                <a:pt x="300101" y="42888"/>
                                <a:pt x="286766" y="29629"/>
                                <a:pt x="270384" y="29629"/>
                              </a:cubicBezTo>
                              <a:lnTo>
                                <a:pt x="29591" y="29629"/>
                              </a:lnTo>
                              <a:cubicBezTo>
                                <a:pt x="13208" y="29629"/>
                                <a:pt x="0" y="16358"/>
                                <a:pt x="0" y="0"/>
                              </a:cubicBezTo>
                            </a:path>
                          </a:pathLst>
                        </a:custGeom>
                        <a:ln w="9525"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18295" name="Picture 18295"/>
                        <pic:cNvPicPr/>
                      </pic:nvPicPr>
                      <pic:blipFill>
                        <a:blip r:embed="rId1"/>
                        <a:stretch>
                          <a:fillRect/>
                        </a:stretch>
                      </pic:blipFill>
                      <pic:spPr>
                        <a:xfrm>
                          <a:off x="0" y="143128"/>
                          <a:ext cx="644652" cy="97537"/>
                        </a:xfrm>
                        <a:prstGeom prst="rect">
                          <a:avLst/>
                        </a:prstGeom>
                      </pic:spPr>
                    </pic:pic>
                  </wpg:wgp>
                </a:graphicData>
              </a:graphic>
            </wp:anchor>
          </w:drawing>
        </mc:Choice>
        <mc:Fallback>
          <w:pict>
            <v:group w14:anchorId="408B333D" id="Group 18292" o:spid="_x0000_s1026" style="position:absolute;margin-left:489.55pt;margin-top:782.35pt;width:50.75pt;height:28pt;z-index:-251657216;mso-position-horizontal-relative:page;mso-position-vertical-relative:page" coordsize="6446,3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">
              <v:shape id="Shape 18293" o:spid="_x0000_s1027" style="position:absolute;left:223;width:6001;height:592;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P4cQA&#10;AADeAAAADwAAAGRycy9kb3ducmV2LnhtbERPzWrCQBC+F3yHZQRvdaO2otGN2EKh9NRYH2DIjpvE&#10;7GzMrkn69t1Cobf5+H5nfxhtI3rqfOVYwWKegCAunK7YKDh/vT1uQPiArLFxTAq+ycMhmzzsMdVu&#10;4Jz6UzAihrBPUUEZQptK6YuSLPq5a4kjd3GdxRBhZ6TucIjhtpHLJFlLixXHhhJbei2puJ7uVkG+&#10;Tp5vtbt9vtw/7NkZk/NTnSs1m47HHYhAY/gX/7nfdZy/WW5X8PtOvEF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Xz+HEAAAA3gAAAA8AAAAAAAAAAAAAAAAAmAIAAGRycy9k&#10;b3ducmV2LnhtbFBLBQYAAAAABAAEAPUAAACJAwAAAAA=&#10;" path="m,59258c,42900,13208,29629,29591,29629r240793,c286766,29629,299974,16370,299974,v,16370,13335,29629,29718,29629l570484,29629v16383,,29591,13271,29591,29629e" filled="f" strokecolor="#d9d9d9">
                <v:path arrowok="t" textboxrect="0,0,600075,59258"/>
              </v:shape>
              <v:shape id="Shape 18294" o:spid="_x0000_s1028" style="position:absolute;left:223;top:2963;width:6001;height:593;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5XlcQA&#10;AADeAAAADwAAAGRycy9kb3ducmV2LnhtbERPzWrCQBC+C32HZQq96UaxElPX0BYKpacm5gGG7HQT&#10;zc4m2VXTt+8WBG/z8f3OLp9sJy40+taxguUiAUFcO92yUVAdPuYpCB+QNXaOScEvecj3D7MdZtpd&#10;uaBLGYyIIewzVNCE0GdS+rohi37heuLI/bjRYohwNFKPeI3htpOrJNlIiy3HhgZ7em+oPpVnq6DY&#10;JM/D0Q3fb+cvWzljCl4fC6WeHqfXFxCBpnAX39yfOs5PV9s1/L8Tb5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V5XEAAAA3gAAAA8AAAAAAAAAAAAAAAAAmAIAAGRycy9k&#10;b3ducmV2LnhtbFBLBQYAAAAABAAEAPUAAACJAwAAAAA=&#10;" path="m600075,v,16358,-13208,29629,-29591,29629l329692,29629v-16383,,-29591,13259,-29591,29629c300101,42888,286766,29629,270384,29629r-240793,c13208,29629,,16358,,e" filled="f" strokecolor="#d9d9d9">
                <v:path arrowok="t" textboxrect="0,0,600075,5925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95" o:spid="_x0000_s1029" type="#_x0000_t75" style="position:absolute;top:1431;width:6446;height: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9HqzFAAAA3gAAAA8AAABkcnMvZG93bnJldi54bWxET9tqAjEQfS/4D2EKfZGaVbTV1SgiLYgW&#10;abf9gGEz3SxuJkuS6vr3RhD6NodzncWqs404kQ+1YwXDQQaCuHS65krBz/f78xREiMgaG8ek4EIB&#10;VsvewwJz7c78RaciViKFcMhRgYmxzaUMpSGLYeBa4sT9Om8xJugrqT2eU7ht5CjLXqTFmlODwZY2&#10;hspj8WcVFJ7ksP/2edjhh9kVr/vtodmPlXp67NZzEJG6+C++u7c6zZ+OZhO4vZNukM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fR6sxQAAAN4AAAAPAAAAAAAAAAAAAAAA&#10;AJ8CAABkcnMvZG93bnJldi54bWxQSwUGAAAAAAQABAD3AAAAkQMAAAAA&#10;">
                <v:imagedata r:id="rId2" o:title=""/>
              </v:shape>
              <w10:wrap anchorx="page" anchory="page"/>
            </v:group>
          </w:pict>
        </mc:Fallback>
      </mc:AlternateContent>
    </w:r>
    <w:r>
      <w:rPr>
        <w:rFonts w:ascii="Wingdings 3" w:eastAsia="Wingdings 3" w:hAnsi="Wingdings 3" w:cs="Wingdings 3"/>
        <w:color w:val="7F7F7F"/>
        <w:sz w:val="12"/>
      </w:rPr>
      <w:t></w:t>
    </w:r>
    <w:r>
      <w:rPr>
        <w:b/>
        <w:color w:val="7F7F7F"/>
      </w:rPr>
      <w:t xml:space="preserve"> </w:t>
    </w:r>
    <w:r>
      <w:rPr>
        <w:color w:val="7F7F7F"/>
        <w:sz w:val="18"/>
      </w:rPr>
      <w:t xml:space="preserve">Guide de mise en œuvre des évaluations passées en cours de formation – version du 22 juin 2016 </w:t>
    </w:r>
    <w:r>
      <w:rPr>
        <w:color w:val="7F7F7F"/>
        <w:sz w:val="18"/>
      </w:rPr>
      <w:tab/>
    </w:r>
    <w:r>
      <w:rPr>
        <w:color w:val="7F7F7F"/>
        <w:sz w:val="22"/>
      </w:rPr>
      <w:t xml:space="preserve">Page </w:t>
    </w:r>
    <w:r>
      <w:fldChar w:fldCharType="begin"/>
    </w:r>
    <w:r>
      <w:instrText xml:space="preserve"> PAGE   \* MERGEFORMAT </w:instrText>
    </w:r>
    <w:r>
      <w:fldChar w:fldCharType="separate"/>
    </w:r>
    <w:r w:rsidR="00D474C1" w:rsidRPr="00D474C1">
      <w:rPr>
        <w:b/>
        <w:noProof/>
        <w:color w:val="7F7F7F"/>
        <w:sz w:val="22"/>
      </w:rPr>
      <w:t>2</w:t>
    </w:r>
    <w:r>
      <w:rPr>
        <w:b/>
        <w:color w:val="7F7F7F"/>
        <w:sz w:val="22"/>
      </w:rPr>
      <w:fldChar w:fldCharType="end"/>
    </w:r>
    <w:r>
      <w:rPr>
        <w:color w:val="7F7F7F"/>
        <w:sz w:val="22"/>
      </w:rPr>
      <w:t xml:space="preserve"> / </w:t>
    </w:r>
    <w:r w:rsidR="0030636F">
      <w:rPr>
        <w:b/>
        <w:noProof/>
        <w:color w:val="7F7F7F"/>
        <w:sz w:val="22"/>
      </w:rPr>
      <w:fldChar w:fldCharType="begin"/>
    </w:r>
    <w:r w:rsidR="0030636F">
      <w:rPr>
        <w:b/>
        <w:noProof/>
        <w:color w:val="7F7F7F"/>
        <w:sz w:val="22"/>
      </w:rPr>
      <w:instrText xml:space="preserve"> NUMPAGES   \* MERGEFORMAT </w:instrText>
    </w:r>
    <w:r w:rsidR="0030636F">
      <w:rPr>
        <w:b/>
        <w:noProof/>
        <w:color w:val="7F7F7F"/>
        <w:sz w:val="22"/>
      </w:rPr>
      <w:fldChar w:fldCharType="separate"/>
    </w:r>
    <w:r w:rsidR="00D474C1">
      <w:rPr>
        <w:b/>
        <w:noProof/>
        <w:color w:val="7F7F7F"/>
        <w:sz w:val="22"/>
      </w:rPr>
      <w:t>22</w:t>
    </w:r>
    <w:r w:rsidR="0030636F">
      <w:rPr>
        <w:b/>
        <w:noProof/>
        <w:color w:val="7F7F7F"/>
        <w:sz w:val="22"/>
      </w:rPr>
      <w:fldChar w:fldCharType="end"/>
    </w:r>
    <w:r>
      <w:rPr>
        <w:color w:val="7F7F7F"/>
        <w:sz w:val="18"/>
      </w:rPr>
      <w:t xml:space="preserve"> </w:t>
    </w:r>
  </w:p>
  <w:p w:rsidR="00ED7CFD" w:rsidRDefault="00DE5273">
    <w:pPr>
      <w:spacing w:after="0" w:line="259" w:lineRule="auto"/>
      <w:ind w:left="0" w:right="-116" w:firstLine="0"/>
      <w:jc w:val="right"/>
    </w:pPr>
    <w:r>
      <w:rPr>
        <w:rFonts w:ascii="Cambria" w:eastAsia="Cambria" w:hAnsi="Cambria" w:cs="Cambria"/>
        <w:b/>
        <w:sz w:val="28"/>
      </w:rPr>
      <w:t xml:space="preserve"> </w:t>
    </w:r>
  </w:p>
  <w:p w:rsidR="00ED7CFD" w:rsidRDefault="00DE5273">
    <w:pPr>
      <w:spacing w:after="0" w:line="259" w:lineRule="auto"/>
      <w:ind w:left="317" w:right="0" w:firstLine="0"/>
      <w:jc w:val="left"/>
    </w:pPr>
    <w:r>
      <w:rPr>
        <w:color w:val="000000"/>
        <w:sz w:val="22"/>
      </w:rP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FD" w:rsidRDefault="00DE5273">
    <w:pPr>
      <w:tabs>
        <w:tab w:val="right" w:pos="9906"/>
      </w:tabs>
      <w:spacing w:after="0" w:line="259" w:lineRule="auto"/>
      <w:ind w:left="0" w:right="-258" w:firstLine="0"/>
      <w:jc w:val="left"/>
    </w:pPr>
    <w:r>
      <w:rPr>
        <w:noProof/>
        <w:color w:val="000000"/>
        <w:sz w:val="22"/>
      </w:rPr>
      <mc:AlternateContent>
        <mc:Choice Requires="wpg">
          <w:drawing>
            <wp:anchor distT="0" distB="0" distL="114300" distR="114300" simplePos="0" relativeHeight="251677696" behindDoc="1" locked="0" layoutInCell="1" allowOverlap="1">
              <wp:simplePos x="0" y="0"/>
              <wp:positionH relativeFrom="page">
                <wp:posOffset>6217158</wp:posOffset>
              </wp:positionH>
              <wp:positionV relativeFrom="page">
                <wp:posOffset>9935845</wp:posOffset>
              </wp:positionV>
              <wp:extent cx="644652" cy="355600"/>
              <wp:effectExtent l="0" t="0" r="0" b="0"/>
              <wp:wrapNone/>
              <wp:docPr id="18844" name="Group 18844"/>
              <wp:cNvGraphicFramePr/>
              <a:graphic xmlns:a="http://schemas.openxmlformats.org/drawingml/2006/main">
                <a:graphicData uri="http://schemas.microsoft.com/office/word/2010/wordprocessingGroup">
                  <wpg:wgp>
                    <wpg:cNvGrpSpPr/>
                    <wpg:grpSpPr>
                      <a:xfrm>
                        <a:off x="0" y="0"/>
                        <a:ext cx="644652" cy="355600"/>
                        <a:chOff x="0" y="0"/>
                        <a:chExt cx="644652" cy="355600"/>
                      </a:xfrm>
                    </wpg:grpSpPr>
                    <wps:wsp>
                      <wps:cNvPr id="18845" name="Shape 18845"/>
                      <wps:cNvSpPr/>
                      <wps:spPr>
                        <a:xfrm>
                          <a:off x="22352" y="0"/>
                          <a:ext cx="600075" cy="59258"/>
                        </a:xfrm>
                        <a:custGeom>
                          <a:avLst/>
                          <a:gdLst/>
                          <a:ahLst/>
                          <a:cxnLst/>
                          <a:rect l="0" t="0" r="0" b="0"/>
                          <a:pathLst>
                            <a:path w="600075" h="59258">
                              <a:moveTo>
                                <a:pt x="0" y="59258"/>
                              </a:moveTo>
                              <a:cubicBezTo>
                                <a:pt x="0" y="42900"/>
                                <a:pt x="13208" y="29629"/>
                                <a:pt x="29591" y="29629"/>
                              </a:cubicBezTo>
                              <a:lnTo>
                                <a:pt x="270384" y="29629"/>
                              </a:lnTo>
                              <a:cubicBezTo>
                                <a:pt x="286766" y="29629"/>
                                <a:pt x="299974" y="16370"/>
                                <a:pt x="299974" y="0"/>
                              </a:cubicBezTo>
                              <a:cubicBezTo>
                                <a:pt x="299974" y="16370"/>
                                <a:pt x="313309" y="29629"/>
                                <a:pt x="329692" y="29629"/>
                              </a:cubicBezTo>
                              <a:lnTo>
                                <a:pt x="570484" y="29629"/>
                              </a:lnTo>
                              <a:cubicBezTo>
                                <a:pt x="586867" y="29629"/>
                                <a:pt x="600075" y="42900"/>
                                <a:pt x="600075" y="59258"/>
                              </a:cubicBez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846" name="Shape 18846"/>
                      <wps:cNvSpPr/>
                      <wps:spPr>
                        <a:xfrm>
                          <a:off x="22352" y="296342"/>
                          <a:ext cx="600075" cy="59258"/>
                        </a:xfrm>
                        <a:custGeom>
                          <a:avLst/>
                          <a:gdLst/>
                          <a:ahLst/>
                          <a:cxnLst/>
                          <a:rect l="0" t="0" r="0" b="0"/>
                          <a:pathLst>
                            <a:path w="600075" h="59258">
                              <a:moveTo>
                                <a:pt x="600075" y="0"/>
                              </a:moveTo>
                              <a:cubicBezTo>
                                <a:pt x="600075" y="16358"/>
                                <a:pt x="586867" y="29629"/>
                                <a:pt x="570484" y="29629"/>
                              </a:cubicBezTo>
                              <a:lnTo>
                                <a:pt x="329692" y="29629"/>
                              </a:lnTo>
                              <a:cubicBezTo>
                                <a:pt x="313309" y="29629"/>
                                <a:pt x="300101" y="42888"/>
                                <a:pt x="300101" y="59258"/>
                              </a:cubicBezTo>
                              <a:cubicBezTo>
                                <a:pt x="300101" y="42888"/>
                                <a:pt x="286766" y="29629"/>
                                <a:pt x="270384" y="29629"/>
                              </a:cubicBezTo>
                              <a:lnTo>
                                <a:pt x="29591" y="29629"/>
                              </a:lnTo>
                              <a:cubicBezTo>
                                <a:pt x="13208" y="29629"/>
                                <a:pt x="0" y="16358"/>
                                <a:pt x="0" y="0"/>
                              </a:cubicBezTo>
                            </a:path>
                          </a:pathLst>
                        </a:custGeom>
                        <a:ln w="9525"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18847" name="Picture 18847"/>
                        <pic:cNvPicPr/>
                      </pic:nvPicPr>
                      <pic:blipFill>
                        <a:blip r:embed="rId1"/>
                        <a:stretch>
                          <a:fillRect/>
                        </a:stretch>
                      </pic:blipFill>
                      <pic:spPr>
                        <a:xfrm>
                          <a:off x="0" y="143128"/>
                          <a:ext cx="644652" cy="97537"/>
                        </a:xfrm>
                        <a:prstGeom prst="rect">
                          <a:avLst/>
                        </a:prstGeom>
                      </pic:spPr>
                    </pic:pic>
                  </wpg:wgp>
                </a:graphicData>
              </a:graphic>
            </wp:anchor>
          </w:drawing>
        </mc:Choice>
        <mc:Fallback>
          <w:pict>
            <v:group w14:anchorId="08E3C8A8" id="Group 18844" o:spid="_x0000_s1026" style="position:absolute;margin-left:489.55pt;margin-top:782.35pt;width:50.75pt;height:28pt;z-index:-251638784;mso-position-horizontal-relative:page;mso-position-vertical-relative:page" coordsize="6446,3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">
              <v:shape id="Shape 18845" o:spid="_x0000_s1027" style="position:absolute;left:223;width:6001;height:592;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pm8MA&#10;AADeAAAADwAAAGRycy9kb3ducmV2LnhtbERPzWrCQBC+F3yHZYTe6saSSIiuUguC9NREH2DIjpvY&#10;7GzMriZ9+26h0Nt8fL+z2U22Ew8afOtYwXKRgCCunW7ZKDifDi85CB+QNXaOScE3edhtZ08bLLQb&#10;uaRHFYyIIewLVNCE0BdS+rohi37heuLIXdxgMUQ4GKkHHGO47eRrkqykxZZjQ4M9vTdUf1V3q6Bc&#10;Jdnt6m6f+/uHPTtjSk6vpVLP8+ltDSLQFP7Ff+6jjvPzPM3g9514g9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jpm8MAAADeAAAADwAAAAAAAAAAAAAAAACYAgAAZHJzL2Rv&#10;d25yZXYueG1sUEsFBgAAAAAEAAQA9QAAAIgDAAAAAA==&#10;" path="m,59258c,42900,13208,29629,29591,29629r240793,c286766,29629,299974,16370,299974,v,16370,13335,29629,29718,29629l570484,29629v16383,,29591,13271,29591,29629e" filled="f" strokecolor="#d9d9d9">
                <v:path arrowok="t" textboxrect="0,0,600075,59258"/>
              </v:shape>
              <v:shape id="Shape 18846" o:spid="_x0000_s1028" style="position:absolute;left:223;top:2963;width:6001;height:593;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37MIA&#10;AADeAAAADwAAAGRycy9kb3ducmV2LnhtbERPzYrCMBC+C/sOYRb2pqmLllKN4i4sLJ6s+gBDM6bV&#10;ZlKbqPXtjSB4m4/vd+bL3jbiSp2vHSsYjxIQxKXTNRsF+93fMAPhA7LGxjEpuJOH5eJjMMdcuxsX&#10;dN0GI2II+xwVVCG0uZS+rMiiH7mWOHIH11kMEXZG6g5vMdw28jtJUmmx5thQYUu/FZWn7cUqKNJk&#10;ej668+bnsrZ7Z0zBk2Oh1Ndnv5qBCNSHt/jl/tdxfpZNUni+E2+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GnfswgAAAN4AAAAPAAAAAAAAAAAAAAAAAJgCAABkcnMvZG93&#10;bnJldi54bWxQSwUGAAAAAAQABAD1AAAAhwMAAAAA&#10;" path="m600075,v,16358,-13208,29629,-29591,29629l329692,29629v-16383,,-29591,13259,-29591,29629c300101,42888,286766,29629,270384,29629r-240793,c13208,29629,,16358,,e" filled="f" strokecolor="#d9d9d9">
                <v:path arrowok="t" textboxrect="0,0,600075,5925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847" o:spid="_x0000_s1029" type="#_x0000_t75" style="position:absolute;top:1431;width:6446;height: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ZPtXEAAAA3gAAAA8AAABkcnMvZG93bnJldi54bWxET91qwjAUvhd8h3AEb0RTRWbpjCJjA9Eh&#10;2u0BDs1ZU2xOSpJp9/bLYODd+fh+z3rb21bcyIfGsYL5LANBXDndcK3g8+NtmoMIEVlj65gU/FCA&#10;7WY4WGOh3Z0vdCtjLVIIhwIVmBi7QspQGbIYZq4jTtyX8xZjgr6W2uM9hdtWLrLsSVpsODUY7OjF&#10;UHUtv62C0pOcT17PpwO+m0O5Ou5P7XGp1HjU755BROrjQ/zv3us0P8+XK/h7J90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ZPtXEAAAA3gAAAA8AAAAAAAAAAAAAAAAA&#10;nwIAAGRycy9kb3ducmV2LnhtbFBLBQYAAAAABAAEAPcAAACQAwAAAAA=&#10;">
                <v:imagedata r:id="rId2" o:title=""/>
              </v:shape>
              <w10:wrap anchorx="page" anchory="page"/>
            </v:group>
          </w:pict>
        </mc:Fallback>
      </mc:AlternateContent>
    </w:r>
    <w:r>
      <w:rPr>
        <w:rFonts w:ascii="Wingdings 3" w:eastAsia="Wingdings 3" w:hAnsi="Wingdings 3" w:cs="Wingdings 3"/>
        <w:color w:val="7F7F7F"/>
        <w:sz w:val="12"/>
      </w:rPr>
      <w:t></w:t>
    </w:r>
    <w:r>
      <w:rPr>
        <w:b/>
        <w:color w:val="7F7F7F"/>
      </w:rPr>
      <w:t xml:space="preserve"> </w:t>
    </w:r>
    <w:r>
      <w:rPr>
        <w:color w:val="7F7F7F"/>
        <w:sz w:val="18"/>
      </w:rPr>
      <w:t xml:space="preserve">Guide de mise en œuvre des évaluations passées en cours de formation – version du 22 juin 2016 </w:t>
    </w:r>
    <w:r>
      <w:rPr>
        <w:color w:val="7F7F7F"/>
        <w:sz w:val="18"/>
      </w:rPr>
      <w:tab/>
    </w:r>
    <w:r>
      <w:rPr>
        <w:color w:val="7F7F7F"/>
        <w:sz w:val="22"/>
      </w:rPr>
      <w:t xml:space="preserve">Page </w:t>
    </w:r>
    <w:r>
      <w:fldChar w:fldCharType="begin"/>
    </w:r>
    <w:r>
      <w:instrText xml:space="preserve"> PAGE   \* MERGEFORMAT </w:instrText>
    </w:r>
    <w:r>
      <w:fldChar w:fldCharType="separate"/>
    </w:r>
    <w:r w:rsidR="00D474C1" w:rsidRPr="00D474C1">
      <w:rPr>
        <w:b/>
        <w:noProof/>
        <w:color w:val="7F7F7F"/>
        <w:sz w:val="22"/>
      </w:rPr>
      <w:t>20</w:t>
    </w:r>
    <w:r>
      <w:rPr>
        <w:b/>
        <w:color w:val="7F7F7F"/>
        <w:sz w:val="22"/>
      </w:rPr>
      <w:fldChar w:fldCharType="end"/>
    </w:r>
    <w:r>
      <w:rPr>
        <w:color w:val="7F7F7F"/>
        <w:sz w:val="22"/>
      </w:rPr>
      <w:t xml:space="preserve"> / </w:t>
    </w:r>
    <w:r w:rsidR="0030636F">
      <w:rPr>
        <w:b/>
        <w:noProof/>
        <w:color w:val="7F7F7F"/>
        <w:sz w:val="22"/>
      </w:rPr>
      <w:fldChar w:fldCharType="begin"/>
    </w:r>
    <w:r w:rsidR="0030636F">
      <w:rPr>
        <w:b/>
        <w:noProof/>
        <w:color w:val="7F7F7F"/>
        <w:sz w:val="22"/>
      </w:rPr>
      <w:instrText xml:space="preserve"> NUMPAGES   \* MERGEFORMAT </w:instrText>
    </w:r>
    <w:r w:rsidR="0030636F">
      <w:rPr>
        <w:b/>
        <w:noProof/>
        <w:color w:val="7F7F7F"/>
        <w:sz w:val="22"/>
      </w:rPr>
      <w:fldChar w:fldCharType="separate"/>
    </w:r>
    <w:r w:rsidR="00D474C1">
      <w:rPr>
        <w:b/>
        <w:noProof/>
        <w:color w:val="7F7F7F"/>
        <w:sz w:val="22"/>
      </w:rPr>
      <w:t>22</w:t>
    </w:r>
    <w:r w:rsidR="0030636F">
      <w:rPr>
        <w:b/>
        <w:noProof/>
        <w:color w:val="7F7F7F"/>
        <w:sz w:val="22"/>
      </w:rPr>
      <w:fldChar w:fldCharType="end"/>
    </w:r>
    <w:r>
      <w:rPr>
        <w:color w:val="7F7F7F"/>
        <w:sz w:val="18"/>
      </w:rPr>
      <w:t xml:space="preserve"> </w:t>
    </w:r>
  </w:p>
  <w:p w:rsidR="00ED7CFD" w:rsidRDefault="00DE5273">
    <w:pPr>
      <w:spacing w:after="0" w:line="259" w:lineRule="auto"/>
      <w:ind w:left="0" w:right="-147" w:firstLine="0"/>
      <w:jc w:val="right"/>
    </w:pPr>
    <w:r>
      <w:rPr>
        <w:rFonts w:ascii="Cambria" w:eastAsia="Cambria" w:hAnsi="Cambria" w:cs="Cambria"/>
        <w:b/>
        <w:sz w:val="28"/>
      </w:rPr>
      <w:t xml:space="preserve"> </w:t>
    </w:r>
  </w:p>
  <w:p w:rsidR="00ED7CFD" w:rsidRDefault="00DE5273">
    <w:pPr>
      <w:spacing w:after="0" w:line="259" w:lineRule="auto"/>
      <w:ind w:left="428" w:right="0" w:firstLine="0"/>
      <w:jc w:val="left"/>
    </w:pPr>
    <w:r>
      <w:rPr>
        <w:color w:val="000000"/>
        <w:sz w:val="22"/>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FD" w:rsidRDefault="00DE5273">
    <w:pPr>
      <w:tabs>
        <w:tab w:val="right" w:pos="9906"/>
      </w:tabs>
      <w:spacing w:after="0" w:line="259" w:lineRule="auto"/>
      <w:ind w:left="0" w:right="-258" w:firstLine="0"/>
      <w:jc w:val="left"/>
    </w:pPr>
    <w:r>
      <w:rPr>
        <w:noProof/>
        <w:color w:val="000000"/>
        <w:sz w:val="22"/>
      </w:rPr>
      <mc:AlternateContent>
        <mc:Choice Requires="wpg">
          <w:drawing>
            <wp:anchor distT="0" distB="0" distL="114300" distR="114300" simplePos="0" relativeHeight="251678720" behindDoc="1" locked="0" layoutInCell="1" allowOverlap="1">
              <wp:simplePos x="0" y="0"/>
              <wp:positionH relativeFrom="page">
                <wp:posOffset>6217158</wp:posOffset>
              </wp:positionH>
              <wp:positionV relativeFrom="page">
                <wp:posOffset>9935845</wp:posOffset>
              </wp:positionV>
              <wp:extent cx="644652" cy="355600"/>
              <wp:effectExtent l="0" t="0" r="0" b="0"/>
              <wp:wrapNone/>
              <wp:docPr id="18783" name="Group 18783"/>
              <wp:cNvGraphicFramePr/>
              <a:graphic xmlns:a="http://schemas.openxmlformats.org/drawingml/2006/main">
                <a:graphicData uri="http://schemas.microsoft.com/office/word/2010/wordprocessingGroup">
                  <wpg:wgp>
                    <wpg:cNvGrpSpPr/>
                    <wpg:grpSpPr>
                      <a:xfrm>
                        <a:off x="0" y="0"/>
                        <a:ext cx="644652" cy="355600"/>
                        <a:chOff x="0" y="0"/>
                        <a:chExt cx="644652" cy="355600"/>
                      </a:xfrm>
                    </wpg:grpSpPr>
                    <wps:wsp>
                      <wps:cNvPr id="18784" name="Shape 18784"/>
                      <wps:cNvSpPr/>
                      <wps:spPr>
                        <a:xfrm>
                          <a:off x="22352" y="0"/>
                          <a:ext cx="600075" cy="59258"/>
                        </a:xfrm>
                        <a:custGeom>
                          <a:avLst/>
                          <a:gdLst/>
                          <a:ahLst/>
                          <a:cxnLst/>
                          <a:rect l="0" t="0" r="0" b="0"/>
                          <a:pathLst>
                            <a:path w="600075" h="59258">
                              <a:moveTo>
                                <a:pt x="0" y="59258"/>
                              </a:moveTo>
                              <a:cubicBezTo>
                                <a:pt x="0" y="42900"/>
                                <a:pt x="13208" y="29629"/>
                                <a:pt x="29591" y="29629"/>
                              </a:cubicBezTo>
                              <a:lnTo>
                                <a:pt x="270384" y="29629"/>
                              </a:lnTo>
                              <a:cubicBezTo>
                                <a:pt x="286766" y="29629"/>
                                <a:pt x="299974" y="16370"/>
                                <a:pt x="299974" y="0"/>
                              </a:cubicBezTo>
                              <a:cubicBezTo>
                                <a:pt x="299974" y="16370"/>
                                <a:pt x="313309" y="29629"/>
                                <a:pt x="329692" y="29629"/>
                              </a:cubicBezTo>
                              <a:lnTo>
                                <a:pt x="570484" y="29629"/>
                              </a:lnTo>
                              <a:cubicBezTo>
                                <a:pt x="586867" y="29629"/>
                                <a:pt x="600075" y="42900"/>
                                <a:pt x="600075" y="59258"/>
                              </a:cubicBez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785" name="Shape 18785"/>
                      <wps:cNvSpPr/>
                      <wps:spPr>
                        <a:xfrm>
                          <a:off x="22352" y="296342"/>
                          <a:ext cx="600075" cy="59258"/>
                        </a:xfrm>
                        <a:custGeom>
                          <a:avLst/>
                          <a:gdLst/>
                          <a:ahLst/>
                          <a:cxnLst/>
                          <a:rect l="0" t="0" r="0" b="0"/>
                          <a:pathLst>
                            <a:path w="600075" h="59258">
                              <a:moveTo>
                                <a:pt x="600075" y="0"/>
                              </a:moveTo>
                              <a:cubicBezTo>
                                <a:pt x="600075" y="16358"/>
                                <a:pt x="586867" y="29629"/>
                                <a:pt x="570484" y="29629"/>
                              </a:cubicBezTo>
                              <a:lnTo>
                                <a:pt x="329692" y="29629"/>
                              </a:lnTo>
                              <a:cubicBezTo>
                                <a:pt x="313309" y="29629"/>
                                <a:pt x="300101" y="42888"/>
                                <a:pt x="300101" y="59258"/>
                              </a:cubicBezTo>
                              <a:cubicBezTo>
                                <a:pt x="300101" y="42888"/>
                                <a:pt x="286766" y="29629"/>
                                <a:pt x="270384" y="29629"/>
                              </a:cubicBezTo>
                              <a:lnTo>
                                <a:pt x="29591" y="29629"/>
                              </a:lnTo>
                              <a:cubicBezTo>
                                <a:pt x="13208" y="29629"/>
                                <a:pt x="0" y="16358"/>
                                <a:pt x="0" y="0"/>
                              </a:cubicBezTo>
                            </a:path>
                          </a:pathLst>
                        </a:custGeom>
                        <a:ln w="9525"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18786" name="Picture 18786"/>
                        <pic:cNvPicPr/>
                      </pic:nvPicPr>
                      <pic:blipFill>
                        <a:blip r:embed="rId1"/>
                        <a:stretch>
                          <a:fillRect/>
                        </a:stretch>
                      </pic:blipFill>
                      <pic:spPr>
                        <a:xfrm>
                          <a:off x="0" y="143128"/>
                          <a:ext cx="644652" cy="97537"/>
                        </a:xfrm>
                        <a:prstGeom prst="rect">
                          <a:avLst/>
                        </a:prstGeom>
                      </pic:spPr>
                    </pic:pic>
                  </wpg:wgp>
                </a:graphicData>
              </a:graphic>
            </wp:anchor>
          </w:drawing>
        </mc:Choice>
        <mc:Fallback>
          <w:pict>
            <v:group w14:anchorId="7A903AF9" id="Group 18783" o:spid="_x0000_s1026" style="position:absolute;margin-left:489.55pt;margin-top:782.35pt;width:50.75pt;height:28pt;z-index:-251637760;mso-position-horizontal-relative:page;mso-position-vertical-relative:page" coordsize="6446,3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">
              <v:shape id="Shape 18784" o:spid="_x0000_s1027" style="position:absolute;left:223;width:6001;height:592;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lizMIA&#10;AADeAAAADwAAAGRycy9kb3ducmV2LnhtbERPzYrCMBC+C/sOYQRvmirqlmqUdWFBPFn1AYZmNq02&#10;k9pE7b79RhC8zcf3O8t1Z2txp9ZXjhWMRwkI4sLpio2C0/FnmILwAVlj7ZgU/JGH9eqjt8RMuwfn&#10;dD8EI2II+wwVlCE0mZS+KMmiH7mGOHK/rrUYImyN1C0+Yrit5SRJ5tJixbGhxIa+Syouh5tVkM+T&#10;2fXsrvvNbWdPzpicp+dcqUG/+1qACNSFt/jl3uo4P/1Mp/B8J94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iWLMwgAAAN4AAAAPAAAAAAAAAAAAAAAAAJgCAABkcnMvZG93&#10;bnJldi54bWxQSwUGAAAAAAQABAD1AAAAhwMAAAAA&#10;" path="m,59258c,42900,13208,29629,29591,29629r240793,c286766,29629,299974,16370,299974,v,16370,13335,29629,29718,29629l570484,29629v16383,,29591,13271,29591,29629e" filled="f" strokecolor="#d9d9d9">
                <v:path arrowok="t" textboxrect="0,0,600075,59258"/>
              </v:shape>
              <v:shape id="Shape 18785" o:spid="_x0000_s1028" style="position:absolute;left:223;top:2963;width:6001;height:593;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XHV8QA&#10;AADeAAAADwAAAGRycy9kb3ducmV2LnhtbERPzWrCQBC+C32HZQrezKZFbUhdpS0UiicTfYAhO93E&#10;ZmdjdhPTt3eFQm/z8f3OZjfZVozU+8axgqckBUFcOd2wUXA6fi4yED4ga2wdk4Jf8rDbPsw2mGt3&#10;5YLGMhgRQ9jnqKAOocul9FVNFn3iOuLIfbveYoiwN1L3eI3htpXPabqWFhuODTV29FFT9VMOVkGx&#10;TleXs7sc3oe9PTljCl6eC6Xmj9PbK4hAU/gX/7m/dJyfvWQruL8Tb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Fx1fEAAAA3gAAAA8AAAAAAAAAAAAAAAAAmAIAAGRycy9k&#10;b3ducmV2LnhtbFBLBQYAAAAABAAEAPUAAACJAwAAAAA=&#10;" path="m600075,v,16358,-13208,29629,-29591,29629l329692,29629v-16383,,-29591,13259,-29591,29629c300101,42888,286766,29629,270384,29629r-240793,c13208,29629,,16358,,e" filled="f" strokecolor="#d9d9d9">
                <v:path arrowok="t" textboxrect="0,0,600075,5925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86" o:spid="_x0000_s1029" type="#_x0000_t75" style="position:absolute;top:1431;width:6446;height: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YtYLEAAAA3gAAAA8AAABkcnMvZG93bnJldi54bWxET91qwjAUvh/4DuEI3gxNlaGlM4qMCaIi&#10;s9sDHJqzpticlCRq9/bLQNjd+fh+z3Ld21bcyIfGsYLpJANBXDndcK3g63M7zkGEiKyxdUwKfijA&#10;ejV4WmKh3Z3PdCtjLVIIhwIVmBi7QspQGbIYJq4jTty38xZjgr6W2uM9hdtWzrJsLi02nBoMdvRm&#10;qLqUV6ug9CSnz+8fpz0ezb5cHHan9vCi1GjYb15BROrjv/jh3uk0P1/kc/h7J90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YtYLEAAAA3gAAAA8AAAAAAAAAAAAAAAAA&#10;nwIAAGRycy9kb3ducmV2LnhtbFBLBQYAAAAABAAEAPcAAACQAwAAAAA=&#10;">
                <v:imagedata r:id="rId2" o:title=""/>
              </v:shape>
              <w10:wrap anchorx="page" anchory="page"/>
            </v:group>
          </w:pict>
        </mc:Fallback>
      </mc:AlternateContent>
    </w:r>
    <w:r>
      <w:rPr>
        <w:rFonts w:ascii="Wingdings 3" w:eastAsia="Wingdings 3" w:hAnsi="Wingdings 3" w:cs="Wingdings 3"/>
        <w:color w:val="7F7F7F"/>
        <w:sz w:val="12"/>
      </w:rPr>
      <w:t></w:t>
    </w:r>
    <w:r>
      <w:rPr>
        <w:b/>
        <w:color w:val="7F7F7F"/>
      </w:rPr>
      <w:t xml:space="preserve"> </w:t>
    </w:r>
    <w:r>
      <w:rPr>
        <w:color w:val="7F7F7F"/>
        <w:sz w:val="18"/>
      </w:rPr>
      <w:t xml:space="preserve">Guide de mise en œuvre des évaluations passées en cours de formation – version du 22 juin 2016 </w:t>
    </w:r>
    <w:r>
      <w:rPr>
        <w:color w:val="7F7F7F"/>
        <w:sz w:val="18"/>
      </w:rPr>
      <w:tab/>
    </w:r>
    <w:r>
      <w:rPr>
        <w:color w:val="7F7F7F"/>
        <w:sz w:val="22"/>
      </w:rPr>
      <w:t xml:space="preserve">Page </w:t>
    </w:r>
    <w:r>
      <w:fldChar w:fldCharType="begin"/>
    </w:r>
    <w:r>
      <w:instrText xml:space="preserve"> PAGE   \* MERGEFORMAT </w:instrText>
    </w:r>
    <w:r>
      <w:fldChar w:fldCharType="separate"/>
    </w:r>
    <w:r w:rsidR="00D474C1" w:rsidRPr="00D474C1">
      <w:rPr>
        <w:b/>
        <w:noProof/>
        <w:color w:val="7F7F7F"/>
        <w:sz w:val="22"/>
      </w:rPr>
      <w:t>13</w:t>
    </w:r>
    <w:r>
      <w:rPr>
        <w:b/>
        <w:color w:val="7F7F7F"/>
        <w:sz w:val="22"/>
      </w:rPr>
      <w:fldChar w:fldCharType="end"/>
    </w:r>
    <w:r>
      <w:rPr>
        <w:color w:val="7F7F7F"/>
        <w:sz w:val="22"/>
      </w:rPr>
      <w:t xml:space="preserve"> / </w:t>
    </w:r>
    <w:r w:rsidR="0030636F">
      <w:rPr>
        <w:b/>
        <w:noProof/>
        <w:color w:val="7F7F7F"/>
        <w:sz w:val="22"/>
      </w:rPr>
      <w:fldChar w:fldCharType="begin"/>
    </w:r>
    <w:r w:rsidR="0030636F">
      <w:rPr>
        <w:b/>
        <w:noProof/>
        <w:color w:val="7F7F7F"/>
        <w:sz w:val="22"/>
      </w:rPr>
      <w:instrText xml:space="preserve"> NUMPAGES   \* MERGEFORMAT </w:instrText>
    </w:r>
    <w:r w:rsidR="0030636F">
      <w:rPr>
        <w:b/>
        <w:noProof/>
        <w:color w:val="7F7F7F"/>
        <w:sz w:val="22"/>
      </w:rPr>
      <w:fldChar w:fldCharType="separate"/>
    </w:r>
    <w:r w:rsidR="00D474C1">
      <w:rPr>
        <w:b/>
        <w:noProof/>
        <w:color w:val="7F7F7F"/>
        <w:sz w:val="22"/>
      </w:rPr>
      <w:t>22</w:t>
    </w:r>
    <w:r w:rsidR="0030636F">
      <w:rPr>
        <w:b/>
        <w:noProof/>
        <w:color w:val="7F7F7F"/>
        <w:sz w:val="22"/>
      </w:rPr>
      <w:fldChar w:fldCharType="end"/>
    </w:r>
    <w:r>
      <w:rPr>
        <w:color w:val="7F7F7F"/>
        <w:sz w:val="18"/>
      </w:rPr>
      <w:t xml:space="preserve"> </w:t>
    </w:r>
  </w:p>
  <w:p w:rsidR="00ED7CFD" w:rsidRDefault="00DE5273">
    <w:pPr>
      <w:spacing w:after="0" w:line="259" w:lineRule="auto"/>
      <w:ind w:left="0" w:right="-147" w:firstLine="0"/>
      <w:jc w:val="right"/>
    </w:pPr>
    <w:r>
      <w:rPr>
        <w:rFonts w:ascii="Cambria" w:eastAsia="Cambria" w:hAnsi="Cambria" w:cs="Cambria"/>
        <w:b/>
        <w:sz w:val="28"/>
      </w:rPr>
      <w:t xml:space="preserve"> </w:t>
    </w:r>
  </w:p>
  <w:p w:rsidR="00ED7CFD" w:rsidRDefault="00DE5273">
    <w:pPr>
      <w:spacing w:after="0" w:line="259" w:lineRule="auto"/>
      <w:ind w:left="428" w:right="0" w:firstLine="0"/>
      <w:jc w:val="left"/>
    </w:pPr>
    <w:r>
      <w:rPr>
        <w:color w:val="000000"/>
        <w:sz w:val="22"/>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FD" w:rsidRDefault="00DE5273">
    <w:pPr>
      <w:tabs>
        <w:tab w:val="right" w:pos="9906"/>
      </w:tabs>
      <w:spacing w:after="0" w:line="259" w:lineRule="auto"/>
      <w:ind w:left="0" w:right="-258" w:firstLine="0"/>
      <w:jc w:val="left"/>
    </w:pPr>
    <w:r>
      <w:rPr>
        <w:noProof/>
        <w:color w:val="000000"/>
        <w:sz w:val="22"/>
      </w:rPr>
      <mc:AlternateContent>
        <mc:Choice Requires="wpg">
          <w:drawing>
            <wp:anchor distT="0" distB="0" distL="114300" distR="114300" simplePos="0" relativeHeight="251679744" behindDoc="1" locked="0" layoutInCell="1" allowOverlap="1">
              <wp:simplePos x="0" y="0"/>
              <wp:positionH relativeFrom="page">
                <wp:posOffset>6217158</wp:posOffset>
              </wp:positionH>
              <wp:positionV relativeFrom="page">
                <wp:posOffset>9935845</wp:posOffset>
              </wp:positionV>
              <wp:extent cx="644652" cy="355600"/>
              <wp:effectExtent l="0" t="0" r="0" b="0"/>
              <wp:wrapNone/>
              <wp:docPr id="18722" name="Group 18722"/>
              <wp:cNvGraphicFramePr/>
              <a:graphic xmlns:a="http://schemas.openxmlformats.org/drawingml/2006/main">
                <a:graphicData uri="http://schemas.microsoft.com/office/word/2010/wordprocessingGroup">
                  <wpg:wgp>
                    <wpg:cNvGrpSpPr/>
                    <wpg:grpSpPr>
                      <a:xfrm>
                        <a:off x="0" y="0"/>
                        <a:ext cx="644652" cy="355600"/>
                        <a:chOff x="0" y="0"/>
                        <a:chExt cx="644652" cy="355600"/>
                      </a:xfrm>
                    </wpg:grpSpPr>
                    <wps:wsp>
                      <wps:cNvPr id="18723" name="Shape 18723"/>
                      <wps:cNvSpPr/>
                      <wps:spPr>
                        <a:xfrm>
                          <a:off x="22352" y="0"/>
                          <a:ext cx="600075" cy="59258"/>
                        </a:xfrm>
                        <a:custGeom>
                          <a:avLst/>
                          <a:gdLst/>
                          <a:ahLst/>
                          <a:cxnLst/>
                          <a:rect l="0" t="0" r="0" b="0"/>
                          <a:pathLst>
                            <a:path w="600075" h="59258">
                              <a:moveTo>
                                <a:pt x="0" y="59258"/>
                              </a:moveTo>
                              <a:cubicBezTo>
                                <a:pt x="0" y="42900"/>
                                <a:pt x="13208" y="29629"/>
                                <a:pt x="29591" y="29629"/>
                              </a:cubicBezTo>
                              <a:lnTo>
                                <a:pt x="270384" y="29629"/>
                              </a:lnTo>
                              <a:cubicBezTo>
                                <a:pt x="286766" y="29629"/>
                                <a:pt x="299974" y="16370"/>
                                <a:pt x="299974" y="0"/>
                              </a:cubicBezTo>
                              <a:cubicBezTo>
                                <a:pt x="299974" y="16370"/>
                                <a:pt x="313309" y="29629"/>
                                <a:pt x="329692" y="29629"/>
                              </a:cubicBezTo>
                              <a:lnTo>
                                <a:pt x="570484" y="29629"/>
                              </a:lnTo>
                              <a:cubicBezTo>
                                <a:pt x="586867" y="29629"/>
                                <a:pt x="600075" y="42900"/>
                                <a:pt x="600075" y="59258"/>
                              </a:cubicBez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724" name="Shape 18724"/>
                      <wps:cNvSpPr/>
                      <wps:spPr>
                        <a:xfrm>
                          <a:off x="22352" y="296342"/>
                          <a:ext cx="600075" cy="59258"/>
                        </a:xfrm>
                        <a:custGeom>
                          <a:avLst/>
                          <a:gdLst/>
                          <a:ahLst/>
                          <a:cxnLst/>
                          <a:rect l="0" t="0" r="0" b="0"/>
                          <a:pathLst>
                            <a:path w="600075" h="59258">
                              <a:moveTo>
                                <a:pt x="600075" y="0"/>
                              </a:moveTo>
                              <a:cubicBezTo>
                                <a:pt x="600075" y="16358"/>
                                <a:pt x="586867" y="29629"/>
                                <a:pt x="570484" y="29629"/>
                              </a:cubicBezTo>
                              <a:lnTo>
                                <a:pt x="329692" y="29629"/>
                              </a:lnTo>
                              <a:cubicBezTo>
                                <a:pt x="313309" y="29629"/>
                                <a:pt x="300101" y="42888"/>
                                <a:pt x="300101" y="59258"/>
                              </a:cubicBezTo>
                              <a:cubicBezTo>
                                <a:pt x="300101" y="42888"/>
                                <a:pt x="286766" y="29629"/>
                                <a:pt x="270384" y="29629"/>
                              </a:cubicBezTo>
                              <a:lnTo>
                                <a:pt x="29591" y="29629"/>
                              </a:lnTo>
                              <a:cubicBezTo>
                                <a:pt x="13208" y="29629"/>
                                <a:pt x="0" y="16358"/>
                                <a:pt x="0" y="0"/>
                              </a:cubicBezTo>
                            </a:path>
                          </a:pathLst>
                        </a:custGeom>
                        <a:ln w="9525"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18725" name="Picture 18725"/>
                        <pic:cNvPicPr/>
                      </pic:nvPicPr>
                      <pic:blipFill>
                        <a:blip r:embed="rId1"/>
                        <a:stretch>
                          <a:fillRect/>
                        </a:stretch>
                      </pic:blipFill>
                      <pic:spPr>
                        <a:xfrm>
                          <a:off x="0" y="143128"/>
                          <a:ext cx="644652" cy="97537"/>
                        </a:xfrm>
                        <a:prstGeom prst="rect">
                          <a:avLst/>
                        </a:prstGeom>
                      </pic:spPr>
                    </pic:pic>
                  </wpg:wgp>
                </a:graphicData>
              </a:graphic>
            </wp:anchor>
          </w:drawing>
        </mc:Choice>
        <mc:Fallback>
          <w:pict>
            <v:group w14:anchorId="5A85D4CA" id="Group 18722" o:spid="_x0000_s1026" style="position:absolute;margin-left:489.55pt;margin-top:782.35pt;width:50.75pt;height:28pt;z-index:-251636736;mso-position-horizontal-relative:page;mso-position-vertical-relative:page" coordsize="6446,3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">
              <v:shape id="Shape 18723" o:spid="_x0000_s1027" style="position:absolute;left:223;width:6001;height:592;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algsIA&#10;AADeAAAADwAAAGRycy9kb3ducmV2LnhtbERP24rCMBB9X/Afwgi+ramXValGcRcE8Wnr+gFDM6bV&#10;ZlKbqPXvjSDs2xzOdRar1lbiRo0vHSsY9BMQxLnTJRsFh7/N5wyED8gaK8ek4EEeVsvOxwJT7e6c&#10;0W0fjIgh7FNUUIRQp1L6vCCLvu9q4sgdXWMxRNgYqRu8x3BbyWGSTKTFkmNDgTX9FJSf91erIJsk&#10;X5eTu/x+X3f24IzJeHzKlOp12/UcRKA2/Ivf7q2O82fT4Qhe78Qb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BqWCwgAAAN4AAAAPAAAAAAAAAAAAAAAAAJgCAABkcnMvZG93&#10;bnJldi54bWxQSwUGAAAAAAQABAD1AAAAhwMAAAAA&#10;" path="m,59258c,42900,13208,29629,29591,29629r240793,c286766,29629,299974,16370,299974,v,16370,13335,29629,29718,29629l570484,29629v16383,,29591,13271,29591,29629e" filled="f" strokecolor="#d9d9d9">
                <v:path arrowok="t" textboxrect="0,0,600075,59258"/>
              </v:shape>
              <v:shape id="Shape 18724" o:spid="_x0000_s1028" style="position:absolute;left:223;top:2963;width:6001;height:593;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99sQA&#10;AADeAAAADwAAAGRycy9kb3ducmV2LnhtbERPzWrCQBC+C32HZQq9mY1iVVLX0BYKpacm5gGG7HQT&#10;zc4m2VXTt+8WBG/z8f3OLp9sJy40+taxgkWSgiCunW7ZKKgOH/MtCB+QNXaOScEvecj3D7MdZtpd&#10;uaBLGYyIIewzVNCE0GdS+rohiz5xPXHkftxoMUQ4GqlHvMZw28llmq6lxZZjQ4M9vTdUn8qzVVCs&#10;0+fh6Ibvt/OXrZwxBa+OhVJPj9PrC4hAU7iLb+5PHedvN8sV/L8Tb5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vPfbEAAAA3gAAAA8AAAAAAAAAAAAAAAAAmAIAAGRycy9k&#10;b3ducmV2LnhtbFBLBQYAAAAABAAEAPUAAACJAwAAAAA=&#10;" path="m600075,v,16358,-13208,29629,-29591,29629l329692,29629v-16383,,-29591,13259,-29591,29629c300101,42888,286766,29629,270384,29629r-240793,c13208,29629,,16358,,e" filled="f" strokecolor="#d9d9d9">
                <v:path arrowok="t" textboxrect="0,0,600075,5925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25" o:spid="_x0000_s1029" type="#_x0000_t75" style="position:absolute;top:1431;width:6446;height: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sdM/EAAAA3gAAAA8AAABkcnMvZG93bnJldi54bWxET9tqAjEQfS/4D2EEX0rNKlZlaxQpFURF&#10;7LYfMGymm8XNZEmirn9vCoW+zeFcZ7HqbCOu5EPtWMFomIEgLp2uuVLw/bV5mYMIEVlj45gU3CnA&#10;atl7WmCu3Y0/6VrESqQQDjkqMDG2uZShNGQxDF1LnLgf5y3GBH0ltcdbCreNHGfZVFqsOTUYbOnd&#10;UHkuLlZB4UmOnj9Oxx0ezK6Y7bfHZj9RatDv1m8gInXxX/zn3uo0fz4bv8LvO+kGuX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sdM/EAAAA3gAAAA8AAAAAAAAAAAAAAAAA&#10;nwIAAGRycy9kb3ducmV2LnhtbFBLBQYAAAAABAAEAPcAAACQAwAAAAA=&#10;">
                <v:imagedata r:id="rId2" o:title=""/>
              </v:shape>
              <w10:wrap anchorx="page" anchory="page"/>
            </v:group>
          </w:pict>
        </mc:Fallback>
      </mc:AlternateContent>
    </w:r>
    <w:r>
      <w:rPr>
        <w:rFonts w:ascii="Wingdings 3" w:eastAsia="Wingdings 3" w:hAnsi="Wingdings 3" w:cs="Wingdings 3"/>
        <w:color w:val="7F7F7F"/>
        <w:sz w:val="12"/>
      </w:rPr>
      <w:t></w:t>
    </w:r>
    <w:r>
      <w:rPr>
        <w:b/>
        <w:color w:val="7F7F7F"/>
      </w:rPr>
      <w:t xml:space="preserve"> </w:t>
    </w:r>
    <w:r>
      <w:rPr>
        <w:color w:val="7F7F7F"/>
        <w:sz w:val="18"/>
      </w:rPr>
      <w:t xml:space="preserve">Guide de mise en œuvre des évaluations passées en cours de formation – version du 22 juin 2016 </w:t>
    </w:r>
    <w:r>
      <w:rPr>
        <w:color w:val="7F7F7F"/>
        <w:sz w:val="18"/>
      </w:rPr>
      <w:tab/>
    </w:r>
    <w:r>
      <w:rPr>
        <w:color w:val="7F7F7F"/>
        <w:sz w:val="22"/>
      </w:rPr>
      <w:t xml:space="preserve">Page </w:t>
    </w:r>
    <w:r>
      <w:fldChar w:fldCharType="begin"/>
    </w:r>
    <w:r>
      <w:instrText xml:space="preserve"> PAGE   \* MERGEFORMAT </w:instrText>
    </w:r>
    <w:r>
      <w:fldChar w:fldCharType="separate"/>
    </w:r>
    <w:r>
      <w:rPr>
        <w:b/>
        <w:color w:val="7F7F7F"/>
        <w:sz w:val="22"/>
      </w:rPr>
      <w:t>10</w:t>
    </w:r>
    <w:r>
      <w:rPr>
        <w:b/>
        <w:color w:val="7F7F7F"/>
        <w:sz w:val="22"/>
      </w:rPr>
      <w:fldChar w:fldCharType="end"/>
    </w:r>
    <w:r>
      <w:rPr>
        <w:color w:val="7F7F7F"/>
        <w:sz w:val="22"/>
      </w:rPr>
      <w:t xml:space="preserve"> / </w:t>
    </w:r>
    <w:r w:rsidR="0030636F">
      <w:rPr>
        <w:b/>
        <w:noProof/>
        <w:color w:val="7F7F7F"/>
        <w:sz w:val="22"/>
      </w:rPr>
      <w:fldChar w:fldCharType="begin"/>
    </w:r>
    <w:r w:rsidR="0030636F">
      <w:rPr>
        <w:b/>
        <w:noProof/>
        <w:color w:val="7F7F7F"/>
        <w:sz w:val="22"/>
      </w:rPr>
      <w:instrText xml:space="preserve"> NUMPAGES   \* MERGEFORMAT </w:instrText>
    </w:r>
    <w:r w:rsidR="0030636F">
      <w:rPr>
        <w:b/>
        <w:noProof/>
        <w:color w:val="7F7F7F"/>
        <w:sz w:val="22"/>
      </w:rPr>
      <w:fldChar w:fldCharType="separate"/>
    </w:r>
    <w:r w:rsidR="00C07C61" w:rsidRPr="00C07C61">
      <w:rPr>
        <w:b/>
        <w:noProof/>
        <w:color w:val="7F7F7F"/>
        <w:sz w:val="22"/>
      </w:rPr>
      <w:t>22</w:t>
    </w:r>
    <w:r w:rsidR="0030636F">
      <w:rPr>
        <w:b/>
        <w:noProof/>
        <w:color w:val="7F7F7F"/>
        <w:sz w:val="22"/>
      </w:rPr>
      <w:fldChar w:fldCharType="end"/>
    </w:r>
    <w:r>
      <w:rPr>
        <w:color w:val="7F7F7F"/>
        <w:sz w:val="18"/>
      </w:rPr>
      <w:t xml:space="preserve"> </w:t>
    </w:r>
  </w:p>
  <w:p w:rsidR="00ED7CFD" w:rsidRDefault="00DE5273">
    <w:pPr>
      <w:spacing w:after="0" w:line="259" w:lineRule="auto"/>
      <w:ind w:left="0" w:right="-147" w:firstLine="0"/>
      <w:jc w:val="right"/>
    </w:pPr>
    <w:r>
      <w:rPr>
        <w:rFonts w:ascii="Cambria" w:eastAsia="Cambria" w:hAnsi="Cambria" w:cs="Cambria"/>
        <w:b/>
        <w:sz w:val="28"/>
      </w:rPr>
      <w:t xml:space="preserve"> </w:t>
    </w:r>
  </w:p>
  <w:p w:rsidR="00ED7CFD" w:rsidRDefault="00DE5273">
    <w:pPr>
      <w:spacing w:after="0" w:line="259" w:lineRule="auto"/>
      <w:ind w:left="428" w:right="0" w:firstLine="0"/>
      <w:jc w:val="left"/>
    </w:pPr>
    <w:r>
      <w:rPr>
        <w:color w:val="000000"/>
        <w:sz w:val="22"/>
      </w:rP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FD" w:rsidRDefault="00DE5273">
    <w:pPr>
      <w:spacing w:after="0" w:line="259" w:lineRule="auto"/>
      <w:ind w:left="-428" w:right="0" w:firstLine="0"/>
      <w:jc w:val="left"/>
    </w:pPr>
    <w:r>
      <w:rPr>
        <w:rFonts w:ascii="Wingdings 3" w:eastAsia="Wingdings 3" w:hAnsi="Wingdings 3" w:cs="Wingdings 3"/>
        <w:color w:val="7F7F7F"/>
        <w:sz w:val="12"/>
      </w:rPr>
      <w:t></w:t>
    </w:r>
    <w:r>
      <w:rPr>
        <w:b/>
        <w:color w:val="7F7F7F"/>
      </w:rPr>
      <w:t xml:space="preserve"> </w:t>
    </w:r>
    <w:r>
      <w:rPr>
        <w:color w:val="7F7F7F"/>
        <w:sz w:val="18"/>
      </w:rPr>
      <w:t xml:space="preserve">Guide de mise en œuvre des évaluations passées en cours de formation – version du 22 juin 2016 </w:t>
    </w:r>
  </w:p>
  <w:p w:rsidR="00ED7CFD" w:rsidRDefault="00DE5273">
    <w:pPr>
      <w:spacing w:after="0" w:line="259" w:lineRule="auto"/>
      <w:ind w:left="0" w:right="0" w:firstLine="0"/>
      <w:jc w:val="left"/>
    </w:pPr>
    <w:r>
      <w:rPr>
        <w:color w:val="000000"/>
        <w:sz w:val="22"/>
      </w:rP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FD" w:rsidRDefault="00DE5273">
    <w:pPr>
      <w:spacing w:after="0" w:line="259" w:lineRule="auto"/>
      <w:ind w:left="-428" w:right="0" w:firstLine="0"/>
      <w:jc w:val="left"/>
    </w:pPr>
    <w:r>
      <w:rPr>
        <w:rFonts w:ascii="Wingdings 3" w:eastAsia="Wingdings 3" w:hAnsi="Wingdings 3" w:cs="Wingdings 3"/>
        <w:color w:val="7F7F7F"/>
        <w:sz w:val="12"/>
      </w:rPr>
      <w:t></w:t>
    </w:r>
    <w:r>
      <w:rPr>
        <w:b/>
        <w:color w:val="7F7F7F"/>
      </w:rPr>
      <w:t xml:space="preserve"> </w:t>
    </w:r>
    <w:r>
      <w:rPr>
        <w:color w:val="7F7F7F"/>
        <w:sz w:val="18"/>
      </w:rPr>
      <w:t xml:space="preserve">Guide de mise en œuvre des évaluations passées en cours de formation – version du 22 juin 2016 </w:t>
    </w:r>
  </w:p>
  <w:p w:rsidR="00ED7CFD" w:rsidRDefault="00DE5273">
    <w:pPr>
      <w:spacing w:after="0" w:line="259" w:lineRule="auto"/>
      <w:ind w:left="0" w:right="0" w:firstLine="0"/>
      <w:jc w:val="left"/>
    </w:pPr>
    <w:r>
      <w:rPr>
        <w:color w:val="000000"/>
        <w:sz w:val="22"/>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FD" w:rsidRDefault="00DE5273">
    <w:pPr>
      <w:spacing w:after="0" w:line="259" w:lineRule="auto"/>
      <w:ind w:left="-428" w:right="0" w:firstLine="0"/>
      <w:jc w:val="left"/>
    </w:pPr>
    <w:r>
      <w:rPr>
        <w:rFonts w:ascii="Wingdings 3" w:eastAsia="Wingdings 3" w:hAnsi="Wingdings 3" w:cs="Wingdings 3"/>
        <w:color w:val="7F7F7F"/>
        <w:sz w:val="12"/>
      </w:rPr>
      <w:t></w:t>
    </w:r>
    <w:r>
      <w:rPr>
        <w:b/>
        <w:color w:val="7F7F7F"/>
      </w:rPr>
      <w:t xml:space="preserve"> </w:t>
    </w:r>
    <w:r>
      <w:rPr>
        <w:color w:val="7F7F7F"/>
        <w:sz w:val="18"/>
      </w:rPr>
      <w:t xml:space="preserve">Guide de mise en œuvre des évaluations passées en cours de formation – version du 22 juin 2016 </w:t>
    </w:r>
  </w:p>
  <w:p w:rsidR="00ED7CFD" w:rsidRDefault="00DE5273">
    <w:pPr>
      <w:spacing w:after="0" w:line="259" w:lineRule="auto"/>
      <w:ind w:left="0" w:right="0" w:firstLine="0"/>
      <w:jc w:val="left"/>
    </w:pPr>
    <w:r>
      <w:rPr>
        <w:color w:val="000000"/>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FD" w:rsidRDefault="00DE5273">
    <w:pPr>
      <w:tabs>
        <w:tab w:val="right" w:pos="9568"/>
      </w:tabs>
      <w:spacing w:after="0" w:line="259" w:lineRule="auto"/>
      <w:ind w:left="-110" w:right="-117" w:firstLine="0"/>
      <w:jc w:val="left"/>
    </w:pPr>
    <w:r>
      <w:rPr>
        <w:noProof/>
        <w:color w:val="000000"/>
        <w:sz w:val="22"/>
      </w:rPr>
      <mc:AlternateContent>
        <mc:Choice Requires="wpg">
          <w:drawing>
            <wp:anchor distT="0" distB="0" distL="114300" distR="114300" simplePos="0" relativeHeight="251660288" behindDoc="1" locked="0" layoutInCell="1" allowOverlap="1">
              <wp:simplePos x="0" y="0"/>
              <wp:positionH relativeFrom="page">
                <wp:posOffset>6217158</wp:posOffset>
              </wp:positionH>
              <wp:positionV relativeFrom="page">
                <wp:posOffset>9935845</wp:posOffset>
              </wp:positionV>
              <wp:extent cx="644652" cy="355600"/>
              <wp:effectExtent l="0" t="0" r="0" b="0"/>
              <wp:wrapNone/>
              <wp:docPr id="18255" name="Group 18255"/>
              <wp:cNvGraphicFramePr/>
              <a:graphic xmlns:a="http://schemas.openxmlformats.org/drawingml/2006/main">
                <a:graphicData uri="http://schemas.microsoft.com/office/word/2010/wordprocessingGroup">
                  <wpg:wgp>
                    <wpg:cNvGrpSpPr/>
                    <wpg:grpSpPr>
                      <a:xfrm>
                        <a:off x="0" y="0"/>
                        <a:ext cx="644652" cy="355600"/>
                        <a:chOff x="0" y="0"/>
                        <a:chExt cx="644652" cy="355600"/>
                      </a:xfrm>
                    </wpg:grpSpPr>
                    <wps:wsp>
                      <wps:cNvPr id="18256" name="Shape 18256"/>
                      <wps:cNvSpPr/>
                      <wps:spPr>
                        <a:xfrm>
                          <a:off x="22352" y="0"/>
                          <a:ext cx="600075" cy="59258"/>
                        </a:xfrm>
                        <a:custGeom>
                          <a:avLst/>
                          <a:gdLst/>
                          <a:ahLst/>
                          <a:cxnLst/>
                          <a:rect l="0" t="0" r="0" b="0"/>
                          <a:pathLst>
                            <a:path w="600075" h="59258">
                              <a:moveTo>
                                <a:pt x="0" y="59258"/>
                              </a:moveTo>
                              <a:cubicBezTo>
                                <a:pt x="0" y="42900"/>
                                <a:pt x="13208" y="29629"/>
                                <a:pt x="29591" y="29629"/>
                              </a:cubicBezTo>
                              <a:lnTo>
                                <a:pt x="270384" y="29629"/>
                              </a:lnTo>
                              <a:cubicBezTo>
                                <a:pt x="286766" y="29629"/>
                                <a:pt x="299974" y="16370"/>
                                <a:pt x="299974" y="0"/>
                              </a:cubicBezTo>
                              <a:cubicBezTo>
                                <a:pt x="299974" y="16370"/>
                                <a:pt x="313309" y="29629"/>
                                <a:pt x="329692" y="29629"/>
                              </a:cubicBezTo>
                              <a:lnTo>
                                <a:pt x="570484" y="29629"/>
                              </a:lnTo>
                              <a:cubicBezTo>
                                <a:pt x="586867" y="29629"/>
                                <a:pt x="600075" y="42900"/>
                                <a:pt x="600075" y="59258"/>
                              </a:cubicBez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257" name="Shape 18257"/>
                      <wps:cNvSpPr/>
                      <wps:spPr>
                        <a:xfrm>
                          <a:off x="22352" y="296342"/>
                          <a:ext cx="600075" cy="59258"/>
                        </a:xfrm>
                        <a:custGeom>
                          <a:avLst/>
                          <a:gdLst/>
                          <a:ahLst/>
                          <a:cxnLst/>
                          <a:rect l="0" t="0" r="0" b="0"/>
                          <a:pathLst>
                            <a:path w="600075" h="59258">
                              <a:moveTo>
                                <a:pt x="600075" y="0"/>
                              </a:moveTo>
                              <a:cubicBezTo>
                                <a:pt x="600075" y="16358"/>
                                <a:pt x="586867" y="29629"/>
                                <a:pt x="570484" y="29629"/>
                              </a:cubicBezTo>
                              <a:lnTo>
                                <a:pt x="329692" y="29629"/>
                              </a:lnTo>
                              <a:cubicBezTo>
                                <a:pt x="313309" y="29629"/>
                                <a:pt x="300101" y="42888"/>
                                <a:pt x="300101" y="59258"/>
                              </a:cubicBezTo>
                              <a:cubicBezTo>
                                <a:pt x="300101" y="42888"/>
                                <a:pt x="286766" y="29629"/>
                                <a:pt x="270384" y="29629"/>
                              </a:cubicBezTo>
                              <a:lnTo>
                                <a:pt x="29591" y="29629"/>
                              </a:lnTo>
                              <a:cubicBezTo>
                                <a:pt x="13208" y="29629"/>
                                <a:pt x="0" y="16358"/>
                                <a:pt x="0" y="0"/>
                              </a:cubicBezTo>
                            </a:path>
                          </a:pathLst>
                        </a:custGeom>
                        <a:ln w="9525"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18258" name="Picture 18258"/>
                        <pic:cNvPicPr/>
                      </pic:nvPicPr>
                      <pic:blipFill>
                        <a:blip r:embed="rId1"/>
                        <a:stretch>
                          <a:fillRect/>
                        </a:stretch>
                      </pic:blipFill>
                      <pic:spPr>
                        <a:xfrm>
                          <a:off x="0" y="143128"/>
                          <a:ext cx="644652" cy="97537"/>
                        </a:xfrm>
                        <a:prstGeom prst="rect">
                          <a:avLst/>
                        </a:prstGeom>
                      </pic:spPr>
                    </pic:pic>
                  </wpg:wgp>
                </a:graphicData>
              </a:graphic>
            </wp:anchor>
          </w:drawing>
        </mc:Choice>
        <mc:Fallback>
          <w:pict>
            <v:group w14:anchorId="11439BD5" id="Group 18255" o:spid="_x0000_s1026" style="position:absolute;margin-left:489.55pt;margin-top:782.35pt;width:50.75pt;height:28pt;z-index:-251656192;mso-position-horizontal-relative:page;mso-position-vertical-relative:page" coordsize="6446,3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">
              <v:shape id="Shape 18256" o:spid="_x0000_s1027" style="position:absolute;left:223;width:6001;height:592;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nW48IA&#10;AADeAAAADwAAAGRycy9kb3ducmV2LnhtbERPzYrCMBC+C/sOYRa8abqyltI1iisIiyerPsDQzKbV&#10;ZlKbqPXtjSB4m4/vd2aL3jbiSp2vHSv4GicgiEunazYKDvv1KAPhA7LGxjEpuJOHxfxjMMNcuxsX&#10;dN0FI2II+xwVVCG0uZS+rMiiH7uWOHL/rrMYIuyM1B3eYrht5CRJUmmx5thQYUurisrT7mIVFGky&#10;PR/deft72diDM6bg72Oh1PCzX/6ACNSHt/jl/tNxfjaZpvB8J94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GdbjwgAAAN4AAAAPAAAAAAAAAAAAAAAAAJgCAABkcnMvZG93&#10;bnJldi54bWxQSwUGAAAAAAQABAD1AAAAhwMAAAAA&#10;" path="m,59258c,42900,13208,29629,29591,29629r240793,c286766,29629,299974,16370,299974,v,16370,13335,29629,29718,29629l570484,29629v16383,,29591,13271,29591,29629e" filled="f" strokecolor="#d9d9d9">
                <v:path arrowok="t" textboxrect="0,0,600075,59258"/>
              </v:shape>
              <v:shape id="Shape 18257" o:spid="_x0000_s1028" style="position:absolute;left:223;top:2963;width:6001;height:593;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zeMMA&#10;AADeAAAADwAAAGRycy9kb3ducmV2LnhtbERPzWrCQBC+F3yHZQRvzUZRK9FVtFAoPTU2DzBkx000&#10;Oxuza5K+fbdQ6G0+vt/ZHUbbiJ46XztWME9SEMSl0zUbBcXX2/MGhA/IGhvHpOCbPBz2k6cdZtoN&#10;nFN/DkbEEPYZKqhCaDMpfVmRRZ+4ljhyF9dZDBF2RuoOhxhuG7lI07W0WHNsqLCl14rK2/lhFeTr&#10;dHW/uvvn6fFhC2dMzstrrtRsOh63IAKN4V/8537Xcf5msXqB33fiD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VzeMMAAADeAAAADwAAAAAAAAAAAAAAAACYAgAAZHJzL2Rv&#10;d25yZXYueG1sUEsFBgAAAAAEAAQA9QAAAIgDAAAAAA==&#10;" path="m600075,v,16358,-13208,29629,-29591,29629l329692,29629v-16383,,-29591,13259,-29591,29629c300101,42888,286766,29629,270384,29629r-240793,c13208,29629,,16358,,e" filled="f" strokecolor="#d9d9d9">
                <v:path arrowok="t" textboxrect="0,0,600075,5925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58" o:spid="_x0000_s1029" type="#_x0000_t75" style="position:absolute;top:1431;width:6446;height: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FC6jIAAAA3gAAAA8AAABkcnMvZG93bnJldi54bWxEj9FKAzEQRd+F/kOYgi/SZlu0lrVpEVEo&#10;bSl16wcMm3GzuJksSWzXv3ceBN9muHfuPbPaDL5TF4qpDWxgNi1AEdfBttwY+Di/TZagUka22AUm&#10;Az+UYLMe3aywtOHK73SpcqMkhFOJBlzOfal1qh15TNPQE4v2GaLHLGtstI14lXDf6XlRLLTHlqXB&#10;YU8vjuqv6tsbqCLp2d3r6bjDg9tVj/vtsdvfG3M7Hp6fQGUa8r/573prBX85fxBeeUdm0O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LxQuoyAAAAN4AAAAPAAAAAAAAAAAA&#10;AAAAAJ8CAABkcnMvZG93bnJldi54bWxQSwUGAAAAAAQABAD3AAAAlAMAAAAA&#10;">
                <v:imagedata r:id="rId2" o:title=""/>
              </v:shape>
              <w10:wrap anchorx="page" anchory="page"/>
            </v:group>
          </w:pict>
        </mc:Fallback>
      </mc:AlternateContent>
    </w:r>
    <w:r>
      <w:rPr>
        <w:rFonts w:ascii="Wingdings 3" w:eastAsia="Wingdings 3" w:hAnsi="Wingdings 3" w:cs="Wingdings 3"/>
        <w:color w:val="7F7F7F"/>
        <w:sz w:val="12"/>
      </w:rPr>
      <w:t></w:t>
    </w:r>
    <w:r>
      <w:rPr>
        <w:b/>
        <w:color w:val="7F7F7F"/>
      </w:rPr>
      <w:t xml:space="preserve"> </w:t>
    </w:r>
    <w:r>
      <w:rPr>
        <w:color w:val="7F7F7F"/>
        <w:sz w:val="18"/>
      </w:rPr>
      <w:t xml:space="preserve">Guide de mise en œuvre des évaluations passées en cours de formation – version du 22 juin 2016 </w:t>
    </w:r>
    <w:r>
      <w:rPr>
        <w:color w:val="7F7F7F"/>
        <w:sz w:val="18"/>
      </w:rPr>
      <w:tab/>
    </w:r>
    <w:r>
      <w:rPr>
        <w:color w:val="7F7F7F"/>
        <w:sz w:val="22"/>
      </w:rPr>
      <w:t xml:space="preserve">Page </w:t>
    </w:r>
    <w:r>
      <w:fldChar w:fldCharType="begin"/>
    </w:r>
    <w:r>
      <w:instrText xml:space="preserve"> PAGE   \* MERGEFORMAT </w:instrText>
    </w:r>
    <w:r>
      <w:fldChar w:fldCharType="separate"/>
    </w:r>
    <w:r w:rsidR="00D474C1" w:rsidRPr="00D474C1">
      <w:rPr>
        <w:b/>
        <w:noProof/>
        <w:color w:val="7F7F7F"/>
        <w:sz w:val="22"/>
      </w:rPr>
      <w:t>3</w:t>
    </w:r>
    <w:r>
      <w:rPr>
        <w:b/>
        <w:color w:val="7F7F7F"/>
        <w:sz w:val="22"/>
      </w:rPr>
      <w:fldChar w:fldCharType="end"/>
    </w:r>
    <w:r>
      <w:rPr>
        <w:color w:val="7F7F7F"/>
        <w:sz w:val="22"/>
      </w:rPr>
      <w:t xml:space="preserve"> / </w:t>
    </w:r>
    <w:r w:rsidR="0030636F">
      <w:rPr>
        <w:b/>
        <w:noProof/>
        <w:color w:val="7F7F7F"/>
        <w:sz w:val="22"/>
      </w:rPr>
      <w:fldChar w:fldCharType="begin"/>
    </w:r>
    <w:r w:rsidR="0030636F">
      <w:rPr>
        <w:b/>
        <w:noProof/>
        <w:color w:val="7F7F7F"/>
        <w:sz w:val="22"/>
      </w:rPr>
      <w:instrText xml:space="preserve"> NUMPAGES   \* MERGEFORMAT </w:instrText>
    </w:r>
    <w:r w:rsidR="0030636F">
      <w:rPr>
        <w:b/>
        <w:noProof/>
        <w:color w:val="7F7F7F"/>
        <w:sz w:val="22"/>
      </w:rPr>
      <w:fldChar w:fldCharType="separate"/>
    </w:r>
    <w:r w:rsidR="00D474C1">
      <w:rPr>
        <w:b/>
        <w:noProof/>
        <w:color w:val="7F7F7F"/>
        <w:sz w:val="22"/>
      </w:rPr>
      <w:t>22</w:t>
    </w:r>
    <w:r w:rsidR="0030636F">
      <w:rPr>
        <w:b/>
        <w:noProof/>
        <w:color w:val="7F7F7F"/>
        <w:sz w:val="22"/>
      </w:rPr>
      <w:fldChar w:fldCharType="end"/>
    </w:r>
    <w:r>
      <w:rPr>
        <w:color w:val="7F7F7F"/>
        <w:sz w:val="18"/>
      </w:rPr>
      <w:t xml:space="preserve"> </w:t>
    </w:r>
  </w:p>
  <w:p w:rsidR="00ED7CFD" w:rsidRDefault="00DE5273">
    <w:pPr>
      <w:spacing w:after="0" w:line="259" w:lineRule="auto"/>
      <w:ind w:left="0" w:right="-116" w:firstLine="0"/>
      <w:jc w:val="right"/>
    </w:pPr>
    <w:r>
      <w:rPr>
        <w:rFonts w:ascii="Cambria" w:eastAsia="Cambria" w:hAnsi="Cambria" w:cs="Cambria"/>
        <w:b/>
        <w:sz w:val="28"/>
      </w:rPr>
      <w:t xml:space="preserve"> </w:t>
    </w:r>
  </w:p>
  <w:p w:rsidR="00ED7CFD" w:rsidRDefault="00DE5273">
    <w:pPr>
      <w:spacing w:after="0" w:line="259" w:lineRule="auto"/>
      <w:ind w:left="317" w:right="0" w:firstLine="0"/>
      <w:jc w:val="left"/>
    </w:pPr>
    <w:r>
      <w:rPr>
        <w:color w:val="000000"/>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1900" w:rsidRPr="00A216E7" w:rsidRDefault="00DB1900" w:rsidP="00D474C1">
    <w:pPr>
      <w:spacing w:after="0"/>
      <w:jc w:val="center"/>
      <w:rPr>
        <w:rFonts w:ascii="TradeGothic" w:hAnsi="TradeGothic"/>
        <w:color w:val="2B4C73"/>
        <w:sz w:val="16"/>
        <w:szCs w:val="16"/>
      </w:rPr>
    </w:pPr>
    <w:r w:rsidRPr="00A216E7">
      <w:rPr>
        <w:noProof/>
        <w:sz w:val="16"/>
        <w:szCs w:val="16"/>
      </w:rPr>
      <w:drawing>
        <wp:anchor distT="0" distB="0" distL="114300" distR="114300" simplePos="0" relativeHeight="251681792" behindDoc="0" locked="0" layoutInCell="1" allowOverlap="1" wp14:anchorId="00F6E629" wp14:editId="1AE87595">
          <wp:simplePos x="0" y="0"/>
          <wp:positionH relativeFrom="column">
            <wp:posOffset>0</wp:posOffset>
          </wp:positionH>
          <wp:positionV relativeFrom="paragraph">
            <wp:posOffset>-635</wp:posOffset>
          </wp:positionV>
          <wp:extent cx="6645910" cy="133072"/>
          <wp:effectExtent l="0" t="0" r="0" b="635"/>
          <wp:wrapNone/>
          <wp:docPr id="2" name="Image 2" descr="T:\_COMMUNICATTION\ACTIVITE\GIEP\0-Charte graphique\Blocs marques\bandeau blocs mar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_COMMUNICATTION\ACTIVITE\GIEP\0-Charte graphique\Blocs marques\bandeau blocs marque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645910" cy="133072"/>
                  </a:xfrm>
                  <a:prstGeom prst="rect">
                    <a:avLst/>
                  </a:prstGeom>
                  <a:noFill/>
                  <a:ln>
                    <a:noFill/>
                  </a:ln>
                </pic:spPr>
              </pic:pic>
            </a:graphicData>
          </a:graphic>
        </wp:anchor>
      </w:drawing>
    </w:r>
    <w:r w:rsidRPr="00A216E7">
      <w:rPr>
        <w:rFonts w:ascii="TradeGothic" w:hAnsi="TradeGothic"/>
        <w:color w:val="2B4C73"/>
        <w:sz w:val="16"/>
        <w:szCs w:val="16"/>
      </w:rPr>
      <w:t>Groupement pour l’Insertion et l’Évolution Professionnelles</w:t>
    </w:r>
  </w:p>
  <w:p w:rsidR="00DB1900" w:rsidRPr="00A216E7" w:rsidRDefault="00DB1900" w:rsidP="00D474C1">
    <w:pPr>
      <w:spacing w:after="0"/>
      <w:jc w:val="center"/>
      <w:rPr>
        <w:rFonts w:ascii="TradeGothic" w:hAnsi="TradeGothic"/>
        <w:color w:val="2B4C73"/>
        <w:sz w:val="16"/>
        <w:szCs w:val="16"/>
      </w:rPr>
    </w:pPr>
    <w:r w:rsidRPr="00A216E7">
      <w:rPr>
        <w:rFonts w:ascii="TradeGothic" w:hAnsi="TradeGothic"/>
        <w:color w:val="2B4C73"/>
        <w:sz w:val="16"/>
        <w:szCs w:val="16"/>
      </w:rPr>
      <w:t>10, rue Kataoui – BP 428 –</w:t>
    </w:r>
    <w:r>
      <w:rPr>
        <w:rFonts w:ascii="TradeGothic" w:hAnsi="TradeGothic"/>
        <w:color w:val="2B4C73"/>
        <w:sz w:val="16"/>
        <w:szCs w:val="16"/>
      </w:rPr>
      <w:t xml:space="preserve"> </w:t>
    </w:r>
    <w:r w:rsidRPr="00A216E7">
      <w:rPr>
        <w:rFonts w:ascii="TradeGothic" w:hAnsi="TradeGothic"/>
        <w:color w:val="2B4C73"/>
        <w:sz w:val="16"/>
        <w:szCs w:val="16"/>
      </w:rPr>
      <w:t>98845 Nouméa cedex</w:t>
    </w:r>
  </w:p>
  <w:p w:rsidR="00DB1900" w:rsidRPr="00A216E7" w:rsidRDefault="00DB1900" w:rsidP="00D474C1">
    <w:pPr>
      <w:spacing w:after="0"/>
      <w:jc w:val="center"/>
      <w:rPr>
        <w:rFonts w:ascii="TradeGothic" w:hAnsi="TradeGothic"/>
        <w:color w:val="2B4C73"/>
        <w:sz w:val="16"/>
        <w:szCs w:val="16"/>
      </w:rPr>
    </w:pPr>
    <w:r w:rsidRPr="00A216E7">
      <w:rPr>
        <w:rFonts w:ascii="TradeGothic" w:hAnsi="TradeGothic"/>
        <w:color w:val="2B4C73"/>
        <w:sz w:val="16"/>
        <w:szCs w:val="16"/>
      </w:rPr>
      <w:t>Tél. 26 57 30 / Fax : 27 34 35</w:t>
    </w:r>
  </w:p>
  <w:p w:rsidR="00ED7CFD" w:rsidRPr="00DB1900" w:rsidRDefault="00DB1900" w:rsidP="00D474C1">
    <w:pPr>
      <w:spacing w:after="0"/>
      <w:jc w:val="center"/>
      <w:rPr>
        <w:rFonts w:ascii="TradeGothic" w:hAnsi="TradeGothic"/>
        <w:color w:val="auto"/>
        <w:sz w:val="16"/>
        <w:szCs w:val="16"/>
        <w:u w:val="single"/>
      </w:rPr>
    </w:pPr>
    <w:r w:rsidRPr="00A216E7">
      <w:rPr>
        <w:rFonts w:ascii="TradeGothic" w:hAnsi="TradeGothic"/>
        <w:color w:val="2B4C73"/>
        <w:sz w:val="16"/>
        <w:szCs w:val="16"/>
      </w:rPr>
      <w:t xml:space="preserve">Courriel : </w:t>
    </w:r>
    <w:r>
      <w:rPr>
        <w:rStyle w:val="Lienhypertexte"/>
        <w:rFonts w:ascii="TradeGothic" w:hAnsi="TradeGothic"/>
        <w:sz w:val="16"/>
        <w:szCs w:val="16"/>
      </w:rPr>
      <w:t>giep</w:t>
    </w:r>
    <w:r w:rsidRPr="00A216E7">
      <w:rPr>
        <w:rStyle w:val="Lienhypertexte"/>
        <w:rFonts w:ascii="TradeGothic" w:hAnsi="TradeGothic"/>
        <w:sz w:val="16"/>
        <w:szCs w:val="16"/>
      </w:rPr>
      <w:t>@giep.nc</w:t>
    </w:r>
    <w:r w:rsidRPr="00A216E7">
      <w:rPr>
        <w:rFonts w:ascii="TradeGothic" w:hAnsi="TradeGothic"/>
        <w:color w:val="2B4C73"/>
        <w:sz w:val="16"/>
        <w:szCs w:val="16"/>
      </w:rPr>
      <w:t xml:space="preserve"> / Site : </w:t>
    </w:r>
    <w:hyperlink r:id="rId2" w:history="1">
      <w:r w:rsidRPr="00A216E7">
        <w:rPr>
          <w:rStyle w:val="Lienhypertexte"/>
          <w:rFonts w:ascii="Generica" w:hAnsi="Generica"/>
          <w:sz w:val="16"/>
          <w:szCs w:val="16"/>
        </w:rPr>
        <w:t>www.giep.nc</w:t>
      </w:r>
    </w:hyperlink>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FD" w:rsidRDefault="00DE5273">
    <w:pPr>
      <w:tabs>
        <w:tab w:val="right" w:pos="9616"/>
      </w:tabs>
      <w:spacing w:after="0" w:line="259" w:lineRule="auto"/>
      <w:ind w:left="-110" w:right="-69" w:firstLine="0"/>
      <w:jc w:val="left"/>
    </w:pPr>
    <w:r>
      <w:rPr>
        <w:noProof/>
        <w:color w:val="000000"/>
        <w:sz w:val="22"/>
      </w:rPr>
      <mc:AlternateContent>
        <mc:Choice Requires="wpg">
          <w:drawing>
            <wp:anchor distT="0" distB="0" distL="114300" distR="114300" simplePos="0" relativeHeight="251665408" behindDoc="1" locked="0" layoutInCell="1" allowOverlap="1">
              <wp:simplePos x="0" y="0"/>
              <wp:positionH relativeFrom="page">
                <wp:posOffset>6217158</wp:posOffset>
              </wp:positionH>
              <wp:positionV relativeFrom="page">
                <wp:posOffset>9935845</wp:posOffset>
              </wp:positionV>
              <wp:extent cx="644652" cy="355600"/>
              <wp:effectExtent l="0" t="0" r="0" b="0"/>
              <wp:wrapNone/>
              <wp:docPr id="18476" name="Group 18476"/>
              <wp:cNvGraphicFramePr/>
              <a:graphic xmlns:a="http://schemas.openxmlformats.org/drawingml/2006/main">
                <a:graphicData uri="http://schemas.microsoft.com/office/word/2010/wordprocessingGroup">
                  <wpg:wgp>
                    <wpg:cNvGrpSpPr/>
                    <wpg:grpSpPr>
                      <a:xfrm>
                        <a:off x="0" y="0"/>
                        <a:ext cx="644652" cy="355600"/>
                        <a:chOff x="0" y="0"/>
                        <a:chExt cx="644652" cy="355600"/>
                      </a:xfrm>
                    </wpg:grpSpPr>
                    <wps:wsp>
                      <wps:cNvPr id="18477" name="Shape 18477"/>
                      <wps:cNvSpPr/>
                      <wps:spPr>
                        <a:xfrm>
                          <a:off x="22352" y="0"/>
                          <a:ext cx="600075" cy="59258"/>
                        </a:xfrm>
                        <a:custGeom>
                          <a:avLst/>
                          <a:gdLst/>
                          <a:ahLst/>
                          <a:cxnLst/>
                          <a:rect l="0" t="0" r="0" b="0"/>
                          <a:pathLst>
                            <a:path w="600075" h="59258">
                              <a:moveTo>
                                <a:pt x="0" y="59258"/>
                              </a:moveTo>
                              <a:cubicBezTo>
                                <a:pt x="0" y="42900"/>
                                <a:pt x="13208" y="29629"/>
                                <a:pt x="29591" y="29629"/>
                              </a:cubicBezTo>
                              <a:lnTo>
                                <a:pt x="270384" y="29629"/>
                              </a:lnTo>
                              <a:cubicBezTo>
                                <a:pt x="286766" y="29629"/>
                                <a:pt x="299974" y="16370"/>
                                <a:pt x="299974" y="0"/>
                              </a:cubicBezTo>
                              <a:cubicBezTo>
                                <a:pt x="299974" y="16370"/>
                                <a:pt x="313309" y="29629"/>
                                <a:pt x="329692" y="29629"/>
                              </a:cubicBezTo>
                              <a:lnTo>
                                <a:pt x="570484" y="29629"/>
                              </a:lnTo>
                              <a:cubicBezTo>
                                <a:pt x="586867" y="29629"/>
                                <a:pt x="600075" y="42900"/>
                                <a:pt x="600075" y="59258"/>
                              </a:cubicBez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478" name="Shape 18478"/>
                      <wps:cNvSpPr/>
                      <wps:spPr>
                        <a:xfrm>
                          <a:off x="22352" y="296342"/>
                          <a:ext cx="600075" cy="59258"/>
                        </a:xfrm>
                        <a:custGeom>
                          <a:avLst/>
                          <a:gdLst/>
                          <a:ahLst/>
                          <a:cxnLst/>
                          <a:rect l="0" t="0" r="0" b="0"/>
                          <a:pathLst>
                            <a:path w="600075" h="59258">
                              <a:moveTo>
                                <a:pt x="600075" y="0"/>
                              </a:moveTo>
                              <a:cubicBezTo>
                                <a:pt x="600075" y="16358"/>
                                <a:pt x="586867" y="29629"/>
                                <a:pt x="570484" y="29629"/>
                              </a:cubicBezTo>
                              <a:lnTo>
                                <a:pt x="329692" y="29629"/>
                              </a:lnTo>
                              <a:cubicBezTo>
                                <a:pt x="313309" y="29629"/>
                                <a:pt x="300101" y="42888"/>
                                <a:pt x="300101" y="59258"/>
                              </a:cubicBezTo>
                              <a:cubicBezTo>
                                <a:pt x="300101" y="42888"/>
                                <a:pt x="286766" y="29629"/>
                                <a:pt x="270384" y="29629"/>
                              </a:cubicBezTo>
                              <a:lnTo>
                                <a:pt x="29591" y="29629"/>
                              </a:lnTo>
                              <a:cubicBezTo>
                                <a:pt x="13208" y="29629"/>
                                <a:pt x="0" y="16358"/>
                                <a:pt x="0" y="0"/>
                              </a:cubicBezTo>
                            </a:path>
                          </a:pathLst>
                        </a:custGeom>
                        <a:ln w="9525"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18479" name="Picture 18479"/>
                        <pic:cNvPicPr/>
                      </pic:nvPicPr>
                      <pic:blipFill>
                        <a:blip r:embed="rId1"/>
                        <a:stretch>
                          <a:fillRect/>
                        </a:stretch>
                      </pic:blipFill>
                      <pic:spPr>
                        <a:xfrm>
                          <a:off x="0" y="143128"/>
                          <a:ext cx="644652" cy="97537"/>
                        </a:xfrm>
                        <a:prstGeom prst="rect">
                          <a:avLst/>
                        </a:prstGeom>
                      </pic:spPr>
                    </pic:pic>
                  </wpg:wgp>
                </a:graphicData>
              </a:graphic>
            </wp:anchor>
          </w:drawing>
        </mc:Choice>
        <mc:Fallback>
          <w:pict>
            <v:group w14:anchorId="6A589A41" id="Group 18476" o:spid="_x0000_s1026" style="position:absolute;margin-left:489.55pt;margin-top:782.35pt;width:50.75pt;height:28pt;z-index:-251651072;mso-position-horizontal-relative:page;mso-position-vertical-relative:page" coordsize="6446,3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">
              <v:shape id="Shape 18477" o:spid="_x0000_s1027" style="position:absolute;left:223;width:6001;height:592;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vt4MIA&#10;AADeAAAADwAAAGRycy9kb3ducmV2LnhtbERP24rCMBB9F/Yfwizsm6Yr3qhGWRcWFp9s9QOGZkyr&#10;zaQ2UevfG0HwbQ7nOotVZ2txpdZXjhV8DxIQxIXTFRsF+91ffwbCB2SNtWNScCcPq+VHb4GpdjfO&#10;6JoHI2II+xQVlCE0qZS+KMmiH7iGOHIH11oMEbZG6hZvMdzWcpgkE2mx4thQYkO/JRWn/GIVZJNk&#10;fD6683Z92di9Mybj0TFT6uuz+5mDCNSFt/jl/tdx/mw0ncLznXiD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q+3gwgAAAN4AAAAPAAAAAAAAAAAAAAAAAJgCAABkcnMvZG93&#10;bnJldi54bWxQSwUGAAAAAAQABAD1AAAAhwMAAAAA&#10;" path="m,59258c,42900,13208,29629,29591,29629r240793,c286766,29629,299974,16370,299974,v,16370,13335,29629,29718,29629l570484,29629v16383,,29591,13271,29591,29629e" filled="f" strokecolor="#d9d9d9">
                <v:path arrowok="t" textboxrect="0,0,600075,59258"/>
              </v:shape>
              <v:shape id="Shape 18478" o:spid="_x0000_s1028" style="position:absolute;left:223;top:2963;width:6001;height:593;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R5ksYA&#10;AADeAAAADwAAAGRycy9kb3ducmV2LnhtbESPQW/CMAyF70j8h8hIu0G6iTHUNSCYNAnttDJ+gNV4&#10;abvGKU2A8u/nw6TdbL3n9z4X29F36kpDbAIbeFxkoIirYBt2Bk5f7/M1qJiQLXaBycCdImw300mB&#10;uQ03Lul6TE5JCMccDdQp9bnWsarJY1yEnli07zB4TLIOTtsBbxLuO/2UZSvtsWFpqLGnt5qqn+PF&#10;GyhX2fO5DefP/eXDn4JzJS/b0piH2bh7BZVoTP/mv+uDFfz18kV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R5ksYAAADeAAAADwAAAAAAAAAAAAAAAACYAgAAZHJz&#10;L2Rvd25yZXYueG1sUEsFBgAAAAAEAAQA9QAAAIsDAAAAAA==&#10;" path="m600075,v,16358,-13208,29629,-29591,29629l329692,29629v-16383,,-29591,13259,-29591,29629c300101,42888,286766,29629,270384,29629r-240793,c13208,29629,,16358,,e" filled="f" strokecolor="#d9d9d9">
                <v:path arrowok="t" textboxrect="0,0,600075,5925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479" o:spid="_x0000_s1029" type="#_x0000_t75" style="position:absolute;top:1431;width:6446;height: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3MKvEAAAA3gAAAA8AAABkcnMvZG93bnJldi54bWxET9tqAjEQfRf8hzBCX0SzilS7NUopFkSL&#10;1G0/YNiMm8XNZElS3f69EQq+zeFcZ7nubCMu5EPtWMFknIEgLp2uuVLw8/0xWoAIEVlj45gU/FGA&#10;9arfW2Ku3ZWPdCliJVIIhxwVmBjbXMpQGrIYxq4lTtzJeYsxQV9J7fGawm0jp1n2LC3WnBoMtvRu&#10;qDwXv1ZB4UlOhpuvww4/za6Y77eHZj9T6mnQvb2CiNTFh/jfvdVp/mI2f4H7O+kGub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l3MKvEAAAA3gAAAA8AAAAAAAAAAAAAAAAA&#10;nwIAAGRycy9kb3ducmV2LnhtbFBLBQYAAAAABAAEAPcAAACQAwAAAAA=&#10;">
                <v:imagedata r:id="rId2" o:title=""/>
              </v:shape>
              <w10:wrap anchorx="page" anchory="page"/>
            </v:group>
          </w:pict>
        </mc:Fallback>
      </mc:AlternateContent>
    </w:r>
    <w:r>
      <w:rPr>
        <w:rFonts w:ascii="Wingdings 3" w:eastAsia="Wingdings 3" w:hAnsi="Wingdings 3" w:cs="Wingdings 3"/>
        <w:color w:val="7F7F7F"/>
        <w:sz w:val="12"/>
      </w:rPr>
      <w:t></w:t>
    </w:r>
    <w:r>
      <w:rPr>
        <w:b/>
        <w:color w:val="7F7F7F"/>
      </w:rPr>
      <w:t xml:space="preserve"> </w:t>
    </w:r>
    <w:r>
      <w:rPr>
        <w:color w:val="7F7F7F"/>
        <w:sz w:val="18"/>
      </w:rPr>
      <w:t xml:space="preserve">Guide de mise en œuvre des évaluations passées en cours de formation – version du 22 juin 2016 </w:t>
    </w:r>
    <w:r>
      <w:rPr>
        <w:color w:val="7F7F7F"/>
        <w:sz w:val="18"/>
      </w:rPr>
      <w:tab/>
    </w:r>
    <w:r>
      <w:rPr>
        <w:color w:val="7F7F7F"/>
        <w:sz w:val="22"/>
      </w:rPr>
      <w:t xml:space="preserve">Page </w:t>
    </w:r>
    <w:r>
      <w:fldChar w:fldCharType="begin"/>
    </w:r>
    <w:r>
      <w:instrText xml:space="preserve"> PAGE   \* MERGEFORMAT </w:instrText>
    </w:r>
    <w:r>
      <w:fldChar w:fldCharType="separate"/>
    </w:r>
    <w:r w:rsidR="00D474C1" w:rsidRPr="00D474C1">
      <w:rPr>
        <w:b/>
        <w:noProof/>
        <w:color w:val="7F7F7F"/>
        <w:sz w:val="22"/>
      </w:rPr>
      <w:t>6</w:t>
    </w:r>
    <w:r>
      <w:rPr>
        <w:b/>
        <w:color w:val="7F7F7F"/>
        <w:sz w:val="22"/>
      </w:rPr>
      <w:fldChar w:fldCharType="end"/>
    </w:r>
    <w:r>
      <w:rPr>
        <w:color w:val="7F7F7F"/>
        <w:sz w:val="22"/>
      </w:rPr>
      <w:t xml:space="preserve"> / </w:t>
    </w:r>
    <w:r w:rsidR="0030636F">
      <w:rPr>
        <w:b/>
        <w:noProof/>
        <w:color w:val="7F7F7F"/>
        <w:sz w:val="22"/>
      </w:rPr>
      <w:fldChar w:fldCharType="begin"/>
    </w:r>
    <w:r w:rsidR="0030636F">
      <w:rPr>
        <w:b/>
        <w:noProof/>
        <w:color w:val="7F7F7F"/>
        <w:sz w:val="22"/>
      </w:rPr>
      <w:instrText xml:space="preserve"> NUMPAGES   \* MERGEFORMAT </w:instrText>
    </w:r>
    <w:r w:rsidR="0030636F">
      <w:rPr>
        <w:b/>
        <w:noProof/>
        <w:color w:val="7F7F7F"/>
        <w:sz w:val="22"/>
      </w:rPr>
      <w:fldChar w:fldCharType="separate"/>
    </w:r>
    <w:r w:rsidR="00D474C1">
      <w:rPr>
        <w:b/>
        <w:noProof/>
        <w:color w:val="7F7F7F"/>
        <w:sz w:val="22"/>
      </w:rPr>
      <w:t>22</w:t>
    </w:r>
    <w:r w:rsidR="0030636F">
      <w:rPr>
        <w:b/>
        <w:noProof/>
        <w:color w:val="7F7F7F"/>
        <w:sz w:val="22"/>
      </w:rPr>
      <w:fldChar w:fldCharType="end"/>
    </w:r>
    <w:r>
      <w:rPr>
        <w:color w:val="7F7F7F"/>
        <w:sz w:val="18"/>
      </w:rPr>
      <w:t xml:space="preserve"> </w:t>
    </w:r>
  </w:p>
  <w:p w:rsidR="00ED7CFD" w:rsidRDefault="00DE5273">
    <w:pPr>
      <w:spacing w:after="0" w:line="259" w:lineRule="auto"/>
      <w:ind w:left="0" w:right="-69" w:firstLine="0"/>
      <w:jc w:val="right"/>
    </w:pPr>
    <w:r>
      <w:rPr>
        <w:rFonts w:ascii="Cambria" w:eastAsia="Cambria" w:hAnsi="Cambria" w:cs="Cambria"/>
        <w:b/>
        <w:sz w:val="28"/>
      </w:rPr>
      <w:t xml:space="preserve"> </w:t>
    </w:r>
  </w:p>
  <w:p w:rsidR="00ED7CFD" w:rsidRDefault="00DE5273">
    <w:pPr>
      <w:spacing w:after="0" w:line="259" w:lineRule="auto"/>
      <w:ind w:left="317" w:right="0" w:firstLine="0"/>
      <w:jc w:val="left"/>
    </w:pPr>
    <w:r>
      <w:rPr>
        <w:color w:val="000000"/>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FD" w:rsidRDefault="00DE5273">
    <w:pPr>
      <w:tabs>
        <w:tab w:val="right" w:pos="9616"/>
      </w:tabs>
      <w:spacing w:after="0" w:line="259" w:lineRule="auto"/>
      <w:ind w:left="-110" w:right="-69" w:firstLine="0"/>
      <w:jc w:val="left"/>
    </w:pPr>
    <w:r>
      <w:rPr>
        <w:noProof/>
        <w:color w:val="000000"/>
        <w:sz w:val="22"/>
      </w:rPr>
      <mc:AlternateContent>
        <mc:Choice Requires="wpg">
          <w:drawing>
            <wp:anchor distT="0" distB="0" distL="114300" distR="114300" simplePos="0" relativeHeight="251666432" behindDoc="1" locked="0" layoutInCell="1" allowOverlap="1">
              <wp:simplePos x="0" y="0"/>
              <wp:positionH relativeFrom="page">
                <wp:posOffset>6217158</wp:posOffset>
              </wp:positionH>
              <wp:positionV relativeFrom="page">
                <wp:posOffset>9935845</wp:posOffset>
              </wp:positionV>
              <wp:extent cx="644652" cy="355600"/>
              <wp:effectExtent l="0" t="0" r="0" b="0"/>
              <wp:wrapNone/>
              <wp:docPr id="18415" name="Group 18415"/>
              <wp:cNvGraphicFramePr/>
              <a:graphic xmlns:a="http://schemas.openxmlformats.org/drawingml/2006/main">
                <a:graphicData uri="http://schemas.microsoft.com/office/word/2010/wordprocessingGroup">
                  <wpg:wgp>
                    <wpg:cNvGrpSpPr/>
                    <wpg:grpSpPr>
                      <a:xfrm>
                        <a:off x="0" y="0"/>
                        <a:ext cx="644652" cy="355600"/>
                        <a:chOff x="0" y="0"/>
                        <a:chExt cx="644652" cy="355600"/>
                      </a:xfrm>
                    </wpg:grpSpPr>
                    <wps:wsp>
                      <wps:cNvPr id="18416" name="Shape 18416"/>
                      <wps:cNvSpPr/>
                      <wps:spPr>
                        <a:xfrm>
                          <a:off x="22352" y="0"/>
                          <a:ext cx="600075" cy="59258"/>
                        </a:xfrm>
                        <a:custGeom>
                          <a:avLst/>
                          <a:gdLst/>
                          <a:ahLst/>
                          <a:cxnLst/>
                          <a:rect l="0" t="0" r="0" b="0"/>
                          <a:pathLst>
                            <a:path w="600075" h="59258">
                              <a:moveTo>
                                <a:pt x="0" y="59258"/>
                              </a:moveTo>
                              <a:cubicBezTo>
                                <a:pt x="0" y="42900"/>
                                <a:pt x="13208" y="29629"/>
                                <a:pt x="29591" y="29629"/>
                              </a:cubicBezTo>
                              <a:lnTo>
                                <a:pt x="270384" y="29629"/>
                              </a:lnTo>
                              <a:cubicBezTo>
                                <a:pt x="286766" y="29629"/>
                                <a:pt x="299974" y="16370"/>
                                <a:pt x="299974" y="0"/>
                              </a:cubicBezTo>
                              <a:cubicBezTo>
                                <a:pt x="299974" y="16370"/>
                                <a:pt x="313309" y="29629"/>
                                <a:pt x="329692" y="29629"/>
                              </a:cubicBezTo>
                              <a:lnTo>
                                <a:pt x="570484" y="29629"/>
                              </a:lnTo>
                              <a:cubicBezTo>
                                <a:pt x="586867" y="29629"/>
                                <a:pt x="600075" y="42900"/>
                                <a:pt x="600075" y="59258"/>
                              </a:cubicBez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417" name="Shape 18417"/>
                      <wps:cNvSpPr/>
                      <wps:spPr>
                        <a:xfrm>
                          <a:off x="22352" y="296342"/>
                          <a:ext cx="600075" cy="59258"/>
                        </a:xfrm>
                        <a:custGeom>
                          <a:avLst/>
                          <a:gdLst/>
                          <a:ahLst/>
                          <a:cxnLst/>
                          <a:rect l="0" t="0" r="0" b="0"/>
                          <a:pathLst>
                            <a:path w="600075" h="59258">
                              <a:moveTo>
                                <a:pt x="600075" y="0"/>
                              </a:moveTo>
                              <a:cubicBezTo>
                                <a:pt x="600075" y="16358"/>
                                <a:pt x="586867" y="29629"/>
                                <a:pt x="570484" y="29629"/>
                              </a:cubicBezTo>
                              <a:lnTo>
                                <a:pt x="329692" y="29629"/>
                              </a:lnTo>
                              <a:cubicBezTo>
                                <a:pt x="313309" y="29629"/>
                                <a:pt x="300101" y="42888"/>
                                <a:pt x="300101" y="59258"/>
                              </a:cubicBezTo>
                              <a:cubicBezTo>
                                <a:pt x="300101" y="42888"/>
                                <a:pt x="286766" y="29629"/>
                                <a:pt x="270384" y="29629"/>
                              </a:cubicBezTo>
                              <a:lnTo>
                                <a:pt x="29591" y="29629"/>
                              </a:lnTo>
                              <a:cubicBezTo>
                                <a:pt x="13208" y="29629"/>
                                <a:pt x="0" y="16358"/>
                                <a:pt x="0" y="0"/>
                              </a:cubicBezTo>
                            </a:path>
                          </a:pathLst>
                        </a:custGeom>
                        <a:ln w="9525"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18418" name="Picture 18418"/>
                        <pic:cNvPicPr/>
                      </pic:nvPicPr>
                      <pic:blipFill>
                        <a:blip r:embed="rId1"/>
                        <a:stretch>
                          <a:fillRect/>
                        </a:stretch>
                      </pic:blipFill>
                      <pic:spPr>
                        <a:xfrm>
                          <a:off x="0" y="143128"/>
                          <a:ext cx="644652" cy="97537"/>
                        </a:xfrm>
                        <a:prstGeom prst="rect">
                          <a:avLst/>
                        </a:prstGeom>
                      </pic:spPr>
                    </pic:pic>
                  </wpg:wgp>
                </a:graphicData>
              </a:graphic>
            </wp:anchor>
          </w:drawing>
        </mc:Choice>
        <mc:Fallback>
          <w:pict>
            <v:group w14:anchorId="6A6AD18F" id="Group 18415" o:spid="_x0000_s1026" style="position:absolute;margin-left:489.55pt;margin-top:782.35pt;width:50.75pt;height:28pt;z-index:-251650048;mso-position-horizontal-relative:page;mso-position-vertical-relative:page" coordsize="6446,3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">
              <v:shape id="Shape 18416" o:spid="_x0000_s1027" style="position:absolute;left:223;width:6001;height:592;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it28IA&#10;AADeAAAADwAAAGRycy9kb3ducmV2LnhtbERPzYrCMBC+C/sOYRb2pqmipXSN4i4IiyerPsDQzKbV&#10;ZlKbqPXtjSB4m4/vd+bL3jbiSp2vHSsYjxIQxKXTNRsFh/16mIHwAVlj45gU3MnDcvExmGOu3Y0L&#10;uu6CETGEfY4KqhDaXEpfVmTRj1xLHLl/11kMEXZG6g5vMdw2cpIkqbRYc2yosKXfisrT7mIVFGky&#10;Ox/deftz2diDM6bg6bFQ6uuzX32DCNSHt/jl/tNxfjYdp/B8J9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OK3bwgAAAN4AAAAPAAAAAAAAAAAAAAAAAJgCAABkcnMvZG93&#10;bnJldi54bWxQSwUGAAAAAAQABAD1AAAAhwMAAAAA&#10;" path="m,59258c,42900,13208,29629,29591,29629r240793,c286766,29629,299974,16370,299974,v,16370,13335,29629,29718,29629l570484,29629v16383,,29591,13271,29591,29629e" filled="f" strokecolor="#d9d9d9">
                <v:path arrowok="t" textboxrect="0,0,600075,59258"/>
              </v:shape>
              <v:shape id="Shape 18417" o:spid="_x0000_s1028" style="position:absolute;left:223;top:2963;width:6001;height:593;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QIQMMA&#10;AADeAAAADwAAAGRycy9kb3ducmV2LnhtbERPzWrCQBC+F3yHZQRvzcZirURXsYIgPTU2DzBkx000&#10;O5tkN5q+fbdQ6G0+vt/Z7EbbiDv1vnasYJ6kIIhLp2s2Coqv4/MKhA/IGhvHpOCbPOy2k6cNZto9&#10;OKf7ORgRQ9hnqKAKoc2k9GVFFn3iWuLIXVxvMUTYG6l7fMRw28iXNF1KizXHhgpbOlRU3s6DVZAv&#10;09fu6rrP9+HDFs6YnBfXXKnZdNyvQQQaw7/4z33Scf5qMX+D33fiD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QIQMMAAADeAAAADwAAAAAAAAAAAAAAAACYAgAAZHJzL2Rv&#10;d25yZXYueG1sUEsFBgAAAAAEAAQA9QAAAIgDAAAAAA==&#10;" path="m600075,v,16358,-13208,29629,-29591,29629l329692,29629v-16383,,-29591,13259,-29591,29629c300101,42888,286766,29629,270384,29629r-240793,c13208,29629,,16358,,e" filled="f" strokecolor="#d9d9d9">
                <v:path arrowok="t" textboxrect="0,0,600075,5925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418" o:spid="_x0000_s1029" type="#_x0000_t75" style="position:absolute;top:1431;width:6446;height: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kcJDHAAAA3gAAAA8AAABkcnMvZG93bnJldi54bWxEj9FKAzEQRd+F/kMYwRdpsytFy9q0FFEo&#10;rRS77QcMm3GzuJksSWzXv3ceBN9muHfuPbNcj75XF4qpC2ygnBWgiJtgO24NnE9v0wWolJEt9oHJ&#10;wA8lWK8mN0usbLjykS51bpWEcKrQgMt5qLROjSOPaRYGYtE+Q/SYZY2tthGvEu57/VAUj9pjx9Lg&#10;cKAXR81X/e0N1JF0ef/6cdjhu9vVT/vtod/Pjbm7HTfPoDKN+d/8d721gr+Yl8Ir78gMevU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vkcJDHAAAA3gAAAA8AAAAAAAAAAAAA&#10;AAAAnwIAAGRycy9kb3ducmV2LnhtbFBLBQYAAAAABAAEAPcAAACTAwAAAAA=&#10;">
                <v:imagedata r:id="rId2" o:title=""/>
              </v:shape>
              <w10:wrap anchorx="page" anchory="page"/>
            </v:group>
          </w:pict>
        </mc:Fallback>
      </mc:AlternateContent>
    </w:r>
    <w:r>
      <w:rPr>
        <w:rFonts w:ascii="Wingdings 3" w:eastAsia="Wingdings 3" w:hAnsi="Wingdings 3" w:cs="Wingdings 3"/>
        <w:color w:val="7F7F7F"/>
        <w:sz w:val="12"/>
      </w:rPr>
      <w:t></w:t>
    </w:r>
    <w:r>
      <w:rPr>
        <w:b/>
        <w:color w:val="7F7F7F"/>
      </w:rPr>
      <w:t xml:space="preserve"> </w:t>
    </w:r>
    <w:r>
      <w:rPr>
        <w:color w:val="7F7F7F"/>
        <w:sz w:val="18"/>
      </w:rPr>
      <w:t xml:space="preserve">Guide de mise en œuvre des évaluations passées en cours de formation – version du 22 juin 2016 </w:t>
    </w:r>
    <w:r>
      <w:rPr>
        <w:color w:val="7F7F7F"/>
        <w:sz w:val="18"/>
      </w:rPr>
      <w:tab/>
    </w:r>
    <w:r>
      <w:rPr>
        <w:color w:val="7F7F7F"/>
        <w:sz w:val="22"/>
      </w:rPr>
      <w:t xml:space="preserve">Page </w:t>
    </w:r>
    <w:r>
      <w:fldChar w:fldCharType="begin"/>
    </w:r>
    <w:r>
      <w:instrText xml:space="preserve"> PAGE   \* MERGEFORMAT </w:instrText>
    </w:r>
    <w:r>
      <w:fldChar w:fldCharType="separate"/>
    </w:r>
    <w:r w:rsidR="00D474C1" w:rsidRPr="00D474C1">
      <w:rPr>
        <w:b/>
        <w:noProof/>
        <w:color w:val="7F7F7F"/>
        <w:sz w:val="22"/>
      </w:rPr>
      <w:t>7</w:t>
    </w:r>
    <w:r>
      <w:rPr>
        <w:b/>
        <w:color w:val="7F7F7F"/>
        <w:sz w:val="22"/>
      </w:rPr>
      <w:fldChar w:fldCharType="end"/>
    </w:r>
    <w:r>
      <w:rPr>
        <w:color w:val="7F7F7F"/>
        <w:sz w:val="22"/>
      </w:rPr>
      <w:t xml:space="preserve"> / </w:t>
    </w:r>
    <w:r w:rsidR="0030636F">
      <w:rPr>
        <w:b/>
        <w:noProof/>
        <w:color w:val="7F7F7F"/>
        <w:sz w:val="22"/>
      </w:rPr>
      <w:fldChar w:fldCharType="begin"/>
    </w:r>
    <w:r w:rsidR="0030636F">
      <w:rPr>
        <w:b/>
        <w:noProof/>
        <w:color w:val="7F7F7F"/>
        <w:sz w:val="22"/>
      </w:rPr>
      <w:instrText xml:space="preserve"> NUMPAGES   \* MERGEFORMAT </w:instrText>
    </w:r>
    <w:r w:rsidR="0030636F">
      <w:rPr>
        <w:b/>
        <w:noProof/>
        <w:color w:val="7F7F7F"/>
        <w:sz w:val="22"/>
      </w:rPr>
      <w:fldChar w:fldCharType="separate"/>
    </w:r>
    <w:r w:rsidR="00D474C1">
      <w:rPr>
        <w:b/>
        <w:noProof/>
        <w:color w:val="7F7F7F"/>
        <w:sz w:val="22"/>
      </w:rPr>
      <w:t>22</w:t>
    </w:r>
    <w:r w:rsidR="0030636F">
      <w:rPr>
        <w:b/>
        <w:noProof/>
        <w:color w:val="7F7F7F"/>
        <w:sz w:val="22"/>
      </w:rPr>
      <w:fldChar w:fldCharType="end"/>
    </w:r>
    <w:r>
      <w:rPr>
        <w:color w:val="7F7F7F"/>
        <w:sz w:val="18"/>
      </w:rPr>
      <w:t xml:space="preserve"> </w:t>
    </w:r>
  </w:p>
  <w:p w:rsidR="00ED7CFD" w:rsidRDefault="00DE5273">
    <w:pPr>
      <w:spacing w:after="0" w:line="259" w:lineRule="auto"/>
      <w:ind w:left="0" w:right="-69" w:firstLine="0"/>
      <w:jc w:val="right"/>
    </w:pPr>
    <w:r>
      <w:rPr>
        <w:rFonts w:ascii="Cambria" w:eastAsia="Cambria" w:hAnsi="Cambria" w:cs="Cambria"/>
        <w:b/>
        <w:sz w:val="28"/>
      </w:rPr>
      <w:t xml:space="preserve"> </w:t>
    </w:r>
  </w:p>
  <w:p w:rsidR="00ED7CFD" w:rsidRDefault="00DE5273">
    <w:pPr>
      <w:spacing w:after="0" w:line="259" w:lineRule="auto"/>
      <w:ind w:left="317" w:right="0" w:firstLine="0"/>
      <w:jc w:val="left"/>
    </w:pPr>
    <w:r>
      <w:rPr>
        <w:color w:val="000000"/>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FD" w:rsidRDefault="00DE5273">
    <w:pPr>
      <w:tabs>
        <w:tab w:val="right" w:pos="9616"/>
      </w:tabs>
      <w:spacing w:after="0" w:line="259" w:lineRule="auto"/>
      <w:ind w:left="-110" w:right="-69" w:firstLine="0"/>
      <w:jc w:val="left"/>
    </w:pPr>
    <w:r>
      <w:rPr>
        <w:noProof/>
        <w:color w:val="000000"/>
        <w:sz w:val="22"/>
      </w:rPr>
      <mc:AlternateContent>
        <mc:Choice Requires="wpg">
          <w:drawing>
            <wp:anchor distT="0" distB="0" distL="114300" distR="114300" simplePos="0" relativeHeight="251667456" behindDoc="1" locked="0" layoutInCell="1" allowOverlap="1">
              <wp:simplePos x="0" y="0"/>
              <wp:positionH relativeFrom="page">
                <wp:posOffset>6217158</wp:posOffset>
              </wp:positionH>
              <wp:positionV relativeFrom="page">
                <wp:posOffset>9935845</wp:posOffset>
              </wp:positionV>
              <wp:extent cx="644652" cy="355600"/>
              <wp:effectExtent l="0" t="0" r="0" b="0"/>
              <wp:wrapNone/>
              <wp:docPr id="18354" name="Group 18354"/>
              <wp:cNvGraphicFramePr/>
              <a:graphic xmlns:a="http://schemas.openxmlformats.org/drawingml/2006/main">
                <a:graphicData uri="http://schemas.microsoft.com/office/word/2010/wordprocessingGroup">
                  <wpg:wgp>
                    <wpg:cNvGrpSpPr/>
                    <wpg:grpSpPr>
                      <a:xfrm>
                        <a:off x="0" y="0"/>
                        <a:ext cx="644652" cy="355600"/>
                        <a:chOff x="0" y="0"/>
                        <a:chExt cx="644652" cy="355600"/>
                      </a:xfrm>
                    </wpg:grpSpPr>
                    <wps:wsp>
                      <wps:cNvPr id="18355" name="Shape 18355"/>
                      <wps:cNvSpPr/>
                      <wps:spPr>
                        <a:xfrm>
                          <a:off x="22352" y="0"/>
                          <a:ext cx="600075" cy="59258"/>
                        </a:xfrm>
                        <a:custGeom>
                          <a:avLst/>
                          <a:gdLst/>
                          <a:ahLst/>
                          <a:cxnLst/>
                          <a:rect l="0" t="0" r="0" b="0"/>
                          <a:pathLst>
                            <a:path w="600075" h="59258">
                              <a:moveTo>
                                <a:pt x="0" y="59258"/>
                              </a:moveTo>
                              <a:cubicBezTo>
                                <a:pt x="0" y="42900"/>
                                <a:pt x="13208" y="29629"/>
                                <a:pt x="29591" y="29629"/>
                              </a:cubicBezTo>
                              <a:lnTo>
                                <a:pt x="270384" y="29629"/>
                              </a:lnTo>
                              <a:cubicBezTo>
                                <a:pt x="286766" y="29629"/>
                                <a:pt x="299974" y="16370"/>
                                <a:pt x="299974" y="0"/>
                              </a:cubicBezTo>
                              <a:cubicBezTo>
                                <a:pt x="299974" y="16370"/>
                                <a:pt x="313309" y="29629"/>
                                <a:pt x="329692" y="29629"/>
                              </a:cubicBezTo>
                              <a:lnTo>
                                <a:pt x="570484" y="29629"/>
                              </a:lnTo>
                              <a:cubicBezTo>
                                <a:pt x="586867" y="29629"/>
                                <a:pt x="600075" y="42900"/>
                                <a:pt x="600075" y="59258"/>
                              </a:cubicBez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356" name="Shape 18356"/>
                      <wps:cNvSpPr/>
                      <wps:spPr>
                        <a:xfrm>
                          <a:off x="22352" y="296342"/>
                          <a:ext cx="600075" cy="59258"/>
                        </a:xfrm>
                        <a:custGeom>
                          <a:avLst/>
                          <a:gdLst/>
                          <a:ahLst/>
                          <a:cxnLst/>
                          <a:rect l="0" t="0" r="0" b="0"/>
                          <a:pathLst>
                            <a:path w="600075" h="59258">
                              <a:moveTo>
                                <a:pt x="600075" y="0"/>
                              </a:moveTo>
                              <a:cubicBezTo>
                                <a:pt x="600075" y="16358"/>
                                <a:pt x="586867" y="29629"/>
                                <a:pt x="570484" y="29629"/>
                              </a:cubicBezTo>
                              <a:lnTo>
                                <a:pt x="329692" y="29629"/>
                              </a:lnTo>
                              <a:cubicBezTo>
                                <a:pt x="313309" y="29629"/>
                                <a:pt x="300101" y="42888"/>
                                <a:pt x="300101" y="59258"/>
                              </a:cubicBezTo>
                              <a:cubicBezTo>
                                <a:pt x="300101" y="42888"/>
                                <a:pt x="286766" y="29629"/>
                                <a:pt x="270384" y="29629"/>
                              </a:cubicBezTo>
                              <a:lnTo>
                                <a:pt x="29591" y="29629"/>
                              </a:lnTo>
                              <a:cubicBezTo>
                                <a:pt x="13208" y="29629"/>
                                <a:pt x="0" y="16358"/>
                                <a:pt x="0" y="0"/>
                              </a:cubicBezTo>
                            </a:path>
                          </a:pathLst>
                        </a:custGeom>
                        <a:ln w="9525"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18357" name="Picture 18357"/>
                        <pic:cNvPicPr/>
                      </pic:nvPicPr>
                      <pic:blipFill>
                        <a:blip r:embed="rId1"/>
                        <a:stretch>
                          <a:fillRect/>
                        </a:stretch>
                      </pic:blipFill>
                      <pic:spPr>
                        <a:xfrm>
                          <a:off x="0" y="143128"/>
                          <a:ext cx="644652" cy="97537"/>
                        </a:xfrm>
                        <a:prstGeom prst="rect">
                          <a:avLst/>
                        </a:prstGeom>
                      </pic:spPr>
                    </pic:pic>
                  </wpg:wgp>
                </a:graphicData>
              </a:graphic>
            </wp:anchor>
          </w:drawing>
        </mc:Choice>
        <mc:Fallback>
          <w:pict>
            <v:group w14:anchorId="304A33DC" id="Group 18354" o:spid="_x0000_s1026" style="position:absolute;margin-left:489.55pt;margin-top:782.35pt;width:50.75pt;height:28pt;z-index:-251649024;mso-position-horizontal-relative:page;mso-position-vertical-relative:page" coordsize="6446,3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">
              <v:shape id="Shape 18355" o:spid="_x0000_s1027" style="position:absolute;left:223;width:6001;height:592;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pHCcIA&#10;AADeAAAADwAAAGRycy9kb3ducmV2LnhtbERPzYrCMBC+C/sOYRb2pqmuFekaRYWFxZNVH2BoZtNq&#10;M6lN1Pr2RhC8zcf3O7NFZ2txpdZXjhUMBwkI4sLpio2Cw/63PwXhA7LG2jEpuJOHxfyjN8NMuxvn&#10;dN0FI2II+wwVlCE0mZS+KMmiH7iGOHL/rrUYImyN1C3eYrit5ShJJtJixbGhxIbWJRWn3cUqyCdJ&#10;ej6683Z12diDMybn8TFX6uuzW/6ACNSFt/jl/tNx/vQ7Te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kcJwgAAAN4AAAAPAAAAAAAAAAAAAAAAAJgCAABkcnMvZG93&#10;bnJldi54bWxQSwUGAAAAAAQABAD1AAAAhwMAAAAA&#10;" path="m,59258c,42900,13208,29629,29591,29629r240793,c286766,29629,299974,16370,299974,v,16370,13335,29629,29718,29629l570484,29629v16383,,29591,13271,29591,29629e" filled="f" strokecolor="#d9d9d9">
                <v:path arrowok="t" textboxrect="0,0,600075,59258"/>
              </v:shape>
              <v:shape id="Shape 18356" o:spid="_x0000_s1028" style="position:absolute;left:223;top:2963;width:6001;height:593;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ZfsQA&#10;AADeAAAADwAAAGRycy9kb3ducmV2LnhtbERPzWrCQBC+F3yHZQRvddNag0Q3oS0I0lOjPsCQHTex&#10;2dkku9H07buFQm/z8f3OrphsK240+MaxgqdlAoK4crpho+B82j9uQPiArLF1TAq+yUORzx52mGl3&#10;55Jux2BEDGGfoYI6hC6T0lc1WfRL1xFH7uIGiyHCwUg94D2G21Y+J0kqLTYcG2rs6L2m6us4WgVl&#10;mqz7q+s/38YPe3bGlPxyLZVazKfXLYhAU/gX/7kPOs7frNYp/L4Tb5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2X7EAAAA3gAAAA8AAAAAAAAAAAAAAAAAmAIAAGRycy9k&#10;b3ducmV2LnhtbFBLBQYAAAAABAAEAPUAAACJAwAAAAA=&#10;" path="m600075,v,16358,-13208,29629,-29591,29629l329692,29629v-16383,,-29591,13259,-29591,29629c300101,42888,286766,29629,270384,29629r-240793,c13208,29629,,16358,,e" filled="f" strokecolor="#d9d9d9">
                <v:path arrowok="t" textboxrect="0,0,600075,5925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357" o:spid="_x0000_s1029" type="#_x0000_t75" style="position:absolute;top:1431;width:6446;height: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7kEfFAAAA3gAAAA8AAABkcnMvZG93bnJldi54bWxET9tqAjEQfRf6D2EKvpSaVdsqW6OIKIgW&#10;abf9gGEz3SxuJksSdf37piD4Nodzndmis404kw+1YwXDQQaCuHS65krBz/fmeQoiRGSNjWNScKUA&#10;i/lDb4a5dhf+onMRK5FCOOSowMTY5lKG0pDFMHAtceJ+nbcYE/SV1B4vKdw2cpRlb9JizanBYEsr&#10;Q+WxOFkFhSc5fFp/Hnb4YXbFZL89NPsXpfqP3fIdRKQu3sU391an+dPx6wT+30k3y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u5BHxQAAAN4AAAAPAAAAAAAAAAAAAAAA&#10;AJ8CAABkcnMvZG93bnJldi54bWxQSwUGAAAAAAQABAD3AAAAkQMAAAAA&#10;">
                <v:imagedata r:id="rId2" o:title=""/>
              </v:shape>
              <w10:wrap anchorx="page" anchory="page"/>
            </v:group>
          </w:pict>
        </mc:Fallback>
      </mc:AlternateContent>
    </w:r>
    <w:r>
      <w:rPr>
        <w:rFonts w:ascii="Wingdings 3" w:eastAsia="Wingdings 3" w:hAnsi="Wingdings 3" w:cs="Wingdings 3"/>
        <w:color w:val="7F7F7F"/>
        <w:sz w:val="12"/>
      </w:rPr>
      <w:t></w:t>
    </w:r>
    <w:r>
      <w:rPr>
        <w:b/>
        <w:color w:val="7F7F7F"/>
      </w:rPr>
      <w:t xml:space="preserve"> </w:t>
    </w:r>
    <w:r>
      <w:rPr>
        <w:color w:val="7F7F7F"/>
        <w:sz w:val="18"/>
      </w:rPr>
      <w:t xml:space="preserve">Guide de mise en œuvre des évaluations passées en cours de formation – version du 22 juin 2016 </w:t>
    </w:r>
    <w:r>
      <w:rPr>
        <w:color w:val="7F7F7F"/>
        <w:sz w:val="18"/>
      </w:rPr>
      <w:tab/>
    </w:r>
    <w:r>
      <w:rPr>
        <w:color w:val="7F7F7F"/>
        <w:sz w:val="22"/>
      </w:rPr>
      <w:t xml:space="preserve">Page </w:t>
    </w:r>
    <w:r>
      <w:fldChar w:fldCharType="begin"/>
    </w:r>
    <w:r>
      <w:instrText xml:space="preserve"> PAGE   \* MERGEFORMAT </w:instrText>
    </w:r>
    <w:r>
      <w:fldChar w:fldCharType="separate"/>
    </w:r>
    <w:r>
      <w:rPr>
        <w:b/>
        <w:color w:val="7F7F7F"/>
        <w:sz w:val="22"/>
      </w:rPr>
      <w:t>1</w:t>
    </w:r>
    <w:r>
      <w:rPr>
        <w:b/>
        <w:color w:val="7F7F7F"/>
        <w:sz w:val="22"/>
      </w:rPr>
      <w:fldChar w:fldCharType="end"/>
    </w:r>
    <w:r>
      <w:rPr>
        <w:color w:val="7F7F7F"/>
        <w:sz w:val="22"/>
      </w:rPr>
      <w:t xml:space="preserve"> / </w:t>
    </w:r>
    <w:r w:rsidR="0030636F">
      <w:rPr>
        <w:b/>
        <w:noProof/>
        <w:color w:val="7F7F7F"/>
        <w:sz w:val="22"/>
      </w:rPr>
      <w:fldChar w:fldCharType="begin"/>
    </w:r>
    <w:r w:rsidR="0030636F">
      <w:rPr>
        <w:b/>
        <w:noProof/>
        <w:color w:val="7F7F7F"/>
        <w:sz w:val="22"/>
      </w:rPr>
      <w:instrText xml:space="preserve"> NUMPAGES   \* MERGEFORMAT </w:instrText>
    </w:r>
    <w:r w:rsidR="0030636F">
      <w:rPr>
        <w:b/>
        <w:noProof/>
        <w:color w:val="7F7F7F"/>
        <w:sz w:val="22"/>
      </w:rPr>
      <w:fldChar w:fldCharType="separate"/>
    </w:r>
    <w:r w:rsidR="00C07C61" w:rsidRPr="00C07C61">
      <w:rPr>
        <w:b/>
        <w:noProof/>
        <w:color w:val="7F7F7F"/>
        <w:sz w:val="22"/>
      </w:rPr>
      <w:t>22</w:t>
    </w:r>
    <w:r w:rsidR="0030636F">
      <w:rPr>
        <w:b/>
        <w:noProof/>
        <w:color w:val="7F7F7F"/>
        <w:sz w:val="22"/>
      </w:rPr>
      <w:fldChar w:fldCharType="end"/>
    </w:r>
    <w:r>
      <w:rPr>
        <w:color w:val="7F7F7F"/>
        <w:sz w:val="18"/>
      </w:rPr>
      <w:t xml:space="preserve"> </w:t>
    </w:r>
  </w:p>
  <w:p w:rsidR="00ED7CFD" w:rsidRDefault="00DE5273">
    <w:pPr>
      <w:spacing w:after="0" w:line="259" w:lineRule="auto"/>
      <w:ind w:left="0" w:right="-69" w:firstLine="0"/>
      <w:jc w:val="right"/>
    </w:pPr>
    <w:r>
      <w:rPr>
        <w:rFonts w:ascii="Cambria" w:eastAsia="Cambria" w:hAnsi="Cambria" w:cs="Cambria"/>
        <w:b/>
        <w:sz w:val="28"/>
      </w:rPr>
      <w:t xml:space="preserve"> </w:t>
    </w:r>
  </w:p>
  <w:p w:rsidR="00ED7CFD" w:rsidRDefault="00DE5273">
    <w:pPr>
      <w:spacing w:after="0" w:line="259" w:lineRule="auto"/>
      <w:ind w:left="317" w:right="0" w:firstLine="0"/>
      <w:jc w:val="left"/>
    </w:pPr>
    <w:r>
      <w:rPr>
        <w:color w:val="000000"/>
        <w:sz w:val="22"/>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FD" w:rsidRDefault="00DE5273">
    <w:pPr>
      <w:tabs>
        <w:tab w:val="right" w:pos="9468"/>
      </w:tabs>
      <w:spacing w:after="0" w:line="259" w:lineRule="auto"/>
      <w:ind w:left="-110" w:right="-217" w:firstLine="0"/>
      <w:jc w:val="left"/>
    </w:pPr>
    <w:r>
      <w:rPr>
        <w:noProof/>
        <w:color w:val="000000"/>
        <w:sz w:val="22"/>
      </w:rPr>
      <mc:AlternateContent>
        <mc:Choice Requires="wpg">
          <w:drawing>
            <wp:anchor distT="0" distB="0" distL="114300" distR="114300" simplePos="0" relativeHeight="251671552" behindDoc="1" locked="0" layoutInCell="1" allowOverlap="1">
              <wp:simplePos x="0" y="0"/>
              <wp:positionH relativeFrom="page">
                <wp:posOffset>6217158</wp:posOffset>
              </wp:positionH>
              <wp:positionV relativeFrom="page">
                <wp:posOffset>9935845</wp:posOffset>
              </wp:positionV>
              <wp:extent cx="644652" cy="355600"/>
              <wp:effectExtent l="0" t="0" r="0" b="0"/>
              <wp:wrapNone/>
              <wp:docPr id="18660" name="Group 18660"/>
              <wp:cNvGraphicFramePr/>
              <a:graphic xmlns:a="http://schemas.openxmlformats.org/drawingml/2006/main">
                <a:graphicData uri="http://schemas.microsoft.com/office/word/2010/wordprocessingGroup">
                  <wpg:wgp>
                    <wpg:cNvGrpSpPr/>
                    <wpg:grpSpPr>
                      <a:xfrm>
                        <a:off x="0" y="0"/>
                        <a:ext cx="644652" cy="355600"/>
                        <a:chOff x="0" y="0"/>
                        <a:chExt cx="644652" cy="355600"/>
                      </a:xfrm>
                    </wpg:grpSpPr>
                    <wps:wsp>
                      <wps:cNvPr id="18661" name="Shape 18661"/>
                      <wps:cNvSpPr/>
                      <wps:spPr>
                        <a:xfrm>
                          <a:off x="22352" y="0"/>
                          <a:ext cx="600075" cy="59258"/>
                        </a:xfrm>
                        <a:custGeom>
                          <a:avLst/>
                          <a:gdLst/>
                          <a:ahLst/>
                          <a:cxnLst/>
                          <a:rect l="0" t="0" r="0" b="0"/>
                          <a:pathLst>
                            <a:path w="600075" h="59258">
                              <a:moveTo>
                                <a:pt x="0" y="59258"/>
                              </a:moveTo>
                              <a:cubicBezTo>
                                <a:pt x="0" y="42900"/>
                                <a:pt x="13208" y="29629"/>
                                <a:pt x="29591" y="29629"/>
                              </a:cubicBezTo>
                              <a:lnTo>
                                <a:pt x="270384" y="29629"/>
                              </a:lnTo>
                              <a:cubicBezTo>
                                <a:pt x="286766" y="29629"/>
                                <a:pt x="299974" y="16370"/>
                                <a:pt x="299974" y="0"/>
                              </a:cubicBezTo>
                              <a:cubicBezTo>
                                <a:pt x="299974" y="16370"/>
                                <a:pt x="313309" y="29629"/>
                                <a:pt x="329692" y="29629"/>
                              </a:cubicBezTo>
                              <a:lnTo>
                                <a:pt x="570484" y="29629"/>
                              </a:lnTo>
                              <a:cubicBezTo>
                                <a:pt x="586867" y="29629"/>
                                <a:pt x="600075" y="42900"/>
                                <a:pt x="600075" y="59258"/>
                              </a:cubicBez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662" name="Shape 18662"/>
                      <wps:cNvSpPr/>
                      <wps:spPr>
                        <a:xfrm>
                          <a:off x="22352" y="296342"/>
                          <a:ext cx="600075" cy="59258"/>
                        </a:xfrm>
                        <a:custGeom>
                          <a:avLst/>
                          <a:gdLst/>
                          <a:ahLst/>
                          <a:cxnLst/>
                          <a:rect l="0" t="0" r="0" b="0"/>
                          <a:pathLst>
                            <a:path w="600075" h="59258">
                              <a:moveTo>
                                <a:pt x="600075" y="0"/>
                              </a:moveTo>
                              <a:cubicBezTo>
                                <a:pt x="600075" y="16358"/>
                                <a:pt x="586867" y="29629"/>
                                <a:pt x="570484" y="29629"/>
                              </a:cubicBezTo>
                              <a:lnTo>
                                <a:pt x="329692" y="29629"/>
                              </a:lnTo>
                              <a:cubicBezTo>
                                <a:pt x="313309" y="29629"/>
                                <a:pt x="300101" y="42888"/>
                                <a:pt x="300101" y="59258"/>
                              </a:cubicBezTo>
                              <a:cubicBezTo>
                                <a:pt x="300101" y="42888"/>
                                <a:pt x="286766" y="29629"/>
                                <a:pt x="270384" y="29629"/>
                              </a:cubicBezTo>
                              <a:lnTo>
                                <a:pt x="29591" y="29629"/>
                              </a:lnTo>
                              <a:cubicBezTo>
                                <a:pt x="13208" y="29629"/>
                                <a:pt x="0" y="16358"/>
                                <a:pt x="0" y="0"/>
                              </a:cubicBezTo>
                            </a:path>
                          </a:pathLst>
                        </a:custGeom>
                        <a:ln w="9525"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18663" name="Picture 18663"/>
                        <pic:cNvPicPr/>
                      </pic:nvPicPr>
                      <pic:blipFill>
                        <a:blip r:embed="rId1"/>
                        <a:stretch>
                          <a:fillRect/>
                        </a:stretch>
                      </pic:blipFill>
                      <pic:spPr>
                        <a:xfrm>
                          <a:off x="0" y="143128"/>
                          <a:ext cx="644652" cy="97537"/>
                        </a:xfrm>
                        <a:prstGeom prst="rect">
                          <a:avLst/>
                        </a:prstGeom>
                      </pic:spPr>
                    </pic:pic>
                  </wpg:wgp>
                </a:graphicData>
              </a:graphic>
            </wp:anchor>
          </w:drawing>
        </mc:Choice>
        <mc:Fallback>
          <w:pict>
            <v:group w14:anchorId="33DFAD62" id="Group 18660" o:spid="_x0000_s1026" style="position:absolute;margin-left:489.55pt;margin-top:782.35pt;width:50.75pt;height:28pt;z-index:-251644928;mso-position-horizontal-relative:page;mso-position-vertical-relative:page" coordsize="6446,3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">
              <v:shape id="Shape 18661" o:spid="_x0000_s1027" style="position:absolute;left:223;width:6001;height:592;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oM8IA&#10;AADeAAAADwAAAGRycy9kb3ducmV2LnhtbERPzYrCMBC+C/sOYQRvmipaSjWKKywse7LqAwzNbFq3&#10;mdQmavftjSB4m4/vd1ab3jbiRp2vHSuYThIQxKXTNRsFp+PXOAPhA7LGxjEp+CcPm/XHYIW5dncu&#10;6HYIRsQQ9jkqqEJocyl9WZFFP3EtceR+XWcxRNgZqTu8x3DbyFmSpNJizbGhwpZ2FZV/h6tVUKTJ&#10;4nJ2l/3n9ceenDEFz8+FUqNhv12CCNSHt/jl/tZxfpamU3i+E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EygzwgAAAN4AAAAPAAAAAAAAAAAAAAAAAJgCAABkcnMvZG93&#10;bnJldi54bWxQSwUGAAAAAAQABAD1AAAAhwMAAAAA&#10;" path="m,59258c,42900,13208,29629,29591,29629r240793,c286766,29629,299974,16370,299974,v,16370,13335,29629,29718,29629l570484,29629v16383,,29591,13271,29591,29629e" filled="f" strokecolor="#d9d9d9">
                <v:path arrowok="t" textboxrect="0,0,600075,59258"/>
              </v:shape>
              <v:shape id="Shape 18662" o:spid="_x0000_s1028" style="position:absolute;left:223;top:2963;width:6001;height:593;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G2RMMA&#10;AADeAAAADwAAAGRycy9kb3ducmV2LnhtbERPzWrCQBC+F3yHZYTemo3SBkldRYVC8dTYPMCQHTfR&#10;7GzMbmJ8+26h0Nt8fL+z3k62FSP1vnGsYJGkIIgrpxs2Csrvj5cVCB+QNbaOScGDPGw3s6c15trd&#10;uaDxFIyIIexzVFCH0OVS+qomiz5xHXHkzq63GCLsjdQ93mO4beUyTTNpseHYUGNHh5qq62mwCoos&#10;fbtd3O1rPxxt6Ywp+PVSKPU8n3bvIAJN4V/85/7Ucf4qy5bw+06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8G2RMMAAADeAAAADwAAAAAAAAAAAAAAAACYAgAAZHJzL2Rv&#10;d25yZXYueG1sUEsFBgAAAAAEAAQA9QAAAIgDAAAAAA==&#10;" path="m600075,v,16358,-13208,29629,-29591,29629l329692,29629v-16383,,-29591,13259,-29591,29629c300101,42888,286766,29629,270384,29629r-240793,c13208,29629,,16358,,e" filled="f" strokecolor="#d9d9d9">
                <v:path arrowok="t" textboxrect="0,0,600075,5925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663" o:spid="_x0000_s1029" type="#_x0000_t75" style="position:absolute;top:1431;width:6446;height: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33EAAAA3gAAAA8AAABkcnMvZG93bnJldi54bWxET91qwjAUvh/4DuEI3oyZ6kYnnVFkbCA6&#10;RKsPcGjOmmJzUpJMu7c3wmB35+P7PfNlb1txIR8axwom4wwEceV0w7WC0/HzaQYiRGSNrWNS8EsB&#10;lovBwxwL7a58oEsZa5FCOBSowMTYFVKGypDFMHYdceK+nbcYE/S11B6vKdy2cpplubTYcGow2NG7&#10;oepc/lgFpSc5efzY7zb4ZTbl63a9a7cvSo2G/eoNRKQ+/ov/3Gud5s/y/Bnu76Qb5O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C/33EAAAA3gAAAA8AAAAAAAAAAAAAAAAA&#10;nwIAAGRycy9kb3ducmV2LnhtbFBLBQYAAAAABAAEAPcAAACQAwAAAAA=&#10;">
                <v:imagedata r:id="rId2" o:title=""/>
              </v:shape>
              <w10:wrap anchorx="page" anchory="page"/>
            </v:group>
          </w:pict>
        </mc:Fallback>
      </mc:AlternateContent>
    </w:r>
    <w:r>
      <w:rPr>
        <w:rFonts w:ascii="Wingdings 3" w:eastAsia="Wingdings 3" w:hAnsi="Wingdings 3" w:cs="Wingdings 3"/>
        <w:color w:val="7F7F7F"/>
        <w:sz w:val="12"/>
      </w:rPr>
      <w:t></w:t>
    </w:r>
    <w:r>
      <w:rPr>
        <w:b/>
        <w:color w:val="7F7F7F"/>
      </w:rPr>
      <w:t xml:space="preserve"> </w:t>
    </w:r>
    <w:r>
      <w:rPr>
        <w:color w:val="7F7F7F"/>
        <w:sz w:val="18"/>
      </w:rPr>
      <w:t xml:space="preserve">Guide de mise en œuvre des évaluations passées en cours de formation – version du 22 juin 2016 </w:t>
    </w:r>
    <w:r>
      <w:rPr>
        <w:color w:val="7F7F7F"/>
        <w:sz w:val="18"/>
      </w:rPr>
      <w:tab/>
    </w:r>
    <w:r>
      <w:rPr>
        <w:color w:val="7F7F7F"/>
        <w:sz w:val="22"/>
      </w:rPr>
      <w:t xml:space="preserve">Page </w:t>
    </w:r>
    <w:r>
      <w:fldChar w:fldCharType="begin"/>
    </w:r>
    <w:r>
      <w:instrText xml:space="preserve"> PAGE   \* MERGEFORMAT </w:instrText>
    </w:r>
    <w:r>
      <w:fldChar w:fldCharType="separate"/>
    </w:r>
    <w:r w:rsidR="00D474C1" w:rsidRPr="00D474C1">
      <w:rPr>
        <w:b/>
        <w:noProof/>
        <w:color w:val="7F7F7F"/>
        <w:sz w:val="22"/>
      </w:rPr>
      <w:t>12</w:t>
    </w:r>
    <w:r>
      <w:rPr>
        <w:b/>
        <w:color w:val="7F7F7F"/>
        <w:sz w:val="22"/>
      </w:rPr>
      <w:fldChar w:fldCharType="end"/>
    </w:r>
    <w:r>
      <w:rPr>
        <w:color w:val="7F7F7F"/>
        <w:sz w:val="22"/>
      </w:rPr>
      <w:t xml:space="preserve"> / </w:t>
    </w:r>
    <w:r w:rsidR="0030636F">
      <w:rPr>
        <w:b/>
        <w:noProof/>
        <w:color w:val="7F7F7F"/>
        <w:sz w:val="22"/>
      </w:rPr>
      <w:fldChar w:fldCharType="begin"/>
    </w:r>
    <w:r w:rsidR="0030636F">
      <w:rPr>
        <w:b/>
        <w:noProof/>
        <w:color w:val="7F7F7F"/>
        <w:sz w:val="22"/>
      </w:rPr>
      <w:instrText xml:space="preserve"> NUMPAGES   \* MERGEFORMAT </w:instrText>
    </w:r>
    <w:r w:rsidR="0030636F">
      <w:rPr>
        <w:b/>
        <w:noProof/>
        <w:color w:val="7F7F7F"/>
        <w:sz w:val="22"/>
      </w:rPr>
      <w:fldChar w:fldCharType="separate"/>
    </w:r>
    <w:r w:rsidR="00D474C1">
      <w:rPr>
        <w:b/>
        <w:noProof/>
        <w:color w:val="7F7F7F"/>
        <w:sz w:val="22"/>
      </w:rPr>
      <w:t>22</w:t>
    </w:r>
    <w:r w:rsidR="0030636F">
      <w:rPr>
        <w:b/>
        <w:noProof/>
        <w:color w:val="7F7F7F"/>
        <w:sz w:val="22"/>
      </w:rPr>
      <w:fldChar w:fldCharType="end"/>
    </w:r>
    <w:r>
      <w:rPr>
        <w:color w:val="7F7F7F"/>
        <w:sz w:val="18"/>
      </w:rPr>
      <w:t xml:space="preserve"> </w:t>
    </w:r>
  </w:p>
  <w:p w:rsidR="00ED7CFD" w:rsidRDefault="00DE5273">
    <w:pPr>
      <w:spacing w:after="0" w:line="259" w:lineRule="auto"/>
      <w:ind w:left="0" w:right="-216" w:firstLine="0"/>
      <w:jc w:val="right"/>
    </w:pPr>
    <w:r>
      <w:rPr>
        <w:rFonts w:ascii="Cambria" w:eastAsia="Cambria" w:hAnsi="Cambria" w:cs="Cambria"/>
        <w:b/>
        <w:sz w:val="28"/>
      </w:rPr>
      <w:t xml:space="preserve"> </w:t>
    </w:r>
  </w:p>
  <w:p w:rsidR="00ED7CFD" w:rsidRDefault="00DE5273">
    <w:pPr>
      <w:spacing w:after="0" w:line="259" w:lineRule="auto"/>
      <w:ind w:left="317" w:right="0" w:firstLine="0"/>
      <w:jc w:val="left"/>
    </w:pPr>
    <w:r>
      <w:rPr>
        <w:color w:val="000000"/>
        <w:sz w:val="22"/>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FD" w:rsidRDefault="00DE5273">
    <w:pPr>
      <w:tabs>
        <w:tab w:val="right" w:pos="9468"/>
      </w:tabs>
      <w:spacing w:after="0" w:line="259" w:lineRule="auto"/>
      <w:ind w:left="-110" w:right="-217" w:firstLine="0"/>
      <w:jc w:val="left"/>
    </w:pPr>
    <w:r>
      <w:rPr>
        <w:noProof/>
        <w:color w:val="000000"/>
        <w:sz w:val="22"/>
      </w:rPr>
      <mc:AlternateContent>
        <mc:Choice Requires="wpg">
          <w:drawing>
            <wp:anchor distT="0" distB="0" distL="114300" distR="114300" simplePos="0" relativeHeight="251672576" behindDoc="1" locked="0" layoutInCell="1" allowOverlap="1">
              <wp:simplePos x="0" y="0"/>
              <wp:positionH relativeFrom="page">
                <wp:posOffset>6217158</wp:posOffset>
              </wp:positionH>
              <wp:positionV relativeFrom="page">
                <wp:posOffset>9935845</wp:posOffset>
              </wp:positionV>
              <wp:extent cx="644652" cy="355600"/>
              <wp:effectExtent l="0" t="0" r="0" b="0"/>
              <wp:wrapNone/>
              <wp:docPr id="18599" name="Group 18599"/>
              <wp:cNvGraphicFramePr/>
              <a:graphic xmlns:a="http://schemas.openxmlformats.org/drawingml/2006/main">
                <a:graphicData uri="http://schemas.microsoft.com/office/word/2010/wordprocessingGroup">
                  <wpg:wgp>
                    <wpg:cNvGrpSpPr/>
                    <wpg:grpSpPr>
                      <a:xfrm>
                        <a:off x="0" y="0"/>
                        <a:ext cx="644652" cy="355600"/>
                        <a:chOff x="0" y="0"/>
                        <a:chExt cx="644652" cy="355600"/>
                      </a:xfrm>
                    </wpg:grpSpPr>
                    <wps:wsp>
                      <wps:cNvPr id="18600" name="Shape 18600"/>
                      <wps:cNvSpPr/>
                      <wps:spPr>
                        <a:xfrm>
                          <a:off x="22352" y="0"/>
                          <a:ext cx="600075" cy="59258"/>
                        </a:xfrm>
                        <a:custGeom>
                          <a:avLst/>
                          <a:gdLst/>
                          <a:ahLst/>
                          <a:cxnLst/>
                          <a:rect l="0" t="0" r="0" b="0"/>
                          <a:pathLst>
                            <a:path w="600075" h="59258">
                              <a:moveTo>
                                <a:pt x="0" y="59258"/>
                              </a:moveTo>
                              <a:cubicBezTo>
                                <a:pt x="0" y="42900"/>
                                <a:pt x="13208" y="29629"/>
                                <a:pt x="29591" y="29629"/>
                              </a:cubicBezTo>
                              <a:lnTo>
                                <a:pt x="270384" y="29629"/>
                              </a:lnTo>
                              <a:cubicBezTo>
                                <a:pt x="286766" y="29629"/>
                                <a:pt x="299974" y="16370"/>
                                <a:pt x="299974" y="0"/>
                              </a:cubicBezTo>
                              <a:cubicBezTo>
                                <a:pt x="299974" y="16370"/>
                                <a:pt x="313309" y="29629"/>
                                <a:pt x="329692" y="29629"/>
                              </a:cubicBezTo>
                              <a:lnTo>
                                <a:pt x="570484" y="29629"/>
                              </a:lnTo>
                              <a:cubicBezTo>
                                <a:pt x="586867" y="29629"/>
                                <a:pt x="600075" y="42900"/>
                                <a:pt x="600075" y="59258"/>
                              </a:cubicBez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601" name="Shape 18601"/>
                      <wps:cNvSpPr/>
                      <wps:spPr>
                        <a:xfrm>
                          <a:off x="22352" y="296342"/>
                          <a:ext cx="600075" cy="59258"/>
                        </a:xfrm>
                        <a:custGeom>
                          <a:avLst/>
                          <a:gdLst/>
                          <a:ahLst/>
                          <a:cxnLst/>
                          <a:rect l="0" t="0" r="0" b="0"/>
                          <a:pathLst>
                            <a:path w="600075" h="59258">
                              <a:moveTo>
                                <a:pt x="600075" y="0"/>
                              </a:moveTo>
                              <a:cubicBezTo>
                                <a:pt x="600075" y="16358"/>
                                <a:pt x="586867" y="29629"/>
                                <a:pt x="570484" y="29629"/>
                              </a:cubicBezTo>
                              <a:lnTo>
                                <a:pt x="329692" y="29629"/>
                              </a:lnTo>
                              <a:cubicBezTo>
                                <a:pt x="313309" y="29629"/>
                                <a:pt x="300101" y="42888"/>
                                <a:pt x="300101" y="59258"/>
                              </a:cubicBezTo>
                              <a:cubicBezTo>
                                <a:pt x="300101" y="42888"/>
                                <a:pt x="286766" y="29629"/>
                                <a:pt x="270384" y="29629"/>
                              </a:cubicBezTo>
                              <a:lnTo>
                                <a:pt x="29591" y="29629"/>
                              </a:lnTo>
                              <a:cubicBezTo>
                                <a:pt x="13208" y="29629"/>
                                <a:pt x="0" y="16358"/>
                                <a:pt x="0" y="0"/>
                              </a:cubicBezTo>
                            </a:path>
                          </a:pathLst>
                        </a:custGeom>
                        <a:ln w="9525"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18602" name="Picture 18602"/>
                        <pic:cNvPicPr/>
                      </pic:nvPicPr>
                      <pic:blipFill>
                        <a:blip r:embed="rId1"/>
                        <a:stretch>
                          <a:fillRect/>
                        </a:stretch>
                      </pic:blipFill>
                      <pic:spPr>
                        <a:xfrm>
                          <a:off x="0" y="143128"/>
                          <a:ext cx="644652" cy="97537"/>
                        </a:xfrm>
                        <a:prstGeom prst="rect">
                          <a:avLst/>
                        </a:prstGeom>
                      </pic:spPr>
                    </pic:pic>
                  </wpg:wgp>
                </a:graphicData>
              </a:graphic>
            </wp:anchor>
          </w:drawing>
        </mc:Choice>
        <mc:Fallback>
          <w:pict>
            <v:group w14:anchorId="43BA8D29" id="Group 18599" o:spid="_x0000_s1026" style="position:absolute;margin-left:489.55pt;margin-top:782.35pt;width:50.75pt;height:28pt;z-index:-251643904;mso-position-horizontal-relative:page;mso-position-vertical-relative:page" coordsize="6446,3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">
              <v:shape id="Shape 18600" o:spid="_x0000_s1027" style="position:absolute;left:223;width:6001;height:592;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BoCMUA&#10;AADeAAAADwAAAGRycy9kb3ducmV2LnhtbESPQW/CMAyF75P2HyJP2m0kIFahjoDYJCS008r4AVZj&#10;0kLjlCZA9+/nw6TdbPn5vfct12Po1I2G1Ea2MJ0YUMR1dC17C4fv7csCVMrIDrvIZOGHEqxXjw9L&#10;LF28c0W3ffZKTDiVaKHJuS+1TnVDAdMk9sRyO8YhYJZ18NoNeBfz0OmZMYUO2LIkNNjTR0P1eX8N&#10;FqrCvF5O8fL1fv0Mh+h9xfNTZe3z07h5A5VpzP/iv++dk/qLwgiA4MgM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GgIxQAAAN4AAAAPAAAAAAAAAAAAAAAAAJgCAABkcnMv&#10;ZG93bnJldi54bWxQSwUGAAAAAAQABAD1AAAAigMAAAAA&#10;" path="m,59258c,42900,13208,29629,29591,29629r240793,c286766,29629,299974,16370,299974,v,16370,13335,29629,29718,29629l570484,29629v16383,,29591,13271,29591,29629e" filled="f" strokecolor="#d9d9d9">
                <v:path arrowok="t" textboxrect="0,0,600075,59258"/>
              </v:shape>
              <v:shape id="Shape 18601" o:spid="_x0000_s1028" style="position:absolute;left:223;top:2963;width:6001;height:593;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zNk8MA&#10;AADeAAAADwAAAGRycy9kb3ducmV2LnhtbERP3WrCMBS+F/YO4Qi708SxFelMixsI4pV1PsChOUvr&#10;mpPaRK1vbwaD3Z2P7/esytF14kpDaD1rWMwVCOLam5athuPXZrYEESKywc4zabhTgLJ4mqwwN/7G&#10;FV0P0YoUwiFHDU2MfS5lqBtyGOa+J07ctx8cxgQHK82AtxTuOvmiVCYdtpwaGuzps6H653BxGqpM&#10;vZ1P/rz/uOzc0Vtb8eup0vp5Oq7fQUQa47/4z701af4yUwv4fSfdI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zNk8MAAADeAAAADwAAAAAAAAAAAAAAAACYAgAAZHJzL2Rv&#10;d25yZXYueG1sUEsFBgAAAAAEAAQA9QAAAIgDAAAAAA==&#10;" path="m600075,v,16358,-13208,29629,-29591,29629l329692,29629v-16383,,-29591,13259,-29591,29629c300101,42888,286766,29629,270384,29629r-240793,c13208,29629,,16358,,e" filled="f" strokecolor="#d9d9d9">
                <v:path arrowok="t" textboxrect="0,0,600075,5925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602" o:spid="_x0000_s1029" type="#_x0000_t75" style="position:absolute;top:1431;width:6446;height: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Rv0bEAAAA3gAAAA8AAABkcnMvZG93bnJldi54bWxET91qwjAUvhd8h3CE3ciaKuKkNsoYG4gO&#10;2Tof4NAcm2JzUpJM69svg8Huzsf3e8rtYDtxJR9axwpmWQ6CuHa65UbB6evtcQUiRGSNnWNScKcA&#10;2814VGKh3Y0/6VrFRqQQDgUqMDH2hZShNmQxZK4nTtzZeYsxQd9I7fGWwm0n53m+lBZbTg0Ge3ox&#10;VF+qb6ug8iRn09eP4x7fzb56OuyO3WGh1MNkeF6DiDTEf/Gfe6fT/NUyn8PvO+kGuf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IRv0bEAAAA3gAAAA8AAAAAAAAAAAAAAAAA&#10;nwIAAGRycy9kb3ducmV2LnhtbFBLBQYAAAAABAAEAPcAAACQAwAAAAA=&#10;">
                <v:imagedata r:id="rId2" o:title=""/>
              </v:shape>
              <w10:wrap anchorx="page" anchory="page"/>
            </v:group>
          </w:pict>
        </mc:Fallback>
      </mc:AlternateContent>
    </w:r>
    <w:r>
      <w:rPr>
        <w:rFonts w:ascii="Wingdings 3" w:eastAsia="Wingdings 3" w:hAnsi="Wingdings 3" w:cs="Wingdings 3"/>
        <w:color w:val="7F7F7F"/>
        <w:sz w:val="12"/>
      </w:rPr>
      <w:t></w:t>
    </w:r>
    <w:r>
      <w:rPr>
        <w:b/>
        <w:color w:val="7F7F7F"/>
      </w:rPr>
      <w:t xml:space="preserve"> </w:t>
    </w:r>
    <w:r>
      <w:rPr>
        <w:color w:val="7F7F7F"/>
        <w:sz w:val="18"/>
      </w:rPr>
      <w:t xml:space="preserve">Guide de mise en œuvre des évaluations passées en cours de formation – version du 22 juin 2016 </w:t>
    </w:r>
    <w:r>
      <w:rPr>
        <w:color w:val="7F7F7F"/>
        <w:sz w:val="18"/>
      </w:rPr>
      <w:tab/>
    </w:r>
    <w:r>
      <w:rPr>
        <w:color w:val="7F7F7F"/>
        <w:sz w:val="22"/>
      </w:rPr>
      <w:t xml:space="preserve">Page </w:t>
    </w:r>
    <w:r>
      <w:fldChar w:fldCharType="begin"/>
    </w:r>
    <w:r>
      <w:instrText xml:space="preserve"> PAGE   \* MERGEFORMAT </w:instrText>
    </w:r>
    <w:r>
      <w:fldChar w:fldCharType="separate"/>
    </w:r>
    <w:r w:rsidR="00D474C1" w:rsidRPr="00D474C1">
      <w:rPr>
        <w:b/>
        <w:noProof/>
        <w:color w:val="7F7F7F"/>
        <w:sz w:val="22"/>
      </w:rPr>
      <w:t>11</w:t>
    </w:r>
    <w:r>
      <w:rPr>
        <w:b/>
        <w:color w:val="7F7F7F"/>
        <w:sz w:val="22"/>
      </w:rPr>
      <w:fldChar w:fldCharType="end"/>
    </w:r>
    <w:r>
      <w:rPr>
        <w:color w:val="7F7F7F"/>
        <w:sz w:val="22"/>
      </w:rPr>
      <w:t xml:space="preserve"> / </w:t>
    </w:r>
    <w:r w:rsidR="0030636F">
      <w:rPr>
        <w:b/>
        <w:noProof/>
        <w:color w:val="7F7F7F"/>
        <w:sz w:val="22"/>
      </w:rPr>
      <w:fldChar w:fldCharType="begin"/>
    </w:r>
    <w:r w:rsidR="0030636F">
      <w:rPr>
        <w:b/>
        <w:noProof/>
        <w:color w:val="7F7F7F"/>
        <w:sz w:val="22"/>
      </w:rPr>
      <w:instrText xml:space="preserve"> NUMPAGES   \* MERGEFORMAT </w:instrText>
    </w:r>
    <w:r w:rsidR="0030636F">
      <w:rPr>
        <w:b/>
        <w:noProof/>
        <w:color w:val="7F7F7F"/>
        <w:sz w:val="22"/>
      </w:rPr>
      <w:fldChar w:fldCharType="separate"/>
    </w:r>
    <w:r w:rsidR="00D474C1">
      <w:rPr>
        <w:b/>
        <w:noProof/>
        <w:color w:val="7F7F7F"/>
        <w:sz w:val="22"/>
      </w:rPr>
      <w:t>22</w:t>
    </w:r>
    <w:r w:rsidR="0030636F">
      <w:rPr>
        <w:b/>
        <w:noProof/>
        <w:color w:val="7F7F7F"/>
        <w:sz w:val="22"/>
      </w:rPr>
      <w:fldChar w:fldCharType="end"/>
    </w:r>
    <w:r>
      <w:rPr>
        <w:color w:val="7F7F7F"/>
        <w:sz w:val="18"/>
      </w:rPr>
      <w:t xml:space="preserve"> </w:t>
    </w:r>
  </w:p>
  <w:p w:rsidR="00ED7CFD" w:rsidRDefault="00DE5273">
    <w:pPr>
      <w:spacing w:after="0" w:line="259" w:lineRule="auto"/>
      <w:ind w:left="0" w:right="-216" w:firstLine="0"/>
      <w:jc w:val="right"/>
    </w:pPr>
    <w:r>
      <w:rPr>
        <w:rFonts w:ascii="Cambria" w:eastAsia="Cambria" w:hAnsi="Cambria" w:cs="Cambria"/>
        <w:b/>
        <w:sz w:val="28"/>
      </w:rPr>
      <w:t xml:space="preserve"> </w:t>
    </w:r>
  </w:p>
  <w:p w:rsidR="00ED7CFD" w:rsidRDefault="00DE5273">
    <w:pPr>
      <w:spacing w:after="0" w:line="259" w:lineRule="auto"/>
      <w:ind w:left="317" w:right="0" w:firstLine="0"/>
      <w:jc w:val="left"/>
    </w:pPr>
    <w:r>
      <w:rPr>
        <w:color w:val="000000"/>
        <w:sz w:val="22"/>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FD" w:rsidRDefault="00DE5273">
    <w:pPr>
      <w:tabs>
        <w:tab w:val="right" w:pos="9468"/>
      </w:tabs>
      <w:spacing w:after="0" w:line="259" w:lineRule="auto"/>
      <w:ind w:left="-110" w:right="-217" w:firstLine="0"/>
      <w:jc w:val="left"/>
    </w:pPr>
    <w:r>
      <w:rPr>
        <w:noProof/>
        <w:color w:val="000000"/>
        <w:sz w:val="22"/>
      </w:rPr>
      <mc:AlternateContent>
        <mc:Choice Requires="wpg">
          <w:drawing>
            <wp:anchor distT="0" distB="0" distL="114300" distR="114300" simplePos="0" relativeHeight="251673600" behindDoc="1" locked="0" layoutInCell="1" allowOverlap="1">
              <wp:simplePos x="0" y="0"/>
              <wp:positionH relativeFrom="page">
                <wp:posOffset>6217158</wp:posOffset>
              </wp:positionH>
              <wp:positionV relativeFrom="page">
                <wp:posOffset>9935845</wp:posOffset>
              </wp:positionV>
              <wp:extent cx="644652" cy="355600"/>
              <wp:effectExtent l="0" t="0" r="0" b="0"/>
              <wp:wrapNone/>
              <wp:docPr id="18538" name="Group 18538"/>
              <wp:cNvGraphicFramePr/>
              <a:graphic xmlns:a="http://schemas.openxmlformats.org/drawingml/2006/main">
                <a:graphicData uri="http://schemas.microsoft.com/office/word/2010/wordprocessingGroup">
                  <wpg:wgp>
                    <wpg:cNvGrpSpPr/>
                    <wpg:grpSpPr>
                      <a:xfrm>
                        <a:off x="0" y="0"/>
                        <a:ext cx="644652" cy="355600"/>
                        <a:chOff x="0" y="0"/>
                        <a:chExt cx="644652" cy="355600"/>
                      </a:xfrm>
                    </wpg:grpSpPr>
                    <wps:wsp>
                      <wps:cNvPr id="18539" name="Shape 18539"/>
                      <wps:cNvSpPr/>
                      <wps:spPr>
                        <a:xfrm>
                          <a:off x="22352" y="0"/>
                          <a:ext cx="600075" cy="59258"/>
                        </a:xfrm>
                        <a:custGeom>
                          <a:avLst/>
                          <a:gdLst/>
                          <a:ahLst/>
                          <a:cxnLst/>
                          <a:rect l="0" t="0" r="0" b="0"/>
                          <a:pathLst>
                            <a:path w="600075" h="59258">
                              <a:moveTo>
                                <a:pt x="0" y="59258"/>
                              </a:moveTo>
                              <a:cubicBezTo>
                                <a:pt x="0" y="42900"/>
                                <a:pt x="13208" y="29629"/>
                                <a:pt x="29591" y="29629"/>
                              </a:cubicBezTo>
                              <a:lnTo>
                                <a:pt x="270384" y="29629"/>
                              </a:lnTo>
                              <a:cubicBezTo>
                                <a:pt x="286766" y="29629"/>
                                <a:pt x="299974" y="16370"/>
                                <a:pt x="299974" y="0"/>
                              </a:cubicBezTo>
                              <a:cubicBezTo>
                                <a:pt x="299974" y="16370"/>
                                <a:pt x="313309" y="29629"/>
                                <a:pt x="329692" y="29629"/>
                              </a:cubicBezTo>
                              <a:lnTo>
                                <a:pt x="570484" y="29629"/>
                              </a:lnTo>
                              <a:cubicBezTo>
                                <a:pt x="586867" y="29629"/>
                                <a:pt x="600075" y="42900"/>
                                <a:pt x="600075" y="59258"/>
                              </a:cubicBez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540" name="Shape 18540"/>
                      <wps:cNvSpPr/>
                      <wps:spPr>
                        <a:xfrm>
                          <a:off x="22352" y="296342"/>
                          <a:ext cx="600075" cy="59258"/>
                        </a:xfrm>
                        <a:custGeom>
                          <a:avLst/>
                          <a:gdLst/>
                          <a:ahLst/>
                          <a:cxnLst/>
                          <a:rect l="0" t="0" r="0" b="0"/>
                          <a:pathLst>
                            <a:path w="600075" h="59258">
                              <a:moveTo>
                                <a:pt x="600075" y="0"/>
                              </a:moveTo>
                              <a:cubicBezTo>
                                <a:pt x="600075" y="16358"/>
                                <a:pt x="586867" y="29629"/>
                                <a:pt x="570484" y="29629"/>
                              </a:cubicBezTo>
                              <a:lnTo>
                                <a:pt x="329692" y="29629"/>
                              </a:lnTo>
                              <a:cubicBezTo>
                                <a:pt x="313309" y="29629"/>
                                <a:pt x="300101" y="42888"/>
                                <a:pt x="300101" y="59258"/>
                              </a:cubicBezTo>
                              <a:cubicBezTo>
                                <a:pt x="300101" y="42888"/>
                                <a:pt x="286766" y="29629"/>
                                <a:pt x="270384" y="29629"/>
                              </a:cubicBezTo>
                              <a:lnTo>
                                <a:pt x="29591" y="29629"/>
                              </a:lnTo>
                              <a:cubicBezTo>
                                <a:pt x="13208" y="29629"/>
                                <a:pt x="0" y="16358"/>
                                <a:pt x="0" y="0"/>
                              </a:cubicBezTo>
                            </a:path>
                          </a:pathLst>
                        </a:custGeom>
                        <a:ln w="9525"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18541" name="Picture 18541"/>
                        <pic:cNvPicPr/>
                      </pic:nvPicPr>
                      <pic:blipFill>
                        <a:blip r:embed="rId1"/>
                        <a:stretch>
                          <a:fillRect/>
                        </a:stretch>
                      </pic:blipFill>
                      <pic:spPr>
                        <a:xfrm>
                          <a:off x="0" y="143128"/>
                          <a:ext cx="644652" cy="97537"/>
                        </a:xfrm>
                        <a:prstGeom prst="rect">
                          <a:avLst/>
                        </a:prstGeom>
                      </pic:spPr>
                    </pic:pic>
                  </wpg:wgp>
                </a:graphicData>
              </a:graphic>
            </wp:anchor>
          </w:drawing>
        </mc:Choice>
        <mc:Fallback>
          <w:pict>
            <v:group w14:anchorId="18C909F7" id="Group 18538" o:spid="_x0000_s1026" style="position:absolute;margin-left:489.55pt;margin-top:782.35pt;width:50.75pt;height:28pt;z-index:-251642880;mso-position-horizontal-relative:page;mso-position-vertical-relative:page" coordsize="6446,3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">
              <v:shape id="Shape 18539" o:spid="_x0000_s1027" style="position:absolute;left:223;width:6001;height:592;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qVMQA&#10;AADeAAAADwAAAGRycy9kb3ducmV2LnhtbERPzWrCQBC+F3yHZYTe6sbWiEY3YguF0lNjfYAhO24S&#10;s7Mxu5r07d1Cobf5+H5nuxttK27U+9qxgvksAUFcOl2zUXD8fn9agfABWWPrmBT8kIddPnnYYqbd&#10;wAXdDsGIGMI+QwVVCF0mpS8rsuhnriOO3Mn1FkOEvZG6xyGG21Y+J8lSWqw5NlTY0VtF5flwtQqK&#10;ZZJeGnf5er1+2qMzpuBFUyj1OB33GxCBxvAv/nN/6Dh/lb6s4fedeIP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zalTEAAAA3gAAAA8AAAAAAAAAAAAAAAAAmAIAAGRycy9k&#10;b3ducmV2LnhtbFBLBQYAAAAABAAEAPUAAACJAwAAAAA=&#10;" path="m,59258c,42900,13208,29629,29591,29629r240793,c286766,29629,299974,16370,299974,v,16370,13335,29629,29718,29629l570484,29629v16383,,29591,13271,29591,29629e" filled="f" strokecolor="#d9d9d9">
                <v:path arrowok="t" textboxrect="0,0,600075,59258"/>
              </v:shape>
              <v:shape id="Shape 18540" o:spid="_x0000_s1028" style="position:absolute;left:223;top:2963;width:6001;height:593;visibility:visible;mso-wrap-style:square;v-text-anchor:top" coordsize="600075,59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MYA&#10;AADeAAAADwAAAGRycy9kb3ducmV2LnhtbESPQW/CMAyF75P4D5GRdhvpECBUSKttEtK0EwV+gNV4&#10;aVnjlCZA9+/xYdJutvz83vu25eg7daMhtoENvM4yUMR1sC07A6fj7mUNKiZki11gMvBLEcpi8rTF&#10;3IY7V3Q7JKfEhGOOBpqU+lzrWDfkMc5CTyy37zB4TLIOTtsB72LuOz3PspX22LIkNNjTR0P1z+Hq&#10;DVSrbHk5h8v+/frlT8G5ihfnypjn6fi2AZVoTP/iv+9PK/XXy4UACI7Mo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tMYAAADeAAAADwAAAAAAAAAAAAAAAACYAgAAZHJz&#10;L2Rvd25yZXYueG1sUEsFBgAAAAAEAAQA9QAAAIsDAAAAAA==&#10;" path="m600075,v,16358,-13208,29629,-29591,29629l329692,29629v-16383,,-29591,13259,-29591,29629c300101,42888,286766,29629,270384,29629r-240793,c13208,29629,,16358,,e" filled="f" strokecolor="#d9d9d9">
                <v:path arrowok="t" textboxrect="0,0,600075,5925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41" o:spid="_x0000_s1029" type="#_x0000_t75" style="position:absolute;top:1431;width:6446;height: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Y3EAAAA3gAAAA8AAABkcnMvZG93bnJldi54bWxET91qwjAUvh/4DuEI3oyZVnSTzigyNhAd&#10;otUHODRnTbE5KUmm3dsvwmB35+P7PYtVb1txJR8axwrycQaCuHK64VrB+fTxNAcRIrLG1jEp+KEA&#10;q+XgYYGFdjc+0rWMtUghHApUYGLsCilDZchiGLuOOHFfzluMCfpaao+3FG5bOcmyZ2mx4dRgsKM3&#10;Q9Wl/LYKSk8yf3w/7Lf4abbly26zb3dTpUbDfv0KIlIf/8V/7o1O8+ezaQ73d9IN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M+Y3EAAAA3gAAAA8AAAAAAAAAAAAAAAAA&#10;nwIAAGRycy9kb3ducmV2LnhtbFBLBQYAAAAABAAEAPcAAACQAwAAAAA=&#10;">
                <v:imagedata r:id="rId2" o:title=""/>
              </v:shape>
              <w10:wrap anchorx="page" anchory="page"/>
            </v:group>
          </w:pict>
        </mc:Fallback>
      </mc:AlternateContent>
    </w:r>
    <w:r>
      <w:rPr>
        <w:rFonts w:ascii="Wingdings 3" w:eastAsia="Wingdings 3" w:hAnsi="Wingdings 3" w:cs="Wingdings 3"/>
        <w:color w:val="7F7F7F"/>
        <w:sz w:val="12"/>
      </w:rPr>
      <w:t></w:t>
    </w:r>
    <w:r>
      <w:rPr>
        <w:b/>
        <w:color w:val="7F7F7F"/>
      </w:rPr>
      <w:t xml:space="preserve"> </w:t>
    </w:r>
    <w:r>
      <w:rPr>
        <w:color w:val="7F7F7F"/>
        <w:sz w:val="18"/>
      </w:rPr>
      <w:t xml:space="preserve">Guide de mise en œuvre des évaluations passées en cours de formation – version du 22 juin 2016 </w:t>
    </w:r>
    <w:r>
      <w:rPr>
        <w:color w:val="7F7F7F"/>
        <w:sz w:val="18"/>
      </w:rPr>
      <w:tab/>
    </w:r>
    <w:r>
      <w:rPr>
        <w:color w:val="7F7F7F"/>
        <w:sz w:val="22"/>
      </w:rPr>
      <w:t xml:space="preserve">Page </w:t>
    </w:r>
    <w:r>
      <w:fldChar w:fldCharType="begin"/>
    </w:r>
    <w:r>
      <w:instrText xml:space="preserve"> PAGE   \* MERGEFORMAT </w:instrText>
    </w:r>
    <w:r>
      <w:fldChar w:fldCharType="separate"/>
    </w:r>
    <w:r>
      <w:rPr>
        <w:b/>
        <w:color w:val="7F7F7F"/>
        <w:sz w:val="22"/>
      </w:rPr>
      <w:t>1</w:t>
    </w:r>
    <w:r>
      <w:rPr>
        <w:b/>
        <w:color w:val="7F7F7F"/>
        <w:sz w:val="22"/>
      </w:rPr>
      <w:fldChar w:fldCharType="end"/>
    </w:r>
    <w:r>
      <w:rPr>
        <w:color w:val="7F7F7F"/>
        <w:sz w:val="22"/>
      </w:rPr>
      <w:t xml:space="preserve"> / </w:t>
    </w:r>
    <w:r w:rsidR="0030636F">
      <w:rPr>
        <w:b/>
        <w:noProof/>
        <w:color w:val="7F7F7F"/>
        <w:sz w:val="22"/>
      </w:rPr>
      <w:fldChar w:fldCharType="begin"/>
    </w:r>
    <w:r w:rsidR="0030636F">
      <w:rPr>
        <w:b/>
        <w:noProof/>
        <w:color w:val="7F7F7F"/>
        <w:sz w:val="22"/>
      </w:rPr>
      <w:instrText xml:space="preserve"> NUMPAGES   \* MERGEFORMAT </w:instrText>
    </w:r>
    <w:r w:rsidR="0030636F">
      <w:rPr>
        <w:b/>
        <w:noProof/>
        <w:color w:val="7F7F7F"/>
        <w:sz w:val="22"/>
      </w:rPr>
      <w:fldChar w:fldCharType="separate"/>
    </w:r>
    <w:r w:rsidR="00C07C61" w:rsidRPr="00C07C61">
      <w:rPr>
        <w:b/>
        <w:noProof/>
        <w:color w:val="7F7F7F"/>
        <w:sz w:val="22"/>
      </w:rPr>
      <w:t>22</w:t>
    </w:r>
    <w:r w:rsidR="0030636F">
      <w:rPr>
        <w:b/>
        <w:noProof/>
        <w:color w:val="7F7F7F"/>
        <w:sz w:val="22"/>
      </w:rPr>
      <w:fldChar w:fldCharType="end"/>
    </w:r>
    <w:r>
      <w:rPr>
        <w:color w:val="7F7F7F"/>
        <w:sz w:val="18"/>
      </w:rPr>
      <w:t xml:space="preserve"> </w:t>
    </w:r>
  </w:p>
  <w:p w:rsidR="00ED7CFD" w:rsidRDefault="00DE5273">
    <w:pPr>
      <w:spacing w:after="0" w:line="259" w:lineRule="auto"/>
      <w:ind w:left="0" w:right="-216" w:firstLine="0"/>
      <w:jc w:val="right"/>
    </w:pPr>
    <w:r>
      <w:rPr>
        <w:rFonts w:ascii="Cambria" w:eastAsia="Cambria" w:hAnsi="Cambria" w:cs="Cambria"/>
        <w:b/>
        <w:sz w:val="28"/>
      </w:rPr>
      <w:t xml:space="preserve"> </w:t>
    </w:r>
  </w:p>
  <w:p w:rsidR="00ED7CFD" w:rsidRDefault="00DE5273">
    <w:pPr>
      <w:spacing w:after="0" w:line="259" w:lineRule="auto"/>
      <w:ind w:left="317" w:right="0" w:firstLine="0"/>
      <w:jc w:val="left"/>
    </w:pPr>
    <w:r>
      <w:rPr>
        <w:color w:val="000000"/>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42A5" w:rsidRDefault="00EC42A5">
      <w:pPr>
        <w:spacing w:after="0" w:line="259" w:lineRule="auto"/>
        <w:ind w:left="317" w:right="0" w:firstLine="0"/>
        <w:jc w:val="left"/>
      </w:pPr>
      <w:r>
        <w:separator/>
      </w:r>
    </w:p>
  </w:footnote>
  <w:footnote w:type="continuationSeparator" w:id="0">
    <w:p w:rsidR="00EC42A5" w:rsidRDefault="00EC42A5">
      <w:pPr>
        <w:spacing w:after="0" w:line="259" w:lineRule="auto"/>
        <w:ind w:left="317" w:right="0" w:firstLine="0"/>
        <w:jc w:val="left"/>
      </w:pPr>
      <w:r>
        <w:continuationSeparator/>
      </w:r>
    </w:p>
  </w:footnote>
  <w:footnote w:id="1">
    <w:p w:rsidR="00ED7CFD" w:rsidRDefault="00DE5273">
      <w:pPr>
        <w:pStyle w:val="footnotedescription"/>
        <w:spacing w:line="259" w:lineRule="auto"/>
        <w:ind w:right="0" w:firstLine="0"/>
      </w:pPr>
      <w:r>
        <w:rPr>
          <w:rStyle w:val="footnotemark"/>
        </w:rPr>
        <w:footnoteRef/>
      </w:r>
      <w:r>
        <w:t xml:space="preserve"> Elles doivent, d’ici 2017, équiper tous les titres professionnels et seront mises progressivement à disposition des centres agréés. </w:t>
      </w:r>
      <w:r>
        <w:rPr>
          <w:sz w:val="12"/>
        </w:rPr>
        <w:t>2</w:t>
      </w:r>
    </w:p>
    <w:p w:rsidR="00ED7CFD" w:rsidRDefault="00DE5273">
      <w:pPr>
        <w:pStyle w:val="footnotedescription"/>
      </w:pPr>
      <w:r>
        <w:t xml:space="preserve"> Chaque titre est équipé d’un Livret d’évaluations passées en cours de formation pré-renseigné, mis à disposition sur le site du Ministère de l’emploi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FD" w:rsidRDefault="00ED7CFD">
    <w:pPr>
      <w:spacing w:after="160" w:line="259" w:lineRule="auto"/>
      <w:ind w:left="0" w:righ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91" w:tblpY="758"/>
      <w:tblOverlap w:val="never"/>
      <w:tblW w:w="9784" w:type="dxa"/>
      <w:tblInd w:w="0" w:type="dxa"/>
      <w:tblCellMar>
        <w:left w:w="108" w:type="dxa"/>
        <w:right w:w="115" w:type="dxa"/>
      </w:tblCellMar>
      <w:tblLook w:val="04A0" w:firstRow="1" w:lastRow="0" w:firstColumn="1" w:lastColumn="0" w:noHBand="0" w:noVBand="1"/>
    </w:tblPr>
    <w:tblGrid>
      <w:gridCol w:w="9784"/>
    </w:tblGrid>
    <w:tr w:rsidR="00ED7CFD">
      <w:trPr>
        <w:trHeight w:val="475"/>
      </w:trPr>
      <w:tc>
        <w:tcPr>
          <w:tcW w:w="9784" w:type="dxa"/>
          <w:tcBorders>
            <w:top w:val="single" w:sz="23" w:space="0" w:color="D60093"/>
            <w:left w:val="nil"/>
            <w:bottom w:val="nil"/>
            <w:right w:val="nil"/>
          </w:tcBorders>
          <w:shd w:val="clear" w:color="auto" w:fill="D60093"/>
          <w:vAlign w:val="bottom"/>
        </w:tcPr>
        <w:p w:rsidR="00ED7CFD" w:rsidRDefault="00DE5273">
          <w:pPr>
            <w:spacing w:after="0" w:line="259" w:lineRule="auto"/>
            <w:ind w:left="0" w:right="0" w:firstLine="0"/>
            <w:jc w:val="left"/>
          </w:pPr>
          <w:r>
            <w:rPr>
              <w:b/>
              <w:sz w:val="36"/>
            </w:rPr>
            <w:t xml:space="preserve"> </w:t>
          </w:r>
          <w:r>
            <w:rPr>
              <w:b/>
              <w:sz w:val="36"/>
            </w:rPr>
            <w:tab/>
            <w:t xml:space="preserve"> </w:t>
          </w:r>
        </w:p>
      </w:tc>
    </w:tr>
  </w:tbl>
  <w:p w:rsidR="00ED7CFD" w:rsidRDefault="00DE5273">
    <w:pPr>
      <w:spacing w:after="234" w:line="259" w:lineRule="auto"/>
      <w:ind w:left="146" w:right="0" w:firstLine="0"/>
      <w:jc w:val="center"/>
    </w:pPr>
    <w:r>
      <w:rPr>
        <w:noProof/>
        <w:color w:val="000000"/>
        <w:sz w:val="22"/>
      </w:rPr>
      <mc:AlternateContent>
        <mc:Choice Requires="wpg">
          <w:drawing>
            <wp:anchor distT="0" distB="0" distL="114300" distR="114300" simplePos="0" relativeHeight="251674624" behindDoc="0" locked="0" layoutInCell="1" allowOverlap="1">
              <wp:simplePos x="0" y="0"/>
              <wp:positionH relativeFrom="page">
                <wp:posOffset>618744</wp:posOffset>
              </wp:positionH>
              <wp:positionV relativeFrom="page">
                <wp:posOffset>836676</wp:posOffset>
              </wp:positionV>
              <wp:extent cx="6222239" cy="27432"/>
              <wp:effectExtent l="0" t="0" r="0" b="0"/>
              <wp:wrapSquare wrapText="bothSides"/>
              <wp:docPr id="18813" name="Group 18813"/>
              <wp:cNvGraphicFramePr/>
              <a:graphic xmlns:a="http://schemas.openxmlformats.org/drawingml/2006/main">
                <a:graphicData uri="http://schemas.microsoft.com/office/word/2010/wordprocessingGroup">
                  <wpg:wgp>
                    <wpg:cNvGrpSpPr/>
                    <wpg:grpSpPr>
                      <a:xfrm>
                        <a:off x="0" y="0"/>
                        <a:ext cx="6222239" cy="27432"/>
                        <a:chOff x="0" y="0"/>
                        <a:chExt cx="6222239" cy="27432"/>
                      </a:xfrm>
                    </wpg:grpSpPr>
                    <wps:wsp>
                      <wps:cNvPr id="19685" name="Shape 19685"/>
                      <wps:cNvSpPr/>
                      <wps:spPr>
                        <a:xfrm>
                          <a:off x="0" y="0"/>
                          <a:ext cx="6222239" cy="27432"/>
                        </a:xfrm>
                        <a:custGeom>
                          <a:avLst/>
                          <a:gdLst/>
                          <a:ahLst/>
                          <a:cxnLst/>
                          <a:rect l="0" t="0" r="0" b="0"/>
                          <a:pathLst>
                            <a:path w="6222239" h="27432">
                              <a:moveTo>
                                <a:pt x="0" y="0"/>
                              </a:moveTo>
                              <a:lnTo>
                                <a:pt x="6222239" y="0"/>
                              </a:lnTo>
                              <a:lnTo>
                                <a:pt x="6222239" y="27432"/>
                              </a:lnTo>
                              <a:lnTo>
                                <a:pt x="0" y="27432"/>
                              </a:lnTo>
                              <a:lnTo>
                                <a:pt x="0" y="0"/>
                              </a:lnTo>
                            </a:path>
                          </a:pathLst>
                        </a:custGeom>
                        <a:ln w="0" cap="flat">
                          <a:round/>
                        </a:ln>
                      </wps:spPr>
                      <wps:style>
                        <a:lnRef idx="0">
                          <a:srgbClr val="000000">
                            <a:alpha val="0"/>
                          </a:srgbClr>
                        </a:lnRef>
                        <a:fillRef idx="1">
                          <a:srgbClr val="D60093"/>
                        </a:fillRef>
                        <a:effectRef idx="0">
                          <a:scrgbClr r="0" g="0" b="0"/>
                        </a:effectRef>
                        <a:fontRef idx="none"/>
                      </wps:style>
                      <wps:bodyPr/>
                    </wps:wsp>
                  </wpg:wgp>
                </a:graphicData>
              </a:graphic>
            </wp:anchor>
          </w:drawing>
        </mc:Choice>
        <mc:Fallback>
          <w:pict>
            <v:group w14:anchorId="3628255A" id="Group 18813" o:spid="_x0000_s1026" style="position:absolute;margin-left:48.7pt;margin-top:65.9pt;width:489.95pt;height:2.15pt;z-index:251674624;mso-position-horizontal-relative:page;mso-position-vertical-relative:page" coordsize="6222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">
              <v:shape id="Shape 19685" o:spid="_x0000_s1027" style="position:absolute;width:62222;height:274;visibility:visible;mso-wrap-style:square;v-text-anchor:top" coordsize="622223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F+H8QA&#10;AADeAAAADwAAAGRycy9kb3ducmV2LnhtbERP32vCMBB+F/Y/hBvszaY6prUaZQ4GYw/Cqvh8NGdb&#10;llxCE7Xzr18Gwt7u4/t5q81gjbhQHzrHCiZZDoK4drrjRsFh/z4uQISIrNE4JgU/FGCzfhitsNTu&#10;yl90qWIjUgiHEhW0MfpSylC3ZDFkzhMn7uR6izHBvpG6x2sKt0ZO83wmLXacGlr09NZS/V2drQJ/&#10;LG7zz523Ez1/Phhr9tV0e1Pq6XF4XYKINMR/8d39odP8xax4gb930g1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hfh/EAAAA3gAAAA8AAAAAAAAAAAAAAAAAmAIAAGRycy9k&#10;b3ducmV2LnhtbFBLBQYAAAAABAAEAPUAAACJAwAAAAA=&#10;" path="m,l6222239,r,27432l,27432,,e" fillcolor="#d60093" stroked="f" strokeweight="0">
                <v:path arrowok="t" textboxrect="0,0,6222239,27432"/>
              </v:shape>
              <w10:wrap type="square" anchorx="page" anchory="page"/>
            </v:group>
          </w:pict>
        </mc:Fallback>
      </mc:AlternateContent>
    </w:r>
    <w:r>
      <w:rPr>
        <w:b/>
        <w:color w:val="FFFFFF"/>
        <w:sz w:val="2"/>
      </w:rPr>
      <w:t xml:space="preserve"> </w:t>
    </w:r>
  </w:p>
  <w:p w:rsidR="00ED7CFD" w:rsidRDefault="00DE5273">
    <w:pPr>
      <w:spacing w:after="0" w:line="259" w:lineRule="auto"/>
      <w:ind w:left="428" w:right="0" w:firstLine="0"/>
      <w:jc w:val="left"/>
    </w:pPr>
    <w:r>
      <w:rPr>
        <w:color w:val="000000"/>
        <w:sz w:val="22"/>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91" w:tblpY="758"/>
      <w:tblOverlap w:val="never"/>
      <w:tblW w:w="9784" w:type="dxa"/>
      <w:tblInd w:w="0" w:type="dxa"/>
      <w:tblCellMar>
        <w:left w:w="108" w:type="dxa"/>
        <w:right w:w="115" w:type="dxa"/>
      </w:tblCellMar>
      <w:tblLook w:val="04A0" w:firstRow="1" w:lastRow="0" w:firstColumn="1" w:lastColumn="0" w:noHBand="0" w:noVBand="1"/>
    </w:tblPr>
    <w:tblGrid>
      <w:gridCol w:w="9784"/>
    </w:tblGrid>
    <w:tr w:rsidR="00ED7CFD">
      <w:trPr>
        <w:trHeight w:val="475"/>
      </w:trPr>
      <w:tc>
        <w:tcPr>
          <w:tcW w:w="9784" w:type="dxa"/>
          <w:tcBorders>
            <w:top w:val="single" w:sz="23" w:space="0" w:color="D60093"/>
            <w:left w:val="nil"/>
            <w:bottom w:val="nil"/>
            <w:right w:val="nil"/>
          </w:tcBorders>
          <w:shd w:val="clear" w:color="auto" w:fill="D60093"/>
          <w:vAlign w:val="bottom"/>
        </w:tcPr>
        <w:p w:rsidR="00ED7CFD" w:rsidRDefault="00DE5273">
          <w:pPr>
            <w:spacing w:after="0" w:line="259" w:lineRule="auto"/>
            <w:ind w:left="0" w:right="0" w:firstLine="0"/>
            <w:jc w:val="left"/>
          </w:pPr>
          <w:r>
            <w:rPr>
              <w:b/>
              <w:sz w:val="36"/>
            </w:rPr>
            <w:t xml:space="preserve"> </w:t>
          </w:r>
          <w:r>
            <w:rPr>
              <w:b/>
              <w:sz w:val="36"/>
            </w:rPr>
            <w:tab/>
            <w:t xml:space="preserve"> </w:t>
          </w:r>
        </w:p>
      </w:tc>
    </w:tr>
  </w:tbl>
  <w:p w:rsidR="00ED7CFD" w:rsidRDefault="00DE5273">
    <w:pPr>
      <w:spacing w:after="234" w:line="259" w:lineRule="auto"/>
      <w:ind w:left="146" w:right="0" w:firstLine="0"/>
      <w:jc w:val="center"/>
    </w:pPr>
    <w:r>
      <w:rPr>
        <w:noProof/>
        <w:color w:val="000000"/>
        <w:sz w:val="22"/>
      </w:rPr>
      <mc:AlternateContent>
        <mc:Choice Requires="wpg">
          <w:drawing>
            <wp:anchor distT="0" distB="0" distL="114300" distR="114300" simplePos="0" relativeHeight="251675648" behindDoc="0" locked="0" layoutInCell="1" allowOverlap="1">
              <wp:simplePos x="0" y="0"/>
              <wp:positionH relativeFrom="page">
                <wp:posOffset>618744</wp:posOffset>
              </wp:positionH>
              <wp:positionV relativeFrom="page">
                <wp:posOffset>836676</wp:posOffset>
              </wp:positionV>
              <wp:extent cx="6222239" cy="27432"/>
              <wp:effectExtent l="0" t="0" r="0" b="0"/>
              <wp:wrapSquare wrapText="bothSides"/>
              <wp:docPr id="18752" name="Group 18752"/>
              <wp:cNvGraphicFramePr/>
              <a:graphic xmlns:a="http://schemas.openxmlformats.org/drawingml/2006/main">
                <a:graphicData uri="http://schemas.microsoft.com/office/word/2010/wordprocessingGroup">
                  <wpg:wgp>
                    <wpg:cNvGrpSpPr/>
                    <wpg:grpSpPr>
                      <a:xfrm>
                        <a:off x="0" y="0"/>
                        <a:ext cx="6222239" cy="27432"/>
                        <a:chOff x="0" y="0"/>
                        <a:chExt cx="6222239" cy="27432"/>
                      </a:xfrm>
                    </wpg:grpSpPr>
                    <wps:wsp>
                      <wps:cNvPr id="19684" name="Shape 19684"/>
                      <wps:cNvSpPr/>
                      <wps:spPr>
                        <a:xfrm>
                          <a:off x="0" y="0"/>
                          <a:ext cx="6222239" cy="27432"/>
                        </a:xfrm>
                        <a:custGeom>
                          <a:avLst/>
                          <a:gdLst/>
                          <a:ahLst/>
                          <a:cxnLst/>
                          <a:rect l="0" t="0" r="0" b="0"/>
                          <a:pathLst>
                            <a:path w="6222239" h="27432">
                              <a:moveTo>
                                <a:pt x="0" y="0"/>
                              </a:moveTo>
                              <a:lnTo>
                                <a:pt x="6222239" y="0"/>
                              </a:lnTo>
                              <a:lnTo>
                                <a:pt x="6222239" y="27432"/>
                              </a:lnTo>
                              <a:lnTo>
                                <a:pt x="0" y="27432"/>
                              </a:lnTo>
                              <a:lnTo>
                                <a:pt x="0" y="0"/>
                              </a:lnTo>
                            </a:path>
                          </a:pathLst>
                        </a:custGeom>
                        <a:ln w="0" cap="flat">
                          <a:round/>
                        </a:ln>
                      </wps:spPr>
                      <wps:style>
                        <a:lnRef idx="0">
                          <a:srgbClr val="000000">
                            <a:alpha val="0"/>
                          </a:srgbClr>
                        </a:lnRef>
                        <a:fillRef idx="1">
                          <a:srgbClr val="D60093"/>
                        </a:fillRef>
                        <a:effectRef idx="0">
                          <a:scrgbClr r="0" g="0" b="0"/>
                        </a:effectRef>
                        <a:fontRef idx="none"/>
                      </wps:style>
                      <wps:bodyPr/>
                    </wps:wsp>
                  </wpg:wgp>
                </a:graphicData>
              </a:graphic>
            </wp:anchor>
          </w:drawing>
        </mc:Choice>
        <mc:Fallback>
          <w:pict>
            <v:group w14:anchorId="3A321D95" id="Group 18752" o:spid="_x0000_s1026" style="position:absolute;margin-left:48.7pt;margin-top:65.9pt;width:489.95pt;height:2.15pt;z-index:251675648;mso-position-horizontal-relative:page;mso-position-vertical-relative:page" coordsize="6222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">
              <v:shape id="Shape 19684" o:spid="_x0000_s1027" style="position:absolute;width:62222;height:274;visibility:visible;mso-wrap-style:square;v-text-anchor:top" coordsize="622223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3bhMQA&#10;AADeAAAADwAAAGRycy9kb3ducmV2LnhtbERP32vCMBB+F/Y/hBvszaa6obUaZQ4GYw/Cqvh8NGdb&#10;llxCE7Xzr18Gwt7u4/t5q81gjbhQHzrHCiZZDoK4drrjRsFh/z4uQISIrNE4JgU/FGCzfhitsNTu&#10;yl90qWIjUgiHEhW0MfpSylC3ZDFkzhMn7uR6izHBvpG6x2sKt0ZO83wmLXacGlr09NZS/V2drQJ/&#10;LG7zz523Ez1/Phhr9tV0e1Pq6XF4XYKINMR/8d39odP8xax4gb930g1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t24TEAAAA3gAAAA8AAAAAAAAAAAAAAAAAmAIAAGRycy9k&#10;b3ducmV2LnhtbFBLBQYAAAAABAAEAPUAAACJAwAAAAA=&#10;" path="m,l6222239,r,27432l,27432,,e" fillcolor="#d60093" stroked="f" strokeweight="0">
                <v:path arrowok="t" textboxrect="0,0,6222239,27432"/>
              </v:shape>
              <w10:wrap type="square" anchorx="page" anchory="page"/>
            </v:group>
          </w:pict>
        </mc:Fallback>
      </mc:AlternateContent>
    </w:r>
    <w:r>
      <w:rPr>
        <w:b/>
        <w:color w:val="FFFFFF"/>
        <w:sz w:val="2"/>
      </w:rPr>
      <w:t xml:space="preserve"> </w:t>
    </w:r>
  </w:p>
  <w:p w:rsidR="00ED7CFD" w:rsidRDefault="00DE5273">
    <w:pPr>
      <w:spacing w:after="0" w:line="259" w:lineRule="auto"/>
      <w:ind w:left="428" w:right="0" w:firstLine="0"/>
      <w:jc w:val="left"/>
    </w:pPr>
    <w:r>
      <w:rPr>
        <w:color w:val="000000"/>
        <w:sz w:val="22"/>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91" w:tblpY="758"/>
      <w:tblOverlap w:val="never"/>
      <w:tblW w:w="9784" w:type="dxa"/>
      <w:tblInd w:w="0" w:type="dxa"/>
      <w:tblCellMar>
        <w:left w:w="108" w:type="dxa"/>
        <w:right w:w="115" w:type="dxa"/>
      </w:tblCellMar>
      <w:tblLook w:val="04A0" w:firstRow="1" w:lastRow="0" w:firstColumn="1" w:lastColumn="0" w:noHBand="0" w:noVBand="1"/>
    </w:tblPr>
    <w:tblGrid>
      <w:gridCol w:w="9784"/>
    </w:tblGrid>
    <w:tr w:rsidR="00ED7CFD">
      <w:trPr>
        <w:trHeight w:val="475"/>
      </w:trPr>
      <w:tc>
        <w:tcPr>
          <w:tcW w:w="9784" w:type="dxa"/>
          <w:tcBorders>
            <w:top w:val="single" w:sz="23" w:space="0" w:color="D60093"/>
            <w:left w:val="nil"/>
            <w:bottom w:val="nil"/>
            <w:right w:val="nil"/>
          </w:tcBorders>
          <w:shd w:val="clear" w:color="auto" w:fill="D60093"/>
          <w:vAlign w:val="bottom"/>
        </w:tcPr>
        <w:p w:rsidR="00ED7CFD" w:rsidRDefault="00DE5273">
          <w:pPr>
            <w:spacing w:after="0" w:line="259" w:lineRule="auto"/>
            <w:ind w:left="0" w:right="0" w:firstLine="0"/>
            <w:jc w:val="left"/>
          </w:pPr>
          <w:r>
            <w:rPr>
              <w:b/>
              <w:sz w:val="36"/>
            </w:rPr>
            <w:t xml:space="preserve"> </w:t>
          </w:r>
          <w:r>
            <w:rPr>
              <w:b/>
              <w:sz w:val="36"/>
            </w:rPr>
            <w:tab/>
            <w:t xml:space="preserve"> </w:t>
          </w:r>
        </w:p>
      </w:tc>
    </w:tr>
  </w:tbl>
  <w:p w:rsidR="00ED7CFD" w:rsidRDefault="00DE5273">
    <w:pPr>
      <w:spacing w:after="234" w:line="259" w:lineRule="auto"/>
      <w:ind w:left="146" w:right="0" w:firstLine="0"/>
      <w:jc w:val="center"/>
    </w:pPr>
    <w:r>
      <w:rPr>
        <w:noProof/>
        <w:color w:val="000000"/>
        <w:sz w:val="22"/>
      </w:rPr>
      <mc:AlternateContent>
        <mc:Choice Requires="wpg">
          <w:drawing>
            <wp:anchor distT="0" distB="0" distL="114300" distR="114300" simplePos="0" relativeHeight="251676672" behindDoc="0" locked="0" layoutInCell="1" allowOverlap="1">
              <wp:simplePos x="0" y="0"/>
              <wp:positionH relativeFrom="page">
                <wp:posOffset>618744</wp:posOffset>
              </wp:positionH>
              <wp:positionV relativeFrom="page">
                <wp:posOffset>836676</wp:posOffset>
              </wp:positionV>
              <wp:extent cx="6222239" cy="27432"/>
              <wp:effectExtent l="0" t="0" r="0" b="0"/>
              <wp:wrapSquare wrapText="bothSides"/>
              <wp:docPr id="18691" name="Group 18691"/>
              <wp:cNvGraphicFramePr/>
              <a:graphic xmlns:a="http://schemas.openxmlformats.org/drawingml/2006/main">
                <a:graphicData uri="http://schemas.microsoft.com/office/word/2010/wordprocessingGroup">
                  <wpg:wgp>
                    <wpg:cNvGrpSpPr/>
                    <wpg:grpSpPr>
                      <a:xfrm>
                        <a:off x="0" y="0"/>
                        <a:ext cx="6222239" cy="27432"/>
                        <a:chOff x="0" y="0"/>
                        <a:chExt cx="6222239" cy="27432"/>
                      </a:xfrm>
                    </wpg:grpSpPr>
                    <wps:wsp>
                      <wps:cNvPr id="19683" name="Shape 19683"/>
                      <wps:cNvSpPr/>
                      <wps:spPr>
                        <a:xfrm>
                          <a:off x="0" y="0"/>
                          <a:ext cx="6222239" cy="27432"/>
                        </a:xfrm>
                        <a:custGeom>
                          <a:avLst/>
                          <a:gdLst/>
                          <a:ahLst/>
                          <a:cxnLst/>
                          <a:rect l="0" t="0" r="0" b="0"/>
                          <a:pathLst>
                            <a:path w="6222239" h="27432">
                              <a:moveTo>
                                <a:pt x="0" y="0"/>
                              </a:moveTo>
                              <a:lnTo>
                                <a:pt x="6222239" y="0"/>
                              </a:lnTo>
                              <a:lnTo>
                                <a:pt x="6222239" y="27432"/>
                              </a:lnTo>
                              <a:lnTo>
                                <a:pt x="0" y="27432"/>
                              </a:lnTo>
                              <a:lnTo>
                                <a:pt x="0" y="0"/>
                              </a:lnTo>
                            </a:path>
                          </a:pathLst>
                        </a:custGeom>
                        <a:ln w="0" cap="flat">
                          <a:round/>
                        </a:ln>
                      </wps:spPr>
                      <wps:style>
                        <a:lnRef idx="0">
                          <a:srgbClr val="000000">
                            <a:alpha val="0"/>
                          </a:srgbClr>
                        </a:lnRef>
                        <a:fillRef idx="1">
                          <a:srgbClr val="D60093"/>
                        </a:fillRef>
                        <a:effectRef idx="0">
                          <a:scrgbClr r="0" g="0" b="0"/>
                        </a:effectRef>
                        <a:fontRef idx="none"/>
                      </wps:style>
                      <wps:bodyPr/>
                    </wps:wsp>
                  </wpg:wgp>
                </a:graphicData>
              </a:graphic>
            </wp:anchor>
          </w:drawing>
        </mc:Choice>
        <mc:Fallback>
          <w:pict>
            <v:group w14:anchorId="6205998E" id="Group 18691" o:spid="_x0000_s1026" style="position:absolute;margin-left:48.7pt;margin-top:65.9pt;width:489.95pt;height:2.15pt;z-index:251676672;mso-position-horizontal-relative:page;mso-position-vertical-relative:page" coordsize="6222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">
              <v:shape id="Shape 19683" o:spid="_x0000_s1027" style="position:absolute;width:62222;height:274;visibility:visible;mso-wrap-style:square;v-text-anchor:top" coordsize="622223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D8MMA&#10;AADeAAAADwAAAGRycy9kb3ducmV2LnhtbERPTWsCMRC9F/ofwhS81awKum6NUgWheBC6iudhM91d&#10;mkzCJurqr28Eobd5vM9ZrHprxIW60DpWMBpmIIgrp1uuFRwP2/ccRIjIGo1jUnCjAKvl68sCC+2u&#10;/E2XMtYihXAoUEEToy+kDFVDFsPQeeLE/bjOYkywq6Xu8JrCrZHjLJtKiy2nhgY9bRqqfsuzVeBP&#10;+X2223s70rPJ0VhzKMfru1KDt/7zA0SkPv6Ln+4vnebPp/kEHu+kG+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RD8MMAAADeAAAADwAAAAAAAAAAAAAAAACYAgAAZHJzL2Rv&#10;d25yZXYueG1sUEsFBgAAAAAEAAQA9QAAAIgDAAAAAA==&#10;" path="m,l6222239,r,27432l,27432,,e" fillcolor="#d60093" stroked="f" strokeweight="0">
                <v:path arrowok="t" textboxrect="0,0,6222239,27432"/>
              </v:shape>
              <w10:wrap type="square" anchorx="page" anchory="page"/>
            </v:group>
          </w:pict>
        </mc:Fallback>
      </mc:AlternateContent>
    </w:r>
    <w:r>
      <w:rPr>
        <w:b/>
        <w:color w:val="FFFFFF"/>
        <w:sz w:val="2"/>
      </w:rPr>
      <w:t xml:space="preserve"> </w:t>
    </w:r>
  </w:p>
  <w:p w:rsidR="00ED7CFD" w:rsidRDefault="00DE5273">
    <w:pPr>
      <w:spacing w:after="0" w:line="259" w:lineRule="auto"/>
      <w:ind w:left="428" w:right="0" w:firstLine="0"/>
      <w:jc w:val="left"/>
    </w:pPr>
    <w:r>
      <w:rPr>
        <w:color w:val="000000"/>
        <w:sz w:val="22"/>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FD" w:rsidRDefault="00ED7CFD">
    <w:pPr>
      <w:spacing w:after="160" w:line="259" w:lineRule="auto"/>
      <w:ind w:left="0" w:right="0" w:firstLine="0"/>
      <w:jc w:val="lef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FD" w:rsidRDefault="00ED7CFD">
    <w:pPr>
      <w:spacing w:after="160" w:line="259" w:lineRule="auto"/>
      <w:ind w:left="0" w:right="0" w:firstLine="0"/>
      <w:jc w:val="lef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FD" w:rsidRDefault="00ED7CFD">
    <w:pPr>
      <w:spacing w:after="160" w:line="259" w:lineRule="auto"/>
      <w:ind w:left="0"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91" w:tblpY="758"/>
      <w:tblOverlap w:val="never"/>
      <w:tblW w:w="9784" w:type="dxa"/>
      <w:tblInd w:w="0" w:type="dxa"/>
      <w:tblCellMar>
        <w:left w:w="108" w:type="dxa"/>
        <w:right w:w="115" w:type="dxa"/>
      </w:tblCellMar>
      <w:tblLook w:val="04A0" w:firstRow="1" w:lastRow="0" w:firstColumn="1" w:lastColumn="0" w:noHBand="0" w:noVBand="1"/>
    </w:tblPr>
    <w:tblGrid>
      <w:gridCol w:w="9784"/>
    </w:tblGrid>
    <w:tr w:rsidR="00ED7CFD">
      <w:trPr>
        <w:trHeight w:val="475"/>
      </w:trPr>
      <w:tc>
        <w:tcPr>
          <w:tcW w:w="9784" w:type="dxa"/>
          <w:tcBorders>
            <w:top w:val="single" w:sz="23" w:space="0" w:color="D60093"/>
            <w:left w:val="nil"/>
            <w:bottom w:val="nil"/>
            <w:right w:val="nil"/>
          </w:tcBorders>
          <w:shd w:val="clear" w:color="auto" w:fill="D60093"/>
          <w:vAlign w:val="bottom"/>
        </w:tcPr>
        <w:p w:rsidR="00ED7CFD" w:rsidRDefault="00DE5273">
          <w:pPr>
            <w:spacing w:after="0" w:line="259" w:lineRule="auto"/>
            <w:ind w:left="0" w:right="0" w:firstLine="0"/>
            <w:jc w:val="left"/>
          </w:pPr>
          <w:r>
            <w:rPr>
              <w:b/>
              <w:sz w:val="36"/>
            </w:rPr>
            <w:t xml:space="preserve"> </w:t>
          </w:r>
          <w:r>
            <w:rPr>
              <w:b/>
              <w:sz w:val="36"/>
            </w:rPr>
            <w:tab/>
            <w:t xml:space="preserve"> </w:t>
          </w:r>
        </w:p>
      </w:tc>
    </w:tr>
  </w:tbl>
  <w:p w:rsidR="00ED7CFD" w:rsidRDefault="00DE5273">
    <w:pPr>
      <w:spacing w:after="234" w:line="259" w:lineRule="auto"/>
      <w:ind w:left="5" w:right="0" w:firstLine="0"/>
      <w:jc w:val="center"/>
    </w:pPr>
    <w:r>
      <w:rPr>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618744</wp:posOffset>
              </wp:positionH>
              <wp:positionV relativeFrom="page">
                <wp:posOffset>836676</wp:posOffset>
              </wp:positionV>
              <wp:extent cx="6222239" cy="27432"/>
              <wp:effectExtent l="0" t="0" r="0" b="0"/>
              <wp:wrapSquare wrapText="bothSides"/>
              <wp:docPr id="18224" name="Group 18224"/>
              <wp:cNvGraphicFramePr/>
              <a:graphic xmlns:a="http://schemas.openxmlformats.org/drawingml/2006/main">
                <a:graphicData uri="http://schemas.microsoft.com/office/word/2010/wordprocessingGroup">
                  <wpg:wgp>
                    <wpg:cNvGrpSpPr/>
                    <wpg:grpSpPr>
                      <a:xfrm>
                        <a:off x="0" y="0"/>
                        <a:ext cx="6222239" cy="27432"/>
                        <a:chOff x="0" y="0"/>
                        <a:chExt cx="6222239" cy="27432"/>
                      </a:xfrm>
                    </wpg:grpSpPr>
                    <wps:wsp>
                      <wps:cNvPr id="19670" name="Shape 19670"/>
                      <wps:cNvSpPr/>
                      <wps:spPr>
                        <a:xfrm>
                          <a:off x="0" y="0"/>
                          <a:ext cx="6222239" cy="27432"/>
                        </a:xfrm>
                        <a:custGeom>
                          <a:avLst/>
                          <a:gdLst/>
                          <a:ahLst/>
                          <a:cxnLst/>
                          <a:rect l="0" t="0" r="0" b="0"/>
                          <a:pathLst>
                            <a:path w="6222239" h="27432">
                              <a:moveTo>
                                <a:pt x="0" y="0"/>
                              </a:moveTo>
                              <a:lnTo>
                                <a:pt x="6222239" y="0"/>
                              </a:lnTo>
                              <a:lnTo>
                                <a:pt x="6222239" y="27432"/>
                              </a:lnTo>
                              <a:lnTo>
                                <a:pt x="0" y="27432"/>
                              </a:lnTo>
                              <a:lnTo>
                                <a:pt x="0" y="0"/>
                              </a:lnTo>
                            </a:path>
                          </a:pathLst>
                        </a:custGeom>
                        <a:ln w="0" cap="flat">
                          <a:round/>
                        </a:ln>
                      </wps:spPr>
                      <wps:style>
                        <a:lnRef idx="0">
                          <a:srgbClr val="000000">
                            <a:alpha val="0"/>
                          </a:srgbClr>
                        </a:lnRef>
                        <a:fillRef idx="1">
                          <a:srgbClr val="D60093"/>
                        </a:fillRef>
                        <a:effectRef idx="0">
                          <a:scrgbClr r="0" g="0" b="0"/>
                        </a:effectRef>
                        <a:fontRef idx="none"/>
                      </wps:style>
                      <wps:bodyPr/>
                    </wps:wsp>
                  </wpg:wgp>
                </a:graphicData>
              </a:graphic>
            </wp:anchor>
          </w:drawing>
        </mc:Choice>
        <mc:Fallback>
          <w:pict>
            <v:group w14:anchorId="4934B693" id="Group 18224" o:spid="_x0000_s1026" style="position:absolute;margin-left:48.7pt;margin-top:65.9pt;width:489.95pt;height:2.15pt;z-index:251658240;mso-position-horizontal-relative:page;mso-position-vertical-relative:page" coordsize="6222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">
              <v:shape id="Shape 19670" o:spid="_x0000_s1027" style="position:absolute;width:62222;height:274;visibility:visible;mso-wrap-style:square;v-text-anchor:top" coordsize="622223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toMcA&#10;AADeAAAADwAAAGRycy9kb3ducmV2LnhtbESPQWvDMAyF74P9B6NCb6vTFpouq1u2QmHsMFhadhax&#10;loTasom9Nuuvnw6D3ST09N77NrvRO3WhIfWBDcxnBSjiJtieWwOn4+FhDSplZIsuMBn4oQS77f3d&#10;BisbrvxBlzq3Skw4VWigyzlWWqemI49pFiKx3L7C4DHLOrTaDngVc+/0oihW2mPPktBhpH1Hzbn+&#10;9gbi5/pWvr1HP7fl8uS8O9aLl5sx08n4/AQq05j/xX/fr1bqP65KARAcmUF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raDHAAAA3gAAAA8AAAAAAAAAAAAAAAAAmAIAAGRy&#10;cy9kb3ducmV2LnhtbFBLBQYAAAAABAAEAPUAAACMAwAAAAA=&#10;" path="m,l6222239,r,27432l,27432,,e" fillcolor="#d60093" stroked="f" strokeweight="0">
                <v:path arrowok="t" textboxrect="0,0,6222239,27432"/>
              </v:shape>
              <w10:wrap type="square" anchorx="page" anchory="page"/>
            </v:group>
          </w:pict>
        </mc:Fallback>
      </mc:AlternateContent>
    </w:r>
    <w:r>
      <w:rPr>
        <w:b/>
        <w:color w:val="FFFFFF"/>
        <w:sz w:val="2"/>
      </w:rPr>
      <w:t xml:space="preserve"> </w:t>
    </w:r>
  </w:p>
  <w:p w:rsidR="00ED7CFD" w:rsidRDefault="00DE5273">
    <w:pPr>
      <w:spacing w:after="0" w:line="259" w:lineRule="auto"/>
      <w:ind w:left="317" w:right="0" w:firstLine="0"/>
      <w:jc w:val="left"/>
    </w:pPr>
    <w:r>
      <w:rPr>
        <w:color w:val="000000"/>
        <w:sz w:val="2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FD" w:rsidRDefault="00DB1900">
    <w:pPr>
      <w:spacing w:after="160" w:line="259" w:lineRule="auto"/>
      <w:ind w:left="0" w:right="0" w:firstLine="0"/>
      <w:jc w:val="left"/>
    </w:pPr>
    <w:r>
      <w:rPr>
        <w:noProof/>
      </w:rPr>
      <w:drawing>
        <wp:inline distT="0" distB="0" distL="0" distR="0" wp14:anchorId="783FB89B" wp14:editId="3F9A13C9">
          <wp:extent cx="6075680" cy="1069617"/>
          <wp:effectExtent l="0" t="0" r="1270" b="0"/>
          <wp:docPr id="3" name="Image 3" descr="logo entête de cour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entête de courri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75680" cy="1069617"/>
                  </a:xfrm>
                  <a:prstGeom prst="rect">
                    <a:avLst/>
                  </a:prstGeom>
                  <a:noFill/>
                  <a:ln>
                    <a:noFill/>
                  </a:ln>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91" w:tblpY="758"/>
      <w:tblOverlap w:val="never"/>
      <w:tblW w:w="9784" w:type="dxa"/>
      <w:tblInd w:w="0" w:type="dxa"/>
      <w:tblCellMar>
        <w:left w:w="108" w:type="dxa"/>
        <w:right w:w="115" w:type="dxa"/>
      </w:tblCellMar>
      <w:tblLook w:val="04A0" w:firstRow="1" w:lastRow="0" w:firstColumn="1" w:lastColumn="0" w:noHBand="0" w:noVBand="1"/>
    </w:tblPr>
    <w:tblGrid>
      <w:gridCol w:w="9784"/>
    </w:tblGrid>
    <w:tr w:rsidR="00ED7CFD">
      <w:trPr>
        <w:trHeight w:val="475"/>
      </w:trPr>
      <w:tc>
        <w:tcPr>
          <w:tcW w:w="9784" w:type="dxa"/>
          <w:tcBorders>
            <w:top w:val="single" w:sz="23" w:space="0" w:color="D60093"/>
            <w:left w:val="nil"/>
            <w:bottom w:val="nil"/>
            <w:right w:val="nil"/>
          </w:tcBorders>
          <w:shd w:val="clear" w:color="auto" w:fill="D60093"/>
          <w:vAlign w:val="bottom"/>
        </w:tcPr>
        <w:p w:rsidR="00ED7CFD" w:rsidRDefault="00DE5273">
          <w:pPr>
            <w:spacing w:after="0" w:line="259" w:lineRule="auto"/>
            <w:ind w:left="0" w:right="0" w:firstLine="0"/>
            <w:jc w:val="left"/>
          </w:pPr>
          <w:r>
            <w:rPr>
              <w:b/>
              <w:sz w:val="36"/>
            </w:rPr>
            <w:t xml:space="preserve"> </w:t>
          </w:r>
          <w:r>
            <w:rPr>
              <w:b/>
              <w:sz w:val="36"/>
            </w:rPr>
            <w:tab/>
            <w:t xml:space="preserve"> </w:t>
          </w:r>
        </w:p>
      </w:tc>
    </w:tr>
  </w:tbl>
  <w:p w:rsidR="00ED7CFD" w:rsidRDefault="00DE5273">
    <w:pPr>
      <w:spacing w:after="0" w:line="259" w:lineRule="auto"/>
      <w:ind w:left="0" w:right="43" w:firstLine="0"/>
      <w:jc w:val="center"/>
    </w:pPr>
    <w:r>
      <w:rPr>
        <w:noProof/>
        <w:color w:val="000000"/>
        <w:sz w:val="22"/>
      </w:rPr>
      <mc:AlternateContent>
        <mc:Choice Requires="wpg">
          <w:drawing>
            <wp:anchor distT="0" distB="0" distL="114300" distR="114300" simplePos="0" relativeHeight="251662336" behindDoc="0" locked="0" layoutInCell="1" allowOverlap="1">
              <wp:simplePos x="0" y="0"/>
              <wp:positionH relativeFrom="page">
                <wp:posOffset>618744</wp:posOffset>
              </wp:positionH>
              <wp:positionV relativeFrom="page">
                <wp:posOffset>836676</wp:posOffset>
              </wp:positionV>
              <wp:extent cx="6225286" cy="387350"/>
              <wp:effectExtent l="0" t="0" r="0" b="0"/>
              <wp:wrapSquare wrapText="bothSides"/>
              <wp:docPr id="18445" name="Group 18445"/>
              <wp:cNvGraphicFramePr/>
              <a:graphic xmlns:a="http://schemas.openxmlformats.org/drawingml/2006/main">
                <a:graphicData uri="http://schemas.microsoft.com/office/word/2010/wordprocessingGroup">
                  <wpg:wgp>
                    <wpg:cNvGrpSpPr/>
                    <wpg:grpSpPr>
                      <a:xfrm>
                        <a:off x="0" y="0"/>
                        <a:ext cx="6225286" cy="387350"/>
                        <a:chOff x="0" y="0"/>
                        <a:chExt cx="6225286" cy="387350"/>
                      </a:xfrm>
                    </wpg:grpSpPr>
                    <wps:wsp>
                      <wps:cNvPr id="19677" name="Shape 19677"/>
                      <wps:cNvSpPr/>
                      <wps:spPr>
                        <a:xfrm>
                          <a:off x="0" y="0"/>
                          <a:ext cx="6222239" cy="27432"/>
                        </a:xfrm>
                        <a:custGeom>
                          <a:avLst/>
                          <a:gdLst/>
                          <a:ahLst/>
                          <a:cxnLst/>
                          <a:rect l="0" t="0" r="0" b="0"/>
                          <a:pathLst>
                            <a:path w="6222239" h="27432">
                              <a:moveTo>
                                <a:pt x="0" y="0"/>
                              </a:moveTo>
                              <a:lnTo>
                                <a:pt x="6222239" y="0"/>
                              </a:lnTo>
                              <a:lnTo>
                                <a:pt x="6222239" y="27432"/>
                              </a:lnTo>
                              <a:lnTo>
                                <a:pt x="0" y="27432"/>
                              </a:lnTo>
                              <a:lnTo>
                                <a:pt x="0" y="0"/>
                              </a:lnTo>
                            </a:path>
                          </a:pathLst>
                        </a:custGeom>
                        <a:ln w="0" cap="flat">
                          <a:round/>
                        </a:ln>
                      </wps:spPr>
                      <wps:style>
                        <a:lnRef idx="0">
                          <a:srgbClr val="000000">
                            <a:alpha val="0"/>
                          </a:srgbClr>
                        </a:lnRef>
                        <a:fillRef idx="1">
                          <a:srgbClr val="D60093"/>
                        </a:fillRef>
                        <a:effectRef idx="0">
                          <a:scrgbClr r="0" g="0" b="0"/>
                        </a:effectRef>
                        <a:fontRef idx="none"/>
                      </wps:style>
                      <wps:bodyPr/>
                    </wps:wsp>
                    <wps:wsp>
                      <wps:cNvPr id="18449" name="Rectangle 18449"/>
                      <wps:cNvSpPr/>
                      <wps:spPr>
                        <a:xfrm>
                          <a:off x="280721" y="54863"/>
                          <a:ext cx="42144" cy="189937"/>
                        </a:xfrm>
                        <a:prstGeom prst="rect">
                          <a:avLst/>
                        </a:prstGeom>
                        <a:ln>
                          <a:noFill/>
                        </a:ln>
                      </wps:spPr>
                      <wps:txbx>
                        <w:txbxContent>
                          <w:p w:rsidR="00ED7CFD" w:rsidRDefault="00DE5273">
                            <w:pPr>
                              <w:spacing w:after="160" w:line="259" w:lineRule="auto"/>
                              <w:ind w:left="0" w:right="0" w:firstLine="0"/>
                              <w:jc w:val="left"/>
                            </w:pPr>
                            <w:r>
                              <w:rPr>
                                <w:color w:val="000000"/>
                                <w:sz w:val="22"/>
                              </w:rPr>
                              <w:t xml:space="preserve"> </w:t>
                            </w:r>
                          </w:p>
                        </w:txbxContent>
                      </wps:txbx>
                      <wps:bodyPr horzOverflow="overflow" vert="horz" lIns="0" tIns="0" rIns="0" bIns="0" rtlCol="0">
                        <a:noAutofit/>
                      </wps:bodyPr>
                    </wps:wsp>
                    <wps:wsp>
                      <wps:cNvPr id="19678" name="Shape 19678"/>
                      <wps:cNvSpPr/>
                      <wps:spPr>
                        <a:xfrm>
                          <a:off x="6096" y="350469"/>
                          <a:ext cx="9144" cy="36881"/>
                        </a:xfrm>
                        <a:custGeom>
                          <a:avLst/>
                          <a:gdLst/>
                          <a:ahLst/>
                          <a:cxnLst/>
                          <a:rect l="0" t="0" r="0" b="0"/>
                          <a:pathLst>
                            <a:path w="9144" h="36881">
                              <a:moveTo>
                                <a:pt x="0" y="0"/>
                              </a:moveTo>
                              <a:lnTo>
                                <a:pt x="9144" y="0"/>
                              </a:lnTo>
                              <a:lnTo>
                                <a:pt x="9144" y="36881"/>
                              </a:lnTo>
                              <a:lnTo>
                                <a:pt x="0" y="36881"/>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679" name="Shape 19679"/>
                      <wps:cNvSpPr/>
                      <wps:spPr>
                        <a:xfrm>
                          <a:off x="6219190" y="350469"/>
                          <a:ext cx="9144" cy="36881"/>
                        </a:xfrm>
                        <a:custGeom>
                          <a:avLst/>
                          <a:gdLst/>
                          <a:ahLst/>
                          <a:cxnLst/>
                          <a:rect l="0" t="0" r="0" b="0"/>
                          <a:pathLst>
                            <a:path w="9144" h="36881">
                              <a:moveTo>
                                <a:pt x="0" y="0"/>
                              </a:moveTo>
                              <a:lnTo>
                                <a:pt x="9144" y="0"/>
                              </a:lnTo>
                              <a:lnTo>
                                <a:pt x="9144" y="36881"/>
                              </a:lnTo>
                              <a:lnTo>
                                <a:pt x="0" y="36881"/>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Group 18445" o:spid="_x0000_s1421" style="position:absolute;left:0;text-align:left;margin-left:48.7pt;margin-top:65.9pt;width:490.2pt;height:30.5pt;z-index:251662336;mso-position-horizontal-relative:page;mso-position-vertical-relative:page" coordsize="62252,3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">
              <v:shape id="Shape 19677" o:spid="_x0000_s1422" style="position:absolute;width:62222;height:274;visibility:visible;mso-wrap-style:square;v-text-anchor:top" coordsize="622223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o11MMA&#10;AADeAAAADwAAAGRycy9kb3ducmV2LnhtbERPTWsCMRC9F/wPYYTealYLrq5G0UJBPBS6iudhM+4u&#10;JpOwSXXrrzdCobd5vM9ZrntrxJW60DpWMB5lIIgrp1uuFRwPn28zECEiazSOScEvBVivBi9LLLS7&#10;8Tddy1iLFMKhQAVNjL6QMlQNWQwj54kTd3adxZhgV0vd4S2FWyMnWTaVFltODQ16+mioupQ/VoE/&#10;ze75/svbsc7fj8aaQznZ3pV6HfabBYhIffwX/7l3Os2fT/Mcnu+kG+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o11MMAAADeAAAADwAAAAAAAAAAAAAAAACYAgAAZHJzL2Rv&#10;d25yZXYueG1sUEsFBgAAAAAEAAQA9QAAAIgDAAAAAA==&#10;" path="m,l6222239,r,27432l,27432,,e" fillcolor="#d60093" stroked="f" strokeweight="0">
                <v:path arrowok="t" textboxrect="0,0,6222239,27432"/>
              </v:shape>
              <v:rect id="Rectangle 18449" o:spid="_x0000_s1423" style="position:absolute;left:2807;top:54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NpsUA&#10;AADeAAAADwAAAGRycy9kb3ducmV2LnhtbERPTWvCQBC9F/oflil4q5uKlCRmI9Ja9FhNQb0N2TEJ&#10;zc6G7NbE/vquIPQ2j/c52XI0rbhQ7xrLCl6mEQji0uqGKwVfxcdzDMJ5ZI2tZVJwJQfL/PEhw1Tb&#10;gXd02ftKhBB2KSqove9SKV1Zk0E3tR1x4M62N+gD7CupexxCuGnlLIpepcGGQ0ONHb3VVH7vf4yC&#10;Tdytjlv7O1Tt+rQ5fB6S9yLxSk2extUChKfR/4vv7q0O8+P5PIHb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o2mxQAAAN4AAAAPAAAAAAAAAAAAAAAAAJgCAABkcnMv&#10;ZG93bnJldi54bWxQSwUGAAAAAAQABAD1AAAAigMAAAAA&#10;" filled="f" stroked="f">
                <v:textbox inset="0,0,0,0">
                  <w:txbxContent>
                    <w:p w:rsidR="00ED7CFD" w:rsidRDefault="00DE5273">
                      <w:pPr>
                        <w:spacing w:after="160" w:line="259" w:lineRule="auto"/>
                        <w:ind w:left="0" w:right="0" w:firstLine="0"/>
                        <w:jc w:val="left"/>
                      </w:pPr>
                      <w:r>
                        <w:rPr>
                          <w:color w:val="000000"/>
                          <w:sz w:val="22"/>
                        </w:rPr>
                        <w:t xml:space="preserve"> </w:t>
                      </w:r>
                    </w:p>
                  </w:txbxContent>
                </v:textbox>
              </v:rect>
              <v:shape id="Shape 19678" o:spid="_x0000_s1424" style="position:absolute;left:60;top:3504;width:92;height:369;visibility:visible;mso-wrap-style:square;v-text-anchor:top" coordsize="9144,36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hHIMcA&#10;AADeAAAADwAAAGRycy9kb3ducmV2LnhtbESPQU/DMAyF70j7D5GRuEwsBYnRlmXTKELalQ5xNo1p&#10;C41TJdnW/Xt8mLSbrff83ufVZnKDOlKIvWcDD4sMFHHjbc+tgc/9+30OKiZki4NnMnCmCJv17GaF&#10;pfUn/qBjnVolIRxLNNClNJZax6Yjh3HhR2LRfnxwmGQNrbYBTxLuBv2YZUvtsGdp6HCkqqPmrz44&#10;A79vxfwp5NXrfF/l31+HXd0U6WzM3e20fQGVaEpX8+V6ZwW/WD4Lr7wjM+j1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oRyDHAAAA3gAAAA8AAAAAAAAAAAAAAAAAmAIAAGRy&#10;cy9kb3ducmV2LnhtbFBLBQYAAAAABAAEAPUAAACMAwAAAAA=&#10;" path="m,l9144,r,36881l,36881,,e" fillcolor="#d9d9d9" stroked="f" strokeweight="0">
                <v:path arrowok="t" textboxrect="0,0,9144,36881"/>
              </v:shape>
              <v:shape id="Shape 19679" o:spid="_x0000_s1425" style="position:absolute;left:62191;top:3504;width:92;height:369;visibility:visible;mso-wrap-style:square;v-text-anchor:top" coordsize="9144,36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Tiu8QA&#10;AADeAAAADwAAAGRycy9kb3ducmV2LnhtbERPTWvCQBC9F/wPyxR6Ed20UE2iq9iUgtdG8TxmxyQ2&#10;Oxt2V43/vlsoeJvH+5zlejCduJLzrWUFr9MEBHFldcu1gv3ua5KC8AFZY2eZFNzJw3o1elpiru2N&#10;v+lahlrEEPY5KmhC6HMpfdWQQT+1PXHkTtYZDBG6WmqHtxhuOvmWJDNpsOXY0GBPRUPVT3kxCs6f&#10;2fjdpcXHeFekx8NlW1ZZuCv18jxsFiACDeEh/ndvdZyfzeYZ/L0Tb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k4rvEAAAA3gAAAA8AAAAAAAAAAAAAAAAAmAIAAGRycy9k&#10;b3ducmV2LnhtbFBLBQYAAAAABAAEAPUAAACJAwAAAAA=&#10;" path="m,l9144,r,36881l,36881,,e" fillcolor="#d9d9d9" stroked="f" strokeweight="0">
                <v:path arrowok="t" textboxrect="0,0,9144,36881"/>
              </v:shape>
              <w10:wrap type="square" anchorx="page" anchory="page"/>
            </v:group>
          </w:pict>
        </mc:Fallback>
      </mc:AlternateContent>
    </w:r>
    <w:r>
      <w:rPr>
        <w:b/>
        <w:color w:val="FFFFFF"/>
        <w:sz w:val="2"/>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91" w:tblpY="758"/>
      <w:tblOverlap w:val="never"/>
      <w:tblW w:w="9784" w:type="dxa"/>
      <w:tblInd w:w="0" w:type="dxa"/>
      <w:tblCellMar>
        <w:left w:w="108" w:type="dxa"/>
        <w:right w:w="115" w:type="dxa"/>
      </w:tblCellMar>
      <w:tblLook w:val="04A0" w:firstRow="1" w:lastRow="0" w:firstColumn="1" w:lastColumn="0" w:noHBand="0" w:noVBand="1"/>
    </w:tblPr>
    <w:tblGrid>
      <w:gridCol w:w="9784"/>
    </w:tblGrid>
    <w:tr w:rsidR="00ED7CFD">
      <w:trPr>
        <w:trHeight w:val="475"/>
      </w:trPr>
      <w:tc>
        <w:tcPr>
          <w:tcW w:w="9784" w:type="dxa"/>
          <w:tcBorders>
            <w:top w:val="single" w:sz="23" w:space="0" w:color="D60093"/>
            <w:left w:val="nil"/>
            <w:bottom w:val="nil"/>
            <w:right w:val="nil"/>
          </w:tcBorders>
          <w:shd w:val="clear" w:color="auto" w:fill="D60093"/>
          <w:vAlign w:val="bottom"/>
        </w:tcPr>
        <w:p w:rsidR="00ED7CFD" w:rsidRDefault="00DE5273">
          <w:pPr>
            <w:spacing w:after="0" w:line="259" w:lineRule="auto"/>
            <w:ind w:left="0" w:right="0" w:firstLine="0"/>
            <w:jc w:val="left"/>
          </w:pPr>
          <w:r>
            <w:rPr>
              <w:b/>
              <w:sz w:val="36"/>
            </w:rPr>
            <w:t xml:space="preserve"> </w:t>
          </w:r>
          <w:r>
            <w:rPr>
              <w:b/>
              <w:sz w:val="36"/>
            </w:rPr>
            <w:tab/>
            <w:t xml:space="preserve"> </w:t>
          </w:r>
        </w:p>
      </w:tc>
    </w:tr>
  </w:tbl>
  <w:p w:rsidR="00ED7CFD" w:rsidRDefault="00DE5273">
    <w:pPr>
      <w:spacing w:after="0" w:line="259" w:lineRule="auto"/>
      <w:ind w:left="0" w:right="43" w:firstLine="0"/>
      <w:jc w:val="center"/>
    </w:pPr>
    <w:r>
      <w:rPr>
        <w:noProof/>
        <w:color w:val="000000"/>
        <w:sz w:val="22"/>
      </w:rPr>
      <mc:AlternateContent>
        <mc:Choice Requires="wpg">
          <w:drawing>
            <wp:anchor distT="0" distB="0" distL="114300" distR="114300" simplePos="0" relativeHeight="251663360" behindDoc="0" locked="0" layoutInCell="1" allowOverlap="1">
              <wp:simplePos x="0" y="0"/>
              <wp:positionH relativeFrom="page">
                <wp:posOffset>618744</wp:posOffset>
              </wp:positionH>
              <wp:positionV relativeFrom="page">
                <wp:posOffset>836676</wp:posOffset>
              </wp:positionV>
              <wp:extent cx="6225286" cy="387350"/>
              <wp:effectExtent l="0" t="0" r="0" b="0"/>
              <wp:wrapSquare wrapText="bothSides"/>
              <wp:docPr id="18384" name="Group 18384"/>
              <wp:cNvGraphicFramePr/>
              <a:graphic xmlns:a="http://schemas.openxmlformats.org/drawingml/2006/main">
                <a:graphicData uri="http://schemas.microsoft.com/office/word/2010/wordprocessingGroup">
                  <wpg:wgp>
                    <wpg:cNvGrpSpPr/>
                    <wpg:grpSpPr>
                      <a:xfrm>
                        <a:off x="0" y="0"/>
                        <a:ext cx="6225286" cy="387350"/>
                        <a:chOff x="0" y="0"/>
                        <a:chExt cx="6225286" cy="387350"/>
                      </a:xfrm>
                    </wpg:grpSpPr>
                    <wps:wsp>
                      <wps:cNvPr id="19674" name="Shape 19674"/>
                      <wps:cNvSpPr/>
                      <wps:spPr>
                        <a:xfrm>
                          <a:off x="0" y="0"/>
                          <a:ext cx="6222239" cy="27432"/>
                        </a:xfrm>
                        <a:custGeom>
                          <a:avLst/>
                          <a:gdLst/>
                          <a:ahLst/>
                          <a:cxnLst/>
                          <a:rect l="0" t="0" r="0" b="0"/>
                          <a:pathLst>
                            <a:path w="6222239" h="27432">
                              <a:moveTo>
                                <a:pt x="0" y="0"/>
                              </a:moveTo>
                              <a:lnTo>
                                <a:pt x="6222239" y="0"/>
                              </a:lnTo>
                              <a:lnTo>
                                <a:pt x="6222239" y="27432"/>
                              </a:lnTo>
                              <a:lnTo>
                                <a:pt x="0" y="27432"/>
                              </a:lnTo>
                              <a:lnTo>
                                <a:pt x="0" y="0"/>
                              </a:lnTo>
                            </a:path>
                          </a:pathLst>
                        </a:custGeom>
                        <a:ln w="0" cap="flat">
                          <a:round/>
                        </a:ln>
                      </wps:spPr>
                      <wps:style>
                        <a:lnRef idx="0">
                          <a:srgbClr val="000000">
                            <a:alpha val="0"/>
                          </a:srgbClr>
                        </a:lnRef>
                        <a:fillRef idx="1">
                          <a:srgbClr val="D60093"/>
                        </a:fillRef>
                        <a:effectRef idx="0">
                          <a:scrgbClr r="0" g="0" b="0"/>
                        </a:effectRef>
                        <a:fontRef idx="none"/>
                      </wps:style>
                      <wps:bodyPr/>
                    </wps:wsp>
                    <wps:wsp>
                      <wps:cNvPr id="18388" name="Rectangle 18388"/>
                      <wps:cNvSpPr/>
                      <wps:spPr>
                        <a:xfrm>
                          <a:off x="280721" y="54863"/>
                          <a:ext cx="42144" cy="189937"/>
                        </a:xfrm>
                        <a:prstGeom prst="rect">
                          <a:avLst/>
                        </a:prstGeom>
                        <a:ln>
                          <a:noFill/>
                        </a:ln>
                      </wps:spPr>
                      <wps:txbx>
                        <w:txbxContent>
                          <w:p w:rsidR="00ED7CFD" w:rsidRDefault="00DE5273">
                            <w:pPr>
                              <w:spacing w:after="160" w:line="259" w:lineRule="auto"/>
                              <w:ind w:left="0" w:right="0" w:firstLine="0"/>
                              <w:jc w:val="left"/>
                            </w:pPr>
                            <w:r>
                              <w:rPr>
                                <w:color w:val="000000"/>
                                <w:sz w:val="22"/>
                              </w:rPr>
                              <w:t xml:space="preserve"> </w:t>
                            </w:r>
                          </w:p>
                        </w:txbxContent>
                      </wps:txbx>
                      <wps:bodyPr horzOverflow="overflow" vert="horz" lIns="0" tIns="0" rIns="0" bIns="0" rtlCol="0">
                        <a:noAutofit/>
                      </wps:bodyPr>
                    </wps:wsp>
                    <wps:wsp>
                      <wps:cNvPr id="19675" name="Shape 19675"/>
                      <wps:cNvSpPr/>
                      <wps:spPr>
                        <a:xfrm>
                          <a:off x="6096" y="350469"/>
                          <a:ext cx="9144" cy="36881"/>
                        </a:xfrm>
                        <a:custGeom>
                          <a:avLst/>
                          <a:gdLst/>
                          <a:ahLst/>
                          <a:cxnLst/>
                          <a:rect l="0" t="0" r="0" b="0"/>
                          <a:pathLst>
                            <a:path w="9144" h="36881">
                              <a:moveTo>
                                <a:pt x="0" y="0"/>
                              </a:moveTo>
                              <a:lnTo>
                                <a:pt x="9144" y="0"/>
                              </a:lnTo>
                              <a:lnTo>
                                <a:pt x="9144" y="36881"/>
                              </a:lnTo>
                              <a:lnTo>
                                <a:pt x="0" y="36881"/>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676" name="Shape 19676"/>
                      <wps:cNvSpPr/>
                      <wps:spPr>
                        <a:xfrm>
                          <a:off x="6219190" y="350469"/>
                          <a:ext cx="9144" cy="36881"/>
                        </a:xfrm>
                        <a:custGeom>
                          <a:avLst/>
                          <a:gdLst/>
                          <a:ahLst/>
                          <a:cxnLst/>
                          <a:rect l="0" t="0" r="0" b="0"/>
                          <a:pathLst>
                            <a:path w="9144" h="36881">
                              <a:moveTo>
                                <a:pt x="0" y="0"/>
                              </a:moveTo>
                              <a:lnTo>
                                <a:pt x="9144" y="0"/>
                              </a:lnTo>
                              <a:lnTo>
                                <a:pt x="9144" y="36881"/>
                              </a:lnTo>
                              <a:lnTo>
                                <a:pt x="0" y="36881"/>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Group 18384" o:spid="_x0000_s1426" style="position:absolute;left:0;text-align:left;margin-left:48.7pt;margin-top:65.9pt;width:490.2pt;height:30.5pt;z-index:251663360;mso-position-horizontal-relative:page;mso-position-vertical-relative:page" coordsize="62252,3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">
              <v:shape id="Shape 19674" o:spid="_x0000_s1427" style="position:absolute;width:62222;height:274;visibility:visible;mso-wrap-style:square;v-text-anchor:top" coordsize="622223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iro8QA&#10;AADeAAAADwAAAGRycy9kb3ducmV2LnhtbERPTWsCMRC9F/wPYQRvNasW126NYgVBPBS6Ss/DZrq7&#10;mEzCJtXVX98Ihd7m8T5nue6tERfqQutYwWScgSCunG65VnA67p4XIEJE1mgck4IbBVivBk9LLLS7&#10;8iddyliLFMKhQAVNjL6QMlQNWQxj54kT9+06izHBrpa6w2sKt0ZOs2wuLbacGhr0tG2oOpc/VoH/&#10;Wtzzw4e3E53PTsaaYzl9vys1GvabNxCR+vgv/nPvdZr/Os9f4PFOuk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4q6PEAAAA3gAAAA8AAAAAAAAAAAAAAAAAmAIAAGRycy9k&#10;b3ducmV2LnhtbFBLBQYAAAAABAAEAPUAAACJAwAAAAA=&#10;" path="m,l6222239,r,27432l,27432,,e" fillcolor="#d60093" stroked="f" strokeweight="0">
                <v:path arrowok="t" textboxrect="0,0,6222239,27432"/>
              </v:shape>
              <v:rect id="Rectangle 18388" o:spid="_x0000_s1428" style="position:absolute;left:2807;top:54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VfwscA&#10;AADeAAAADwAAAGRycy9kb3ducmV2LnhtbESPQWvCQBCF74L/YZlCb7ppCyVGVxHbokergnobsmMS&#10;zM6G7Nak/fXOoeBthvfmvW9mi97V6kZtqDwbeBknoIhzbysuDBz2X6MUVIjIFmvPZOCXAizmw8EM&#10;M+s7/qbbLhZKQjhkaKCMscm0DnlJDsPYN8SiXXzrMMraFtq22Em4q/VrkrxrhxVLQ4kNrUrKr7sf&#10;Z2CdNsvTxv91Rf15Xh+3x8nHfhKNeX7ql1NQkfr4MP9fb6zgp2+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lX8LHAAAA3gAAAA8AAAAAAAAAAAAAAAAAmAIAAGRy&#10;cy9kb3ducmV2LnhtbFBLBQYAAAAABAAEAPUAAACMAwAAAAA=&#10;" filled="f" stroked="f">
                <v:textbox inset="0,0,0,0">
                  <w:txbxContent>
                    <w:p w:rsidR="00ED7CFD" w:rsidRDefault="00DE5273">
                      <w:pPr>
                        <w:spacing w:after="160" w:line="259" w:lineRule="auto"/>
                        <w:ind w:left="0" w:right="0" w:firstLine="0"/>
                        <w:jc w:val="left"/>
                      </w:pPr>
                      <w:r>
                        <w:rPr>
                          <w:color w:val="000000"/>
                          <w:sz w:val="22"/>
                        </w:rPr>
                        <w:t xml:space="preserve"> </w:t>
                      </w:r>
                    </w:p>
                  </w:txbxContent>
                </v:textbox>
              </v:rect>
              <v:shape id="Shape 19675" o:spid="_x0000_s1429" style="position:absolute;left:60;top:3504;width:92;height:369;visibility:visible;mso-wrap-style:square;v-text-anchor:top" coordsize="9144,36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novsQA&#10;AADeAAAADwAAAGRycy9kb3ducmV2LnhtbERPTWvCQBC9C/0PyxS8iG5a0Capq7SRgldj6XnMTpNo&#10;djbsrhr/fVcQepvH+5zlejCduJDzrWUFL7MEBHFldcu1gu/91zQF4QOyxs4yKbiRh/XqabTEXNsr&#10;7+hShlrEEPY5KmhC6HMpfdWQQT+zPXHkfq0zGCJ0tdQOrzHcdPI1SRbSYMuxocGeioaqU3k2Co6b&#10;bDJ3afE52Rfp4ee8Lass3JQaPw8f7yACDeFf/HBvdZyfLd7mcH8n3i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p6L7EAAAA3gAAAA8AAAAAAAAAAAAAAAAAmAIAAGRycy9k&#10;b3ducmV2LnhtbFBLBQYAAAAABAAEAPUAAACJAwAAAAA=&#10;" path="m,l9144,r,36881l,36881,,e" fillcolor="#d9d9d9" stroked="f" strokeweight="0">
                <v:path arrowok="t" textboxrect="0,0,9144,36881"/>
              </v:shape>
              <v:shape id="Shape 19676" o:spid="_x0000_s1430" style="position:absolute;left:62191;top:3504;width:92;height:369;visibility:visible;mso-wrap-style:square;v-text-anchor:top" coordsize="9144,36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t2ycQA&#10;AADeAAAADwAAAGRycy9kb3ducmV2LnhtbERPTWvCQBC9C/0PyxS8SN0oNCapq9SUglej9DzNTpO0&#10;2dmwu2r8991Cwds83uest6PpxYWc7ywrWMwTEMS11R03Ck7H96cMhA/IGnvLpOBGHrabh8kaC22v&#10;fKBLFRoRQ9gXqKANYSik9HVLBv3cDsSR+7LOYIjQNVI7vMZw08tlkqTSYMexocWBypbqn+psFHy/&#10;5bNnl5W72bHMPj/O+6rOw02p6eP4+gIi0Bju4n/3Xsf5ebpK4e+deIP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7dsnEAAAA3gAAAA8AAAAAAAAAAAAAAAAAmAIAAGRycy9k&#10;b3ducmV2LnhtbFBLBQYAAAAABAAEAPUAAACJAwAAAAA=&#10;" path="m,l9144,r,36881l,36881,,e" fillcolor="#d9d9d9" stroked="f" strokeweight="0">
                <v:path arrowok="t" textboxrect="0,0,9144,36881"/>
              </v:shape>
              <w10:wrap type="square" anchorx="page" anchory="page"/>
            </v:group>
          </w:pict>
        </mc:Fallback>
      </mc:AlternateContent>
    </w:r>
    <w:r>
      <w:rPr>
        <w:b/>
        <w:color w:val="FFFFFF"/>
        <w:sz w:val="2"/>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91" w:tblpY="758"/>
      <w:tblOverlap w:val="never"/>
      <w:tblW w:w="9784" w:type="dxa"/>
      <w:tblInd w:w="0" w:type="dxa"/>
      <w:tblCellMar>
        <w:left w:w="108" w:type="dxa"/>
        <w:right w:w="115" w:type="dxa"/>
      </w:tblCellMar>
      <w:tblLook w:val="04A0" w:firstRow="1" w:lastRow="0" w:firstColumn="1" w:lastColumn="0" w:noHBand="0" w:noVBand="1"/>
    </w:tblPr>
    <w:tblGrid>
      <w:gridCol w:w="9784"/>
    </w:tblGrid>
    <w:tr w:rsidR="00ED7CFD">
      <w:trPr>
        <w:trHeight w:val="475"/>
      </w:trPr>
      <w:tc>
        <w:tcPr>
          <w:tcW w:w="9784" w:type="dxa"/>
          <w:tcBorders>
            <w:top w:val="single" w:sz="23" w:space="0" w:color="D60093"/>
            <w:left w:val="nil"/>
            <w:bottom w:val="nil"/>
            <w:right w:val="nil"/>
          </w:tcBorders>
          <w:shd w:val="clear" w:color="auto" w:fill="D60093"/>
          <w:vAlign w:val="bottom"/>
        </w:tcPr>
        <w:p w:rsidR="00ED7CFD" w:rsidRDefault="00DE5273">
          <w:pPr>
            <w:spacing w:after="0" w:line="259" w:lineRule="auto"/>
            <w:ind w:left="0" w:right="0" w:firstLine="0"/>
            <w:jc w:val="left"/>
          </w:pPr>
          <w:r>
            <w:rPr>
              <w:b/>
              <w:sz w:val="36"/>
            </w:rPr>
            <w:t xml:space="preserve"> </w:t>
          </w:r>
          <w:r>
            <w:rPr>
              <w:b/>
              <w:sz w:val="36"/>
            </w:rPr>
            <w:tab/>
            <w:t xml:space="preserve"> </w:t>
          </w:r>
        </w:p>
      </w:tc>
    </w:tr>
  </w:tbl>
  <w:p w:rsidR="00ED7CFD" w:rsidRDefault="00DE5273">
    <w:pPr>
      <w:spacing w:after="0" w:line="259" w:lineRule="auto"/>
      <w:ind w:left="0" w:right="43" w:firstLine="0"/>
      <w:jc w:val="center"/>
    </w:pPr>
    <w:r>
      <w:rPr>
        <w:noProof/>
        <w:color w:val="000000"/>
        <w:sz w:val="22"/>
      </w:rPr>
      <mc:AlternateContent>
        <mc:Choice Requires="wpg">
          <w:drawing>
            <wp:anchor distT="0" distB="0" distL="114300" distR="114300" simplePos="0" relativeHeight="251664384" behindDoc="0" locked="0" layoutInCell="1" allowOverlap="1">
              <wp:simplePos x="0" y="0"/>
              <wp:positionH relativeFrom="page">
                <wp:posOffset>618744</wp:posOffset>
              </wp:positionH>
              <wp:positionV relativeFrom="page">
                <wp:posOffset>836676</wp:posOffset>
              </wp:positionV>
              <wp:extent cx="6225286" cy="387350"/>
              <wp:effectExtent l="0" t="0" r="0" b="0"/>
              <wp:wrapSquare wrapText="bothSides"/>
              <wp:docPr id="18323" name="Group 18323"/>
              <wp:cNvGraphicFramePr/>
              <a:graphic xmlns:a="http://schemas.openxmlformats.org/drawingml/2006/main">
                <a:graphicData uri="http://schemas.microsoft.com/office/word/2010/wordprocessingGroup">
                  <wpg:wgp>
                    <wpg:cNvGrpSpPr/>
                    <wpg:grpSpPr>
                      <a:xfrm>
                        <a:off x="0" y="0"/>
                        <a:ext cx="6225286" cy="387350"/>
                        <a:chOff x="0" y="0"/>
                        <a:chExt cx="6225286" cy="387350"/>
                      </a:xfrm>
                    </wpg:grpSpPr>
                    <wps:wsp>
                      <wps:cNvPr id="19671" name="Shape 19671"/>
                      <wps:cNvSpPr/>
                      <wps:spPr>
                        <a:xfrm>
                          <a:off x="0" y="0"/>
                          <a:ext cx="6222239" cy="27432"/>
                        </a:xfrm>
                        <a:custGeom>
                          <a:avLst/>
                          <a:gdLst/>
                          <a:ahLst/>
                          <a:cxnLst/>
                          <a:rect l="0" t="0" r="0" b="0"/>
                          <a:pathLst>
                            <a:path w="6222239" h="27432">
                              <a:moveTo>
                                <a:pt x="0" y="0"/>
                              </a:moveTo>
                              <a:lnTo>
                                <a:pt x="6222239" y="0"/>
                              </a:lnTo>
                              <a:lnTo>
                                <a:pt x="6222239" y="27432"/>
                              </a:lnTo>
                              <a:lnTo>
                                <a:pt x="0" y="27432"/>
                              </a:lnTo>
                              <a:lnTo>
                                <a:pt x="0" y="0"/>
                              </a:lnTo>
                            </a:path>
                          </a:pathLst>
                        </a:custGeom>
                        <a:ln w="0" cap="flat">
                          <a:round/>
                        </a:ln>
                      </wps:spPr>
                      <wps:style>
                        <a:lnRef idx="0">
                          <a:srgbClr val="000000">
                            <a:alpha val="0"/>
                          </a:srgbClr>
                        </a:lnRef>
                        <a:fillRef idx="1">
                          <a:srgbClr val="D60093"/>
                        </a:fillRef>
                        <a:effectRef idx="0">
                          <a:scrgbClr r="0" g="0" b="0"/>
                        </a:effectRef>
                        <a:fontRef idx="none"/>
                      </wps:style>
                      <wps:bodyPr/>
                    </wps:wsp>
                    <wps:wsp>
                      <wps:cNvPr id="18327" name="Rectangle 18327"/>
                      <wps:cNvSpPr/>
                      <wps:spPr>
                        <a:xfrm>
                          <a:off x="280721" y="54863"/>
                          <a:ext cx="42144" cy="189937"/>
                        </a:xfrm>
                        <a:prstGeom prst="rect">
                          <a:avLst/>
                        </a:prstGeom>
                        <a:ln>
                          <a:noFill/>
                        </a:ln>
                      </wps:spPr>
                      <wps:txbx>
                        <w:txbxContent>
                          <w:p w:rsidR="00ED7CFD" w:rsidRDefault="00DE5273">
                            <w:pPr>
                              <w:spacing w:after="160" w:line="259" w:lineRule="auto"/>
                              <w:ind w:left="0" w:right="0" w:firstLine="0"/>
                              <w:jc w:val="left"/>
                            </w:pPr>
                            <w:r>
                              <w:rPr>
                                <w:color w:val="000000"/>
                                <w:sz w:val="22"/>
                              </w:rPr>
                              <w:t xml:space="preserve"> </w:t>
                            </w:r>
                          </w:p>
                        </w:txbxContent>
                      </wps:txbx>
                      <wps:bodyPr horzOverflow="overflow" vert="horz" lIns="0" tIns="0" rIns="0" bIns="0" rtlCol="0">
                        <a:noAutofit/>
                      </wps:bodyPr>
                    </wps:wsp>
                    <wps:wsp>
                      <wps:cNvPr id="19672" name="Shape 19672"/>
                      <wps:cNvSpPr/>
                      <wps:spPr>
                        <a:xfrm>
                          <a:off x="6096" y="350469"/>
                          <a:ext cx="9144" cy="36881"/>
                        </a:xfrm>
                        <a:custGeom>
                          <a:avLst/>
                          <a:gdLst/>
                          <a:ahLst/>
                          <a:cxnLst/>
                          <a:rect l="0" t="0" r="0" b="0"/>
                          <a:pathLst>
                            <a:path w="9144" h="36881">
                              <a:moveTo>
                                <a:pt x="0" y="0"/>
                              </a:moveTo>
                              <a:lnTo>
                                <a:pt x="9144" y="0"/>
                              </a:lnTo>
                              <a:lnTo>
                                <a:pt x="9144" y="36881"/>
                              </a:lnTo>
                              <a:lnTo>
                                <a:pt x="0" y="36881"/>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s:wsp>
                      <wps:cNvPr id="19673" name="Shape 19673"/>
                      <wps:cNvSpPr/>
                      <wps:spPr>
                        <a:xfrm>
                          <a:off x="6219190" y="350469"/>
                          <a:ext cx="9144" cy="36881"/>
                        </a:xfrm>
                        <a:custGeom>
                          <a:avLst/>
                          <a:gdLst/>
                          <a:ahLst/>
                          <a:cxnLst/>
                          <a:rect l="0" t="0" r="0" b="0"/>
                          <a:pathLst>
                            <a:path w="9144" h="36881">
                              <a:moveTo>
                                <a:pt x="0" y="0"/>
                              </a:moveTo>
                              <a:lnTo>
                                <a:pt x="9144" y="0"/>
                              </a:lnTo>
                              <a:lnTo>
                                <a:pt x="9144" y="36881"/>
                              </a:lnTo>
                              <a:lnTo>
                                <a:pt x="0" y="36881"/>
                              </a:lnTo>
                              <a:lnTo>
                                <a:pt x="0" y="0"/>
                              </a:lnTo>
                            </a:path>
                          </a:pathLst>
                        </a:custGeom>
                        <a:ln w="0" cap="flat">
                          <a:round/>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Group 18323" o:spid="_x0000_s1431" style="position:absolute;left:0;text-align:left;margin-left:48.7pt;margin-top:65.9pt;width:490.2pt;height:30.5pt;z-index:251664384;mso-position-horizontal-relative:page;mso-position-vertical-relative:page" coordsize="62252,3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">
              <v:shape id="Shape 19671" o:spid="_x0000_s1432" style="position:absolute;width:62222;height:274;visibility:visible;mso-wrap-style:square;v-text-anchor:top" coordsize="622223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8IO8QA&#10;AADeAAAADwAAAGRycy9kb3ducmV2LnhtbERP32vCMBB+H+x/CDfY20zrwLrOKNtgMHwQbMXnoznb&#10;YnIJTaadf/0iCL7dx/fzFqvRGnGiIfSOFeSTDARx43TPrYJd/f0yBxEiskbjmBT8UYDV8vFhgaV2&#10;Z97SqYqtSCEcSlTQxehLKUPTkcUwcZ44cQc3WIwJDq3UA55TuDVymmUzabHn1NChp6+OmmP1axX4&#10;/fxSrDfe5rp43Rlr6mr6eVHq+Wn8eAcRaYx38c39o9P8t1mRw/WddIN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PCDvEAAAA3gAAAA8AAAAAAAAAAAAAAAAAmAIAAGRycy9k&#10;b3ducmV2LnhtbFBLBQYAAAAABAAEAPUAAACJAwAAAAA=&#10;" path="m,l6222239,r,27432l,27432,,e" fillcolor="#d60093" stroked="f" strokeweight="0">
                <v:path arrowok="t" textboxrect="0,0,6222239,27432"/>
              </v:shape>
              <v:rect id="Rectangle 18327" o:spid="_x0000_s1433" style="position:absolute;left:2807;top:54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yUisUA&#10;AADeAAAADwAAAGRycy9kb3ducmV2LnhtbERPTWvCQBC9F/oflin01mxqQWN0FWkretRYSL0N2WkS&#10;mp0N2dXE/vquIHibx/uc+XIwjThT52rLCl6jGARxYXXNpYKvw/olAeE8ssbGMim4kIPl4vFhjqm2&#10;Pe/pnPlShBB2KSqovG9TKV1RkUEX2ZY4cD+2M+gD7EqpO+xDuGnkKI7H0mDNoaHClt4rKn6zk1Gw&#10;SdrV99b+9WXzedzku3z6cZh6pZ6fhtUMhKfB38U391aH+cnbaAL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nJSKxQAAAN4AAAAPAAAAAAAAAAAAAAAAAJgCAABkcnMv&#10;ZG93bnJldi54bWxQSwUGAAAAAAQABAD1AAAAigMAAAAA&#10;" filled="f" stroked="f">
                <v:textbox inset="0,0,0,0">
                  <w:txbxContent>
                    <w:p w:rsidR="00ED7CFD" w:rsidRDefault="00DE5273">
                      <w:pPr>
                        <w:spacing w:after="160" w:line="259" w:lineRule="auto"/>
                        <w:ind w:left="0" w:right="0" w:firstLine="0"/>
                        <w:jc w:val="left"/>
                      </w:pPr>
                      <w:r>
                        <w:rPr>
                          <w:color w:val="000000"/>
                          <w:sz w:val="22"/>
                        </w:rPr>
                        <w:t xml:space="preserve"> </w:t>
                      </w:r>
                    </w:p>
                  </w:txbxContent>
                </v:textbox>
              </v:rect>
              <v:shape id="Shape 19672" o:spid="_x0000_s1434" style="position:absolute;left:60;top:3504;width:92;height:369;visibility:visible;mso-wrap-style:square;v-text-anchor:top" coordsize="9144,36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BwysQA&#10;AADeAAAADwAAAGRycy9kb3ducmV2LnhtbERPTWvCQBC9F/oflin0IrpRqE2iq9iUgtdG8TxmxySa&#10;nQ27q8Z/3y0UepvH+5zlejCduJHzrWUF00kCgriyuuVawX73NU5B+ICssbNMCh7kYb16flpiru2d&#10;v+lWhlrEEPY5KmhC6HMpfdWQQT+xPXHkTtYZDBG6WmqH9xhuOjlLkrk02HJsaLCnoqHqUl6NgvNn&#10;NnpzafEx2hXp8XDdllUWHkq9vgybBYhAQ/gX/7m3Os7P5u8z+H0n3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AcMrEAAAA3gAAAA8AAAAAAAAAAAAAAAAAmAIAAGRycy9k&#10;b3ducmV2LnhtbFBLBQYAAAAABAAEAPUAAACJAwAAAAA=&#10;" path="m,l9144,r,36881l,36881,,e" fillcolor="#d9d9d9" stroked="f" strokeweight="0">
                <v:path arrowok="t" textboxrect="0,0,9144,36881"/>
              </v:shape>
              <v:shape id="Shape 19673" o:spid="_x0000_s1435" style="position:absolute;left:62191;top:3504;width:92;height:369;visibility:visible;mso-wrap-style:square;v-text-anchor:top" coordsize="9144,36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zVUcQA&#10;AADeAAAADwAAAGRycy9kb3ducmV2LnhtbERPTWvCQBC9C/0PyxR6Ed20RZtEV9GUgtfG4nnMjkls&#10;djbsrhr/fbdQ6G0e73OW68F04krOt5YVPE8TEMSV1S3XCr72H5MUhA/IGjvLpOBOHtarh9ESc21v&#10;/EnXMtQihrDPUUETQp9L6auGDPqp7Ykjd7LOYIjQ1VI7vMVw08mXJJlLgy3HhgZ7KhqqvsuLUXB+&#10;z8Yzlxbb8b5Ij4fLrqyycFfq6XHYLEAEGsK/+M+903F+Nn97hd934g1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M1VHEAAAA3gAAAA8AAAAAAAAAAAAAAAAAmAIAAGRycy9k&#10;b3ducmV2LnhtbFBLBQYAAAAABAAEAPUAAACJAwAAAAA=&#10;" path="m,l9144,r,36881l,36881,,e" fillcolor="#d9d9d9" stroked="f" strokeweight="0">
                <v:path arrowok="t" textboxrect="0,0,9144,36881"/>
              </v:shape>
              <w10:wrap type="square" anchorx="page" anchory="page"/>
            </v:group>
          </w:pict>
        </mc:Fallback>
      </mc:AlternateContent>
    </w:r>
    <w:r>
      <w:rPr>
        <w:b/>
        <w:color w:val="FFFFFF"/>
        <w:sz w:val="2"/>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91" w:tblpY="758"/>
      <w:tblOverlap w:val="never"/>
      <w:tblW w:w="9784" w:type="dxa"/>
      <w:tblInd w:w="0" w:type="dxa"/>
      <w:tblCellMar>
        <w:left w:w="108" w:type="dxa"/>
        <w:right w:w="115" w:type="dxa"/>
      </w:tblCellMar>
      <w:tblLook w:val="04A0" w:firstRow="1" w:lastRow="0" w:firstColumn="1" w:lastColumn="0" w:noHBand="0" w:noVBand="1"/>
    </w:tblPr>
    <w:tblGrid>
      <w:gridCol w:w="9784"/>
    </w:tblGrid>
    <w:tr w:rsidR="00ED7CFD">
      <w:trPr>
        <w:trHeight w:val="475"/>
      </w:trPr>
      <w:tc>
        <w:tcPr>
          <w:tcW w:w="9784" w:type="dxa"/>
          <w:tcBorders>
            <w:top w:val="single" w:sz="23" w:space="0" w:color="D60093"/>
            <w:left w:val="nil"/>
            <w:bottom w:val="nil"/>
            <w:right w:val="nil"/>
          </w:tcBorders>
          <w:shd w:val="clear" w:color="auto" w:fill="D60093"/>
          <w:vAlign w:val="bottom"/>
        </w:tcPr>
        <w:p w:rsidR="00ED7CFD" w:rsidRDefault="00DE5273">
          <w:pPr>
            <w:spacing w:after="0" w:line="259" w:lineRule="auto"/>
            <w:ind w:left="0" w:right="0" w:firstLine="0"/>
            <w:jc w:val="left"/>
          </w:pPr>
          <w:r>
            <w:rPr>
              <w:b/>
              <w:sz w:val="36"/>
            </w:rPr>
            <w:t xml:space="preserve"> </w:t>
          </w:r>
          <w:r>
            <w:rPr>
              <w:b/>
              <w:sz w:val="36"/>
            </w:rPr>
            <w:tab/>
            <w:t xml:space="preserve"> </w:t>
          </w:r>
        </w:p>
      </w:tc>
    </w:tr>
  </w:tbl>
  <w:p w:rsidR="00ED7CFD" w:rsidRDefault="00DE5273">
    <w:pPr>
      <w:spacing w:after="234" w:line="259" w:lineRule="auto"/>
      <w:ind w:left="105" w:right="0" w:firstLine="0"/>
      <w:jc w:val="center"/>
    </w:pPr>
    <w:r>
      <w:rPr>
        <w:noProof/>
        <w:color w:val="000000"/>
        <w:sz w:val="22"/>
      </w:rPr>
      <mc:AlternateContent>
        <mc:Choice Requires="wpg">
          <w:drawing>
            <wp:anchor distT="0" distB="0" distL="114300" distR="114300" simplePos="0" relativeHeight="251668480" behindDoc="0" locked="0" layoutInCell="1" allowOverlap="1">
              <wp:simplePos x="0" y="0"/>
              <wp:positionH relativeFrom="page">
                <wp:posOffset>618744</wp:posOffset>
              </wp:positionH>
              <wp:positionV relativeFrom="page">
                <wp:posOffset>836676</wp:posOffset>
              </wp:positionV>
              <wp:extent cx="6222239" cy="27432"/>
              <wp:effectExtent l="0" t="0" r="0" b="0"/>
              <wp:wrapSquare wrapText="bothSides"/>
              <wp:docPr id="18629" name="Group 18629"/>
              <wp:cNvGraphicFramePr/>
              <a:graphic xmlns:a="http://schemas.openxmlformats.org/drawingml/2006/main">
                <a:graphicData uri="http://schemas.microsoft.com/office/word/2010/wordprocessingGroup">
                  <wpg:wgp>
                    <wpg:cNvGrpSpPr/>
                    <wpg:grpSpPr>
                      <a:xfrm>
                        <a:off x="0" y="0"/>
                        <a:ext cx="6222239" cy="27432"/>
                        <a:chOff x="0" y="0"/>
                        <a:chExt cx="6222239" cy="27432"/>
                      </a:xfrm>
                    </wpg:grpSpPr>
                    <wps:wsp>
                      <wps:cNvPr id="19682" name="Shape 19682"/>
                      <wps:cNvSpPr/>
                      <wps:spPr>
                        <a:xfrm>
                          <a:off x="0" y="0"/>
                          <a:ext cx="6222239" cy="27432"/>
                        </a:xfrm>
                        <a:custGeom>
                          <a:avLst/>
                          <a:gdLst/>
                          <a:ahLst/>
                          <a:cxnLst/>
                          <a:rect l="0" t="0" r="0" b="0"/>
                          <a:pathLst>
                            <a:path w="6222239" h="27432">
                              <a:moveTo>
                                <a:pt x="0" y="0"/>
                              </a:moveTo>
                              <a:lnTo>
                                <a:pt x="6222239" y="0"/>
                              </a:lnTo>
                              <a:lnTo>
                                <a:pt x="6222239" y="27432"/>
                              </a:lnTo>
                              <a:lnTo>
                                <a:pt x="0" y="27432"/>
                              </a:lnTo>
                              <a:lnTo>
                                <a:pt x="0" y="0"/>
                              </a:lnTo>
                            </a:path>
                          </a:pathLst>
                        </a:custGeom>
                        <a:ln w="0" cap="flat">
                          <a:round/>
                        </a:ln>
                      </wps:spPr>
                      <wps:style>
                        <a:lnRef idx="0">
                          <a:srgbClr val="000000">
                            <a:alpha val="0"/>
                          </a:srgbClr>
                        </a:lnRef>
                        <a:fillRef idx="1">
                          <a:srgbClr val="D60093"/>
                        </a:fillRef>
                        <a:effectRef idx="0">
                          <a:scrgbClr r="0" g="0" b="0"/>
                        </a:effectRef>
                        <a:fontRef idx="none"/>
                      </wps:style>
                      <wps:bodyPr/>
                    </wps:wsp>
                  </wpg:wgp>
                </a:graphicData>
              </a:graphic>
            </wp:anchor>
          </w:drawing>
        </mc:Choice>
        <mc:Fallback>
          <w:pict>
            <v:group w14:anchorId="4C39CAA6" id="Group 18629" o:spid="_x0000_s1026" style="position:absolute;margin-left:48.7pt;margin-top:65.9pt;width:489.95pt;height:2.15pt;z-index:251668480;mso-position-horizontal-relative:page;mso-position-vertical-relative:page" coordsize="6222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">
              <v:shape id="Shape 19682" o:spid="_x0000_s1027" style="position:absolute;width:62222;height:274;visibility:visible;mso-wrap-style:square;v-text-anchor:top" coordsize="622223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ma8QA&#10;AADeAAAADwAAAGRycy9kb3ducmV2LnhtbERP32vCMBB+H+x/CDfwbaZW0K4zyiYIYw/Cqvh8NGdb&#10;TC6hiVr965eBsLf7+H7eYjVYIy7Uh86xgsk4A0FcO91xo2C/27wWIEJE1mgck4IbBVgtn58WWGp3&#10;5R+6VLERKYRDiQraGH0pZahbshjGzhMn7uh6izHBvpG6x2sKt0bmWTaTFjtODS16WrdUn6qzVeAP&#10;xX3+vfV2oufTvbFmV+Wfd6VGL8PHO4hIQ/wXP9xfOs1/mxU5/L2Tb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I5mvEAAAA3gAAAA8AAAAAAAAAAAAAAAAAmAIAAGRycy9k&#10;b3ducmV2LnhtbFBLBQYAAAAABAAEAPUAAACJAwAAAAA=&#10;" path="m,l6222239,r,27432l,27432,,e" fillcolor="#d60093" stroked="f" strokeweight="0">
                <v:path arrowok="t" textboxrect="0,0,6222239,27432"/>
              </v:shape>
              <w10:wrap type="square" anchorx="page" anchory="page"/>
            </v:group>
          </w:pict>
        </mc:Fallback>
      </mc:AlternateContent>
    </w:r>
    <w:r>
      <w:rPr>
        <w:b/>
        <w:color w:val="FFFFFF"/>
        <w:sz w:val="2"/>
      </w:rPr>
      <w:t xml:space="preserve"> </w:t>
    </w:r>
  </w:p>
  <w:p w:rsidR="00ED7CFD" w:rsidRDefault="00DE5273">
    <w:pPr>
      <w:spacing w:after="0" w:line="259" w:lineRule="auto"/>
      <w:ind w:left="317" w:right="0" w:firstLine="0"/>
      <w:jc w:val="left"/>
    </w:pPr>
    <w:r>
      <w:rPr>
        <w:color w:val="000000"/>
        <w:sz w:val="22"/>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91" w:tblpY="758"/>
      <w:tblOverlap w:val="never"/>
      <w:tblW w:w="9784" w:type="dxa"/>
      <w:tblInd w:w="0" w:type="dxa"/>
      <w:tblCellMar>
        <w:left w:w="108" w:type="dxa"/>
        <w:right w:w="115" w:type="dxa"/>
      </w:tblCellMar>
      <w:tblLook w:val="04A0" w:firstRow="1" w:lastRow="0" w:firstColumn="1" w:lastColumn="0" w:noHBand="0" w:noVBand="1"/>
    </w:tblPr>
    <w:tblGrid>
      <w:gridCol w:w="9784"/>
    </w:tblGrid>
    <w:tr w:rsidR="00ED7CFD">
      <w:trPr>
        <w:trHeight w:val="475"/>
      </w:trPr>
      <w:tc>
        <w:tcPr>
          <w:tcW w:w="9784" w:type="dxa"/>
          <w:tcBorders>
            <w:top w:val="single" w:sz="23" w:space="0" w:color="D60093"/>
            <w:left w:val="nil"/>
            <w:bottom w:val="nil"/>
            <w:right w:val="nil"/>
          </w:tcBorders>
          <w:shd w:val="clear" w:color="auto" w:fill="D60093"/>
          <w:vAlign w:val="bottom"/>
        </w:tcPr>
        <w:p w:rsidR="00ED7CFD" w:rsidRDefault="00DE5273">
          <w:pPr>
            <w:spacing w:after="0" w:line="259" w:lineRule="auto"/>
            <w:ind w:left="0" w:right="0" w:firstLine="0"/>
            <w:jc w:val="left"/>
          </w:pPr>
          <w:r>
            <w:rPr>
              <w:b/>
              <w:sz w:val="36"/>
            </w:rPr>
            <w:t xml:space="preserve"> </w:t>
          </w:r>
          <w:r>
            <w:rPr>
              <w:b/>
              <w:sz w:val="36"/>
            </w:rPr>
            <w:tab/>
            <w:t xml:space="preserve"> </w:t>
          </w:r>
        </w:p>
      </w:tc>
    </w:tr>
  </w:tbl>
  <w:p w:rsidR="00ED7CFD" w:rsidRDefault="00DE5273">
    <w:pPr>
      <w:spacing w:after="234" w:line="259" w:lineRule="auto"/>
      <w:ind w:left="105" w:right="0" w:firstLine="0"/>
      <w:jc w:val="center"/>
    </w:pPr>
    <w:r>
      <w:rPr>
        <w:noProof/>
        <w:color w:val="000000"/>
        <w:sz w:val="22"/>
      </w:rPr>
      <mc:AlternateContent>
        <mc:Choice Requires="wpg">
          <w:drawing>
            <wp:anchor distT="0" distB="0" distL="114300" distR="114300" simplePos="0" relativeHeight="251669504" behindDoc="0" locked="0" layoutInCell="1" allowOverlap="1">
              <wp:simplePos x="0" y="0"/>
              <wp:positionH relativeFrom="page">
                <wp:posOffset>618744</wp:posOffset>
              </wp:positionH>
              <wp:positionV relativeFrom="page">
                <wp:posOffset>836676</wp:posOffset>
              </wp:positionV>
              <wp:extent cx="6222239" cy="27432"/>
              <wp:effectExtent l="0" t="0" r="0" b="0"/>
              <wp:wrapSquare wrapText="bothSides"/>
              <wp:docPr id="18568" name="Group 18568"/>
              <wp:cNvGraphicFramePr/>
              <a:graphic xmlns:a="http://schemas.openxmlformats.org/drawingml/2006/main">
                <a:graphicData uri="http://schemas.microsoft.com/office/word/2010/wordprocessingGroup">
                  <wpg:wgp>
                    <wpg:cNvGrpSpPr/>
                    <wpg:grpSpPr>
                      <a:xfrm>
                        <a:off x="0" y="0"/>
                        <a:ext cx="6222239" cy="27432"/>
                        <a:chOff x="0" y="0"/>
                        <a:chExt cx="6222239" cy="27432"/>
                      </a:xfrm>
                    </wpg:grpSpPr>
                    <wps:wsp>
                      <wps:cNvPr id="19681" name="Shape 19681"/>
                      <wps:cNvSpPr/>
                      <wps:spPr>
                        <a:xfrm>
                          <a:off x="0" y="0"/>
                          <a:ext cx="6222239" cy="27432"/>
                        </a:xfrm>
                        <a:custGeom>
                          <a:avLst/>
                          <a:gdLst/>
                          <a:ahLst/>
                          <a:cxnLst/>
                          <a:rect l="0" t="0" r="0" b="0"/>
                          <a:pathLst>
                            <a:path w="6222239" h="27432">
                              <a:moveTo>
                                <a:pt x="0" y="0"/>
                              </a:moveTo>
                              <a:lnTo>
                                <a:pt x="6222239" y="0"/>
                              </a:lnTo>
                              <a:lnTo>
                                <a:pt x="6222239" y="27432"/>
                              </a:lnTo>
                              <a:lnTo>
                                <a:pt x="0" y="27432"/>
                              </a:lnTo>
                              <a:lnTo>
                                <a:pt x="0" y="0"/>
                              </a:lnTo>
                            </a:path>
                          </a:pathLst>
                        </a:custGeom>
                        <a:ln w="0" cap="flat">
                          <a:round/>
                        </a:ln>
                      </wps:spPr>
                      <wps:style>
                        <a:lnRef idx="0">
                          <a:srgbClr val="000000">
                            <a:alpha val="0"/>
                          </a:srgbClr>
                        </a:lnRef>
                        <a:fillRef idx="1">
                          <a:srgbClr val="D60093"/>
                        </a:fillRef>
                        <a:effectRef idx="0">
                          <a:scrgbClr r="0" g="0" b="0"/>
                        </a:effectRef>
                        <a:fontRef idx="none"/>
                      </wps:style>
                      <wps:bodyPr/>
                    </wps:wsp>
                  </wpg:wgp>
                </a:graphicData>
              </a:graphic>
            </wp:anchor>
          </w:drawing>
        </mc:Choice>
        <mc:Fallback>
          <w:pict>
            <v:group w14:anchorId="3F1097BD" id="Group 18568" o:spid="_x0000_s1026" style="position:absolute;margin-left:48.7pt;margin-top:65.9pt;width:489.95pt;height:2.15pt;z-index:251669504;mso-position-horizontal-relative:page;mso-position-vertical-relative:page" coordsize="6222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">
              <v:shape id="Shape 19681" o:spid="_x0000_s1027" style="position:absolute;width:62222;height:274;visibility:visible;mso-wrap-style:square;v-text-anchor:top" coordsize="622223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4HMQA&#10;AADeAAAADwAAAGRycy9kb3ducmV2LnhtbERP32vCMBB+H+x/CDfwbaZV0K4zyiYIYw/Cqvh8NGdb&#10;TC6hiVr965eBsLf7+H7eYjVYIy7Uh86xgnycgSCune64UbDfbV4LECEiazSOScGNAqyWz08LLLW7&#10;8g9dqtiIFMKhRAVtjL6UMtQtWQxj54kTd3S9xZhg30jd4zWFWyMnWTaTFjtODS16WrdUn6qzVeAP&#10;xX3+vfU21/Pp3lizqyafd6VGL8PHO4hIQ/wXP9xfOs1/mxU5/L2Tb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aeBzEAAAA3gAAAA8AAAAAAAAAAAAAAAAAmAIAAGRycy9k&#10;b3ducmV2LnhtbFBLBQYAAAAABAAEAPUAAACJAwAAAAA=&#10;" path="m,l6222239,r,27432l,27432,,e" fillcolor="#d60093" stroked="f" strokeweight="0">
                <v:path arrowok="t" textboxrect="0,0,6222239,27432"/>
              </v:shape>
              <w10:wrap type="square" anchorx="page" anchory="page"/>
            </v:group>
          </w:pict>
        </mc:Fallback>
      </mc:AlternateContent>
    </w:r>
    <w:r>
      <w:rPr>
        <w:b/>
        <w:color w:val="FFFFFF"/>
        <w:sz w:val="2"/>
      </w:rPr>
      <w:t xml:space="preserve"> </w:t>
    </w:r>
  </w:p>
  <w:p w:rsidR="00ED7CFD" w:rsidRDefault="00DE5273">
    <w:pPr>
      <w:spacing w:after="0" w:line="259" w:lineRule="auto"/>
      <w:ind w:left="317" w:right="0" w:firstLine="0"/>
      <w:jc w:val="left"/>
    </w:pPr>
    <w:r>
      <w:rPr>
        <w:color w:val="000000"/>
        <w:sz w:val="22"/>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91" w:tblpY="758"/>
      <w:tblOverlap w:val="never"/>
      <w:tblW w:w="9784" w:type="dxa"/>
      <w:tblInd w:w="0" w:type="dxa"/>
      <w:tblCellMar>
        <w:left w:w="108" w:type="dxa"/>
        <w:right w:w="115" w:type="dxa"/>
      </w:tblCellMar>
      <w:tblLook w:val="04A0" w:firstRow="1" w:lastRow="0" w:firstColumn="1" w:lastColumn="0" w:noHBand="0" w:noVBand="1"/>
    </w:tblPr>
    <w:tblGrid>
      <w:gridCol w:w="9784"/>
    </w:tblGrid>
    <w:tr w:rsidR="00ED7CFD">
      <w:trPr>
        <w:trHeight w:val="475"/>
      </w:trPr>
      <w:tc>
        <w:tcPr>
          <w:tcW w:w="9784" w:type="dxa"/>
          <w:tcBorders>
            <w:top w:val="single" w:sz="23" w:space="0" w:color="D60093"/>
            <w:left w:val="nil"/>
            <w:bottom w:val="nil"/>
            <w:right w:val="nil"/>
          </w:tcBorders>
          <w:shd w:val="clear" w:color="auto" w:fill="D60093"/>
          <w:vAlign w:val="bottom"/>
        </w:tcPr>
        <w:p w:rsidR="00ED7CFD" w:rsidRDefault="00DE5273">
          <w:pPr>
            <w:spacing w:after="0" w:line="259" w:lineRule="auto"/>
            <w:ind w:left="0" w:right="0" w:firstLine="0"/>
            <w:jc w:val="left"/>
          </w:pPr>
          <w:r>
            <w:rPr>
              <w:b/>
              <w:sz w:val="36"/>
            </w:rPr>
            <w:t xml:space="preserve"> </w:t>
          </w:r>
          <w:r>
            <w:rPr>
              <w:b/>
              <w:sz w:val="36"/>
            </w:rPr>
            <w:tab/>
            <w:t xml:space="preserve"> </w:t>
          </w:r>
        </w:p>
      </w:tc>
    </w:tr>
  </w:tbl>
  <w:p w:rsidR="00ED7CFD" w:rsidRDefault="00DE5273">
    <w:pPr>
      <w:spacing w:after="234" w:line="259" w:lineRule="auto"/>
      <w:ind w:left="105" w:right="0" w:firstLine="0"/>
      <w:jc w:val="center"/>
    </w:pPr>
    <w:r>
      <w:rPr>
        <w:noProof/>
        <w:color w:val="000000"/>
        <w:sz w:val="22"/>
      </w:rPr>
      <mc:AlternateContent>
        <mc:Choice Requires="wpg">
          <w:drawing>
            <wp:anchor distT="0" distB="0" distL="114300" distR="114300" simplePos="0" relativeHeight="251670528" behindDoc="0" locked="0" layoutInCell="1" allowOverlap="1">
              <wp:simplePos x="0" y="0"/>
              <wp:positionH relativeFrom="page">
                <wp:posOffset>618744</wp:posOffset>
              </wp:positionH>
              <wp:positionV relativeFrom="page">
                <wp:posOffset>836676</wp:posOffset>
              </wp:positionV>
              <wp:extent cx="6222239" cy="27432"/>
              <wp:effectExtent l="0" t="0" r="0" b="0"/>
              <wp:wrapSquare wrapText="bothSides"/>
              <wp:docPr id="18507" name="Group 18507"/>
              <wp:cNvGraphicFramePr/>
              <a:graphic xmlns:a="http://schemas.openxmlformats.org/drawingml/2006/main">
                <a:graphicData uri="http://schemas.microsoft.com/office/word/2010/wordprocessingGroup">
                  <wpg:wgp>
                    <wpg:cNvGrpSpPr/>
                    <wpg:grpSpPr>
                      <a:xfrm>
                        <a:off x="0" y="0"/>
                        <a:ext cx="6222239" cy="27432"/>
                        <a:chOff x="0" y="0"/>
                        <a:chExt cx="6222239" cy="27432"/>
                      </a:xfrm>
                    </wpg:grpSpPr>
                    <wps:wsp>
                      <wps:cNvPr id="19680" name="Shape 19680"/>
                      <wps:cNvSpPr/>
                      <wps:spPr>
                        <a:xfrm>
                          <a:off x="0" y="0"/>
                          <a:ext cx="6222239" cy="27432"/>
                        </a:xfrm>
                        <a:custGeom>
                          <a:avLst/>
                          <a:gdLst/>
                          <a:ahLst/>
                          <a:cxnLst/>
                          <a:rect l="0" t="0" r="0" b="0"/>
                          <a:pathLst>
                            <a:path w="6222239" h="27432">
                              <a:moveTo>
                                <a:pt x="0" y="0"/>
                              </a:moveTo>
                              <a:lnTo>
                                <a:pt x="6222239" y="0"/>
                              </a:lnTo>
                              <a:lnTo>
                                <a:pt x="6222239" y="27432"/>
                              </a:lnTo>
                              <a:lnTo>
                                <a:pt x="0" y="27432"/>
                              </a:lnTo>
                              <a:lnTo>
                                <a:pt x="0" y="0"/>
                              </a:lnTo>
                            </a:path>
                          </a:pathLst>
                        </a:custGeom>
                        <a:ln w="0" cap="flat">
                          <a:round/>
                        </a:ln>
                      </wps:spPr>
                      <wps:style>
                        <a:lnRef idx="0">
                          <a:srgbClr val="000000">
                            <a:alpha val="0"/>
                          </a:srgbClr>
                        </a:lnRef>
                        <a:fillRef idx="1">
                          <a:srgbClr val="D60093"/>
                        </a:fillRef>
                        <a:effectRef idx="0">
                          <a:scrgbClr r="0" g="0" b="0"/>
                        </a:effectRef>
                        <a:fontRef idx="none"/>
                      </wps:style>
                      <wps:bodyPr/>
                    </wps:wsp>
                  </wpg:wgp>
                </a:graphicData>
              </a:graphic>
            </wp:anchor>
          </w:drawing>
        </mc:Choice>
        <mc:Fallback>
          <w:pict>
            <v:group w14:anchorId="2EDD2B76" id="Group 18507" o:spid="_x0000_s1026" style="position:absolute;margin-left:48.7pt;margin-top:65.9pt;width:489.95pt;height:2.15pt;z-index:251670528;mso-position-horizontal-relative:page;mso-position-vertical-relative:page" coordsize="6222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">
              <v:shape id="Shape 19680" o:spid="_x0000_s1027" style="position:absolute;width:62222;height:274;visibility:visible;mso-wrap-style:square;v-text-anchor:top" coordsize="622223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bdh8cA&#10;AADeAAAADwAAAGRycy9kb3ducmV2LnhtbESPQWvDMAyF74P9B6NCb6vTFtosq1u2QmHsMFhadhax&#10;loTasom9Nuuvnw6D3ST09N77NrvRO3WhIfWBDcxnBSjiJtieWwOn4+GhBJUyskUXmAz8UILd9v5u&#10;g5UNV/6gS51bJSacKjTQ5RwrrVPTkcc0C5FYbl9h8JhlHVptB7yKuXd6URQr7bFnSegw0r6j5lx/&#10;ewPxs7yt396jn9v18uS8O9aLl5sx08n4/AQq05j/xX/fr1bqP65KARAcmUF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W3YfHAAAA3gAAAA8AAAAAAAAAAAAAAAAAmAIAAGRy&#10;cy9kb3ducmV2LnhtbFBLBQYAAAAABAAEAPUAAACMAwAAAAA=&#10;" path="m,l6222239,r,27432l,27432,,e" fillcolor="#d60093" stroked="f" strokeweight="0">
                <v:path arrowok="t" textboxrect="0,0,6222239,27432"/>
              </v:shape>
              <w10:wrap type="square" anchorx="page" anchory="page"/>
            </v:group>
          </w:pict>
        </mc:Fallback>
      </mc:AlternateContent>
    </w:r>
    <w:r>
      <w:rPr>
        <w:b/>
        <w:color w:val="FFFFFF"/>
        <w:sz w:val="2"/>
      </w:rPr>
      <w:t xml:space="preserve"> </w:t>
    </w:r>
  </w:p>
  <w:p w:rsidR="00ED7CFD" w:rsidRDefault="00DE5273">
    <w:pPr>
      <w:spacing w:after="0" w:line="259" w:lineRule="auto"/>
      <w:ind w:left="317" w:right="0" w:firstLine="0"/>
      <w:jc w:val="left"/>
    </w:pPr>
    <w:r>
      <w:rPr>
        <w:color w:val="000000"/>
        <w:sz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906E82"/>
    <w:multiLevelType w:val="hybridMultilevel"/>
    <w:tmpl w:val="6D3C3092"/>
    <w:lvl w:ilvl="0" w:tplc="A85A36E2">
      <w:start w:val="1"/>
      <w:numFmt w:val="bullet"/>
      <w:lvlText w:val="-"/>
      <w:lvlJc w:val="left"/>
      <w:pPr>
        <w:ind w:left="461"/>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1" w:tplc="C4A447AA">
      <w:start w:val="1"/>
      <w:numFmt w:val="bullet"/>
      <w:lvlText w:val="o"/>
      <w:lvlJc w:val="left"/>
      <w:pPr>
        <w:ind w:left="1364"/>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2" w:tplc="C59ED4CE">
      <w:start w:val="1"/>
      <w:numFmt w:val="bullet"/>
      <w:lvlText w:val="▪"/>
      <w:lvlJc w:val="left"/>
      <w:pPr>
        <w:ind w:left="2084"/>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3" w:tplc="8DB6F99E">
      <w:start w:val="1"/>
      <w:numFmt w:val="bullet"/>
      <w:lvlText w:val="•"/>
      <w:lvlJc w:val="left"/>
      <w:pPr>
        <w:ind w:left="2804"/>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4" w:tplc="CB5AB9EC">
      <w:start w:val="1"/>
      <w:numFmt w:val="bullet"/>
      <w:lvlText w:val="o"/>
      <w:lvlJc w:val="left"/>
      <w:pPr>
        <w:ind w:left="3524"/>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5" w:tplc="030C3944">
      <w:start w:val="1"/>
      <w:numFmt w:val="bullet"/>
      <w:lvlText w:val="▪"/>
      <w:lvlJc w:val="left"/>
      <w:pPr>
        <w:ind w:left="4244"/>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6" w:tplc="4C3AE2CC">
      <w:start w:val="1"/>
      <w:numFmt w:val="bullet"/>
      <w:lvlText w:val="•"/>
      <w:lvlJc w:val="left"/>
      <w:pPr>
        <w:ind w:left="4964"/>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7" w:tplc="61C2C894">
      <w:start w:val="1"/>
      <w:numFmt w:val="bullet"/>
      <w:lvlText w:val="o"/>
      <w:lvlJc w:val="left"/>
      <w:pPr>
        <w:ind w:left="5684"/>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8" w:tplc="6772D67E">
      <w:start w:val="1"/>
      <w:numFmt w:val="bullet"/>
      <w:lvlText w:val="▪"/>
      <w:lvlJc w:val="left"/>
      <w:pPr>
        <w:ind w:left="6404"/>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abstractNum>
  <w:abstractNum w:abstractNumId="1" w15:restartNumberingAfterBreak="0">
    <w:nsid w:val="12422F20"/>
    <w:multiLevelType w:val="hybridMultilevel"/>
    <w:tmpl w:val="1FFA3AD8"/>
    <w:lvl w:ilvl="0" w:tplc="D9C01728">
      <w:start w:val="1"/>
      <w:numFmt w:val="decimal"/>
      <w:lvlText w:val="%1"/>
      <w:lvlJc w:val="left"/>
      <w:pPr>
        <w:ind w:left="356"/>
      </w:pPr>
      <w:rPr>
        <w:rFonts w:ascii="Calibri" w:eastAsia="Calibri" w:hAnsi="Calibri" w:cs="Calibri"/>
        <w:b/>
        <w:bCs/>
        <w:i w:val="0"/>
        <w:strike w:val="0"/>
        <w:dstrike w:val="0"/>
        <w:color w:val="404040"/>
        <w:sz w:val="20"/>
        <w:szCs w:val="20"/>
        <w:u w:val="none" w:color="000000"/>
        <w:bdr w:val="none" w:sz="0" w:space="0" w:color="auto"/>
        <w:shd w:val="clear" w:color="auto" w:fill="auto"/>
        <w:vertAlign w:val="baseline"/>
      </w:rPr>
    </w:lvl>
    <w:lvl w:ilvl="1" w:tplc="AF28218E">
      <w:start w:val="1"/>
      <w:numFmt w:val="decimal"/>
      <w:lvlText w:val="%2"/>
      <w:lvlJc w:val="left"/>
      <w:pPr>
        <w:ind w:left="351"/>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2" w:tplc="89F273D4">
      <w:start w:val="1"/>
      <w:numFmt w:val="lowerRoman"/>
      <w:lvlText w:val="%3"/>
      <w:lvlJc w:val="left"/>
      <w:pPr>
        <w:ind w:left="9181"/>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3" w:tplc="264CB4E0">
      <w:start w:val="1"/>
      <w:numFmt w:val="decimal"/>
      <w:lvlText w:val="%4"/>
      <w:lvlJc w:val="left"/>
      <w:pPr>
        <w:ind w:left="9901"/>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4" w:tplc="7384E874">
      <w:start w:val="1"/>
      <w:numFmt w:val="lowerLetter"/>
      <w:lvlText w:val="%5"/>
      <w:lvlJc w:val="left"/>
      <w:pPr>
        <w:ind w:left="10621"/>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5" w:tplc="5FDE5498">
      <w:start w:val="1"/>
      <w:numFmt w:val="lowerRoman"/>
      <w:lvlText w:val="%6"/>
      <w:lvlJc w:val="left"/>
      <w:pPr>
        <w:ind w:left="11341"/>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6" w:tplc="BEB0145C">
      <w:start w:val="1"/>
      <w:numFmt w:val="decimal"/>
      <w:lvlText w:val="%7"/>
      <w:lvlJc w:val="left"/>
      <w:pPr>
        <w:ind w:left="12061"/>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7" w:tplc="5D72728E">
      <w:start w:val="1"/>
      <w:numFmt w:val="lowerLetter"/>
      <w:lvlText w:val="%8"/>
      <w:lvlJc w:val="left"/>
      <w:pPr>
        <w:ind w:left="12781"/>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8" w:tplc="0F92CFF2">
      <w:start w:val="1"/>
      <w:numFmt w:val="lowerRoman"/>
      <w:lvlText w:val="%9"/>
      <w:lvlJc w:val="left"/>
      <w:pPr>
        <w:ind w:left="13501"/>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abstractNum>
  <w:abstractNum w:abstractNumId="2" w15:restartNumberingAfterBreak="0">
    <w:nsid w:val="1A84788A"/>
    <w:multiLevelType w:val="hybridMultilevel"/>
    <w:tmpl w:val="1490357E"/>
    <w:lvl w:ilvl="0" w:tplc="954400B0">
      <w:start w:val="1"/>
      <w:numFmt w:val="bullet"/>
      <w:lvlText w:val=""/>
      <w:lvlJc w:val="left"/>
      <w:pPr>
        <w:ind w:left="797"/>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1" w:tplc="AEF20E26">
      <w:start w:val="1"/>
      <w:numFmt w:val="bullet"/>
      <w:lvlText w:val="o"/>
      <w:lvlJc w:val="left"/>
      <w:pPr>
        <w:ind w:left="130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2" w:tplc="0934514C">
      <w:start w:val="1"/>
      <w:numFmt w:val="bullet"/>
      <w:lvlText w:val="▪"/>
      <w:lvlJc w:val="left"/>
      <w:pPr>
        <w:ind w:left="202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3" w:tplc="28CC6996">
      <w:start w:val="1"/>
      <w:numFmt w:val="bullet"/>
      <w:lvlText w:val="•"/>
      <w:lvlJc w:val="left"/>
      <w:pPr>
        <w:ind w:left="274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4" w:tplc="2DC6559A">
      <w:start w:val="1"/>
      <w:numFmt w:val="bullet"/>
      <w:lvlText w:val="o"/>
      <w:lvlJc w:val="left"/>
      <w:pPr>
        <w:ind w:left="346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5" w:tplc="7DF82072">
      <w:start w:val="1"/>
      <w:numFmt w:val="bullet"/>
      <w:lvlText w:val="▪"/>
      <w:lvlJc w:val="left"/>
      <w:pPr>
        <w:ind w:left="418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6" w:tplc="3CE48296">
      <w:start w:val="1"/>
      <w:numFmt w:val="bullet"/>
      <w:lvlText w:val="•"/>
      <w:lvlJc w:val="left"/>
      <w:pPr>
        <w:ind w:left="490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7" w:tplc="18248EAC">
      <w:start w:val="1"/>
      <w:numFmt w:val="bullet"/>
      <w:lvlText w:val="o"/>
      <w:lvlJc w:val="left"/>
      <w:pPr>
        <w:ind w:left="562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8" w:tplc="F9E69C34">
      <w:start w:val="1"/>
      <w:numFmt w:val="bullet"/>
      <w:lvlText w:val="▪"/>
      <w:lvlJc w:val="left"/>
      <w:pPr>
        <w:ind w:left="634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abstractNum>
  <w:abstractNum w:abstractNumId="3" w15:restartNumberingAfterBreak="0">
    <w:nsid w:val="20B15271"/>
    <w:multiLevelType w:val="hybridMultilevel"/>
    <w:tmpl w:val="E55EF0E2"/>
    <w:lvl w:ilvl="0" w:tplc="A968878E">
      <w:start w:val="1"/>
      <w:numFmt w:val="decimal"/>
      <w:lvlText w:val="%1"/>
      <w:lvlJc w:val="left"/>
      <w:pPr>
        <w:ind w:left="341"/>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1" w:tplc="CB6ECAC4">
      <w:start w:val="1"/>
      <w:numFmt w:val="lowerLetter"/>
      <w:lvlText w:val="%2"/>
      <w:lvlJc w:val="left"/>
      <w:pPr>
        <w:ind w:left="9181"/>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2" w:tplc="5A6AF15A">
      <w:start w:val="1"/>
      <w:numFmt w:val="lowerRoman"/>
      <w:lvlText w:val="%3"/>
      <w:lvlJc w:val="left"/>
      <w:pPr>
        <w:ind w:left="9901"/>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3" w:tplc="AA68C7B4">
      <w:start w:val="1"/>
      <w:numFmt w:val="decimal"/>
      <w:lvlText w:val="%4"/>
      <w:lvlJc w:val="left"/>
      <w:pPr>
        <w:ind w:left="10621"/>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4" w:tplc="0120AAE4">
      <w:start w:val="1"/>
      <w:numFmt w:val="lowerLetter"/>
      <w:lvlText w:val="%5"/>
      <w:lvlJc w:val="left"/>
      <w:pPr>
        <w:ind w:left="11341"/>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5" w:tplc="6B9802AC">
      <w:start w:val="1"/>
      <w:numFmt w:val="lowerRoman"/>
      <w:lvlText w:val="%6"/>
      <w:lvlJc w:val="left"/>
      <w:pPr>
        <w:ind w:left="12061"/>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6" w:tplc="C4F6A79E">
      <w:start w:val="1"/>
      <w:numFmt w:val="decimal"/>
      <w:lvlText w:val="%7"/>
      <w:lvlJc w:val="left"/>
      <w:pPr>
        <w:ind w:left="12781"/>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7" w:tplc="0AAA84E2">
      <w:start w:val="1"/>
      <w:numFmt w:val="lowerLetter"/>
      <w:lvlText w:val="%8"/>
      <w:lvlJc w:val="left"/>
      <w:pPr>
        <w:ind w:left="13501"/>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lvl w:ilvl="8" w:tplc="492440E8">
      <w:start w:val="1"/>
      <w:numFmt w:val="lowerRoman"/>
      <w:lvlText w:val="%9"/>
      <w:lvlJc w:val="left"/>
      <w:pPr>
        <w:ind w:left="14221"/>
      </w:pPr>
      <w:rPr>
        <w:rFonts w:ascii="Calibri" w:eastAsia="Calibri" w:hAnsi="Calibri" w:cs="Calibri"/>
        <w:b w:val="0"/>
        <w:i w:val="0"/>
        <w:strike w:val="0"/>
        <w:dstrike w:val="0"/>
        <w:color w:val="404040"/>
        <w:sz w:val="20"/>
        <w:szCs w:val="20"/>
        <w:u w:val="none" w:color="000000"/>
        <w:bdr w:val="none" w:sz="0" w:space="0" w:color="auto"/>
        <w:shd w:val="clear" w:color="auto" w:fill="auto"/>
        <w:vertAlign w:val="baseline"/>
      </w:rPr>
    </w:lvl>
  </w:abstractNum>
  <w:abstractNum w:abstractNumId="4" w15:restartNumberingAfterBreak="0">
    <w:nsid w:val="24AF05F4"/>
    <w:multiLevelType w:val="hybridMultilevel"/>
    <w:tmpl w:val="420E75B2"/>
    <w:lvl w:ilvl="0" w:tplc="A90CC248">
      <w:start w:val="1"/>
      <w:numFmt w:val="bullet"/>
      <w:lvlText w:val=""/>
      <w:lvlJc w:val="left"/>
      <w:pPr>
        <w:ind w:left="569"/>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1" w:tplc="FC260362">
      <w:start w:val="1"/>
      <w:numFmt w:val="bullet"/>
      <w:lvlText w:val="o"/>
      <w:lvlJc w:val="left"/>
      <w:pPr>
        <w:ind w:left="1292"/>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2" w:tplc="486E0A76">
      <w:start w:val="1"/>
      <w:numFmt w:val="bullet"/>
      <w:lvlText w:val="▪"/>
      <w:lvlJc w:val="left"/>
      <w:pPr>
        <w:ind w:left="2012"/>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3" w:tplc="CFF477EC">
      <w:start w:val="1"/>
      <w:numFmt w:val="bullet"/>
      <w:lvlText w:val="•"/>
      <w:lvlJc w:val="left"/>
      <w:pPr>
        <w:ind w:left="2732"/>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4" w:tplc="3A52C356">
      <w:start w:val="1"/>
      <w:numFmt w:val="bullet"/>
      <w:lvlText w:val="o"/>
      <w:lvlJc w:val="left"/>
      <w:pPr>
        <w:ind w:left="3452"/>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5" w:tplc="34006814">
      <w:start w:val="1"/>
      <w:numFmt w:val="bullet"/>
      <w:lvlText w:val="▪"/>
      <w:lvlJc w:val="left"/>
      <w:pPr>
        <w:ind w:left="4172"/>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6" w:tplc="52D8ADA4">
      <w:start w:val="1"/>
      <w:numFmt w:val="bullet"/>
      <w:lvlText w:val="•"/>
      <w:lvlJc w:val="left"/>
      <w:pPr>
        <w:ind w:left="4892"/>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7" w:tplc="E3723DD0">
      <w:start w:val="1"/>
      <w:numFmt w:val="bullet"/>
      <w:lvlText w:val="o"/>
      <w:lvlJc w:val="left"/>
      <w:pPr>
        <w:ind w:left="5612"/>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8" w:tplc="E7B6F60C">
      <w:start w:val="1"/>
      <w:numFmt w:val="bullet"/>
      <w:lvlText w:val="▪"/>
      <w:lvlJc w:val="left"/>
      <w:pPr>
        <w:ind w:left="6332"/>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abstractNum>
  <w:abstractNum w:abstractNumId="5" w15:restartNumberingAfterBreak="0">
    <w:nsid w:val="25305F09"/>
    <w:multiLevelType w:val="hybridMultilevel"/>
    <w:tmpl w:val="2848AC30"/>
    <w:lvl w:ilvl="0" w:tplc="3306DAB0">
      <w:start w:val="1"/>
      <w:numFmt w:val="bullet"/>
      <w:lvlText w:val=""/>
      <w:lvlJc w:val="left"/>
      <w:pPr>
        <w:ind w:left="797"/>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1" w:tplc="386E4968">
      <w:start w:val="1"/>
      <w:numFmt w:val="bullet"/>
      <w:lvlText w:val="o"/>
      <w:lvlJc w:val="left"/>
      <w:pPr>
        <w:ind w:left="130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2" w:tplc="A8B498B4">
      <w:start w:val="1"/>
      <w:numFmt w:val="bullet"/>
      <w:lvlText w:val="▪"/>
      <w:lvlJc w:val="left"/>
      <w:pPr>
        <w:ind w:left="202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3" w:tplc="BEC4DBBA">
      <w:start w:val="1"/>
      <w:numFmt w:val="bullet"/>
      <w:lvlText w:val="•"/>
      <w:lvlJc w:val="left"/>
      <w:pPr>
        <w:ind w:left="274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4" w:tplc="13843686">
      <w:start w:val="1"/>
      <w:numFmt w:val="bullet"/>
      <w:lvlText w:val="o"/>
      <w:lvlJc w:val="left"/>
      <w:pPr>
        <w:ind w:left="346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5" w:tplc="0DEEA114">
      <w:start w:val="1"/>
      <w:numFmt w:val="bullet"/>
      <w:lvlText w:val="▪"/>
      <w:lvlJc w:val="left"/>
      <w:pPr>
        <w:ind w:left="418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6" w:tplc="FC167196">
      <w:start w:val="1"/>
      <w:numFmt w:val="bullet"/>
      <w:lvlText w:val="•"/>
      <w:lvlJc w:val="left"/>
      <w:pPr>
        <w:ind w:left="490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7" w:tplc="1E18D2E2">
      <w:start w:val="1"/>
      <w:numFmt w:val="bullet"/>
      <w:lvlText w:val="o"/>
      <w:lvlJc w:val="left"/>
      <w:pPr>
        <w:ind w:left="562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8" w:tplc="CCDA531E">
      <w:start w:val="1"/>
      <w:numFmt w:val="bullet"/>
      <w:lvlText w:val="▪"/>
      <w:lvlJc w:val="left"/>
      <w:pPr>
        <w:ind w:left="634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abstractNum>
  <w:abstractNum w:abstractNumId="6" w15:restartNumberingAfterBreak="0">
    <w:nsid w:val="28CA7AB0"/>
    <w:multiLevelType w:val="hybridMultilevel"/>
    <w:tmpl w:val="2780C774"/>
    <w:lvl w:ilvl="0" w:tplc="2C3E95F2">
      <w:start w:val="1"/>
      <w:numFmt w:val="bullet"/>
      <w:lvlText w:val=""/>
      <w:lvlJc w:val="left"/>
      <w:pPr>
        <w:ind w:left="797"/>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1" w:tplc="0BA29900">
      <w:start w:val="1"/>
      <w:numFmt w:val="bullet"/>
      <w:lvlText w:val="o"/>
      <w:lvlJc w:val="left"/>
      <w:pPr>
        <w:ind w:left="1534"/>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2" w:tplc="FA0AEBF2">
      <w:start w:val="1"/>
      <w:numFmt w:val="bullet"/>
      <w:lvlText w:val="▪"/>
      <w:lvlJc w:val="left"/>
      <w:pPr>
        <w:ind w:left="2254"/>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3" w:tplc="355A3C38">
      <w:start w:val="1"/>
      <w:numFmt w:val="bullet"/>
      <w:lvlText w:val="•"/>
      <w:lvlJc w:val="left"/>
      <w:pPr>
        <w:ind w:left="2974"/>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4" w:tplc="9BC8D8C4">
      <w:start w:val="1"/>
      <w:numFmt w:val="bullet"/>
      <w:lvlText w:val="o"/>
      <w:lvlJc w:val="left"/>
      <w:pPr>
        <w:ind w:left="3694"/>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5" w:tplc="85C8E232">
      <w:start w:val="1"/>
      <w:numFmt w:val="bullet"/>
      <w:lvlText w:val="▪"/>
      <w:lvlJc w:val="left"/>
      <w:pPr>
        <w:ind w:left="4414"/>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6" w:tplc="172AFD7E">
      <w:start w:val="1"/>
      <w:numFmt w:val="bullet"/>
      <w:lvlText w:val="•"/>
      <w:lvlJc w:val="left"/>
      <w:pPr>
        <w:ind w:left="5134"/>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7" w:tplc="5F4A1FFC">
      <w:start w:val="1"/>
      <w:numFmt w:val="bullet"/>
      <w:lvlText w:val="o"/>
      <w:lvlJc w:val="left"/>
      <w:pPr>
        <w:ind w:left="5854"/>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8" w:tplc="528AF572">
      <w:start w:val="1"/>
      <w:numFmt w:val="bullet"/>
      <w:lvlText w:val="▪"/>
      <w:lvlJc w:val="left"/>
      <w:pPr>
        <w:ind w:left="6574"/>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abstractNum>
  <w:abstractNum w:abstractNumId="7" w15:restartNumberingAfterBreak="0">
    <w:nsid w:val="3B0E3930"/>
    <w:multiLevelType w:val="hybridMultilevel"/>
    <w:tmpl w:val="2A3814F2"/>
    <w:lvl w:ilvl="0" w:tplc="E79E309A">
      <w:start w:val="1"/>
      <w:numFmt w:val="bullet"/>
      <w:lvlText w:val=""/>
      <w:lvlJc w:val="left"/>
      <w:pPr>
        <w:ind w:left="264"/>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1" w:tplc="0EE48100">
      <w:start w:val="1"/>
      <w:numFmt w:val="bullet"/>
      <w:lvlText w:val="o"/>
      <w:lvlJc w:val="left"/>
      <w:pPr>
        <w:ind w:left="1188"/>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2" w:tplc="78E8FCFC">
      <w:start w:val="1"/>
      <w:numFmt w:val="bullet"/>
      <w:lvlText w:val="▪"/>
      <w:lvlJc w:val="left"/>
      <w:pPr>
        <w:ind w:left="1908"/>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3" w:tplc="0D6A1C9C">
      <w:start w:val="1"/>
      <w:numFmt w:val="bullet"/>
      <w:lvlText w:val="•"/>
      <w:lvlJc w:val="left"/>
      <w:pPr>
        <w:ind w:left="2628"/>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4" w:tplc="DC08DA74">
      <w:start w:val="1"/>
      <w:numFmt w:val="bullet"/>
      <w:lvlText w:val="o"/>
      <w:lvlJc w:val="left"/>
      <w:pPr>
        <w:ind w:left="3348"/>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5" w:tplc="3146AC36">
      <w:start w:val="1"/>
      <w:numFmt w:val="bullet"/>
      <w:lvlText w:val="▪"/>
      <w:lvlJc w:val="left"/>
      <w:pPr>
        <w:ind w:left="4068"/>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6" w:tplc="FFBEBA46">
      <w:start w:val="1"/>
      <w:numFmt w:val="bullet"/>
      <w:lvlText w:val="•"/>
      <w:lvlJc w:val="left"/>
      <w:pPr>
        <w:ind w:left="4788"/>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7" w:tplc="C32288BA">
      <w:start w:val="1"/>
      <w:numFmt w:val="bullet"/>
      <w:lvlText w:val="o"/>
      <w:lvlJc w:val="left"/>
      <w:pPr>
        <w:ind w:left="5508"/>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8" w:tplc="BB44994A">
      <w:start w:val="1"/>
      <w:numFmt w:val="bullet"/>
      <w:lvlText w:val="▪"/>
      <w:lvlJc w:val="left"/>
      <w:pPr>
        <w:ind w:left="6228"/>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abstractNum>
  <w:abstractNum w:abstractNumId="8" w15:restartNumberingAfterBreak="0">
    <w:nsid w:val="3F3D3A9E"/>
    <w:multiLevelType w:val="hybridMultilevel"/>
    <w:tmpl w:val="1C203900"/>
    <w:lvl w:ilvl="0" w:tplc="272E5AEA">
      <w:start w:val="1"/>
      <w:numFmt w:val="bullet"/>
      <w:lvlText w:val=""/>
      <w:lvlJc w:val="left"/>
      <w:pPr>
        <w:ind w:left="797"/>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1" w:tplc="449C67A0">
      <w:start w:val="1"/>
      <w:numFmt w:val="bullet"/>
      <w:lvlText w:val="o"/>
      <w:lvlJc w:val="left"/>
      <w:pPr>
        <w:ind w:left="130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2" w:tplc="BD5E37EC">
      <w:start w:val="1"/>
      <w:numFmt w:val="bullet"/>
      <w:lvlText w:val="▪"/>
      <w:lvlJc w:val="left"/>
      <w:pPr>
        <w:ind w:left="202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3" w:tplc="C966F93E">
      <w:start w:val="1"/>
      <w:numFmt w:val="bullet"/>
      <w:lvlText w:val="•"/>
      <w:lvlJc w:val="left"/>
      <w:pPr>
        <w:ind w:left="274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4" w:tplc="88C21EC2">
      <w:start w:val="1"/>
      <w:numFmt w:val="bullet"/>
      <w:lvlText w:val="o"/>
      <w:lvlJc w:val="left"/>
      <w:pPr>
        <w:ind w:left="346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5" w:tplc="3F0E6E0A">
      <w:start w:val="1"/>
      <w:numFmt w:val="bullet"/>
      <w:lvlText w:val="▪"/>
      <w:lvlJc w:val="left"/>
      <w:pPr>
        <w:ind w:left="418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6" w:tplc="F9C6A44A">
      <w:start w:val="1"/>
      <w:numFmt w:val="bullet"/>
      <w:lvlText w:val="•"/>
      <w:lvlJc w:val="left"/>
      <w:pPr>
        <w:ind w:left="490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7" w:tplc="5690234C">
      <w:start w:val="1"/>
      <w:numFmt w:val="bullet"/>
      <w:lvlText w:val="o"/>
      <w:lvlJc w:val="left"/>
      <w:pPr>
        <w:ind w:left="562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8" w:tplc="9F9CD1AE">
      <w:start w:val="1"/>
      <w:numFmt w:val="bullet"/>
      <w:lvlText w:val="▪"/>
      <w:lvlJc w:val="left"/>
      <w:pPr>
        <w:ind w:left="634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abstractNum>
  <w:abstractNum w:abstractNumId="9" w15:restartNumberingAfterBreak="0">
    <w:nsid w:val="44EB2473"/>
    <w:multiLevelType w:val="hybridMultilevel"/>
    <w:tmpl w:val="F4063964"/>
    <w:lvl w:ilvl="0" w:tplc="098A56A0">
      <w:start w:val="1"/>
      <w:numFmt w:val="bullet"/>
      <w:lvlText w:val=""/>
      <w:lvlJc w:val="left"/>
      <w:pPr>
        <w:ind w:left="797"/>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1" w:tplc="B2F8896E">
      <w:start w:val="1"/>
      <w:numFmt w:val="bullet"/>
      <w:lvlText w:val="o"/>
      <w:lvlJc w:val="left"/>
      <w:pPr>
        <w:ind w:left="130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2" w:tplc="E7A8DF84">
      <w:start w:val="1"/>
      <w:numFmt w:val="bullet"/>
      <w:lvlText w:val="▪"/>
      <w:lvlJc w:val="left"/>
      <w:pPr>
        <w:ind w:left="202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3" w:tplc="8AFAFC18">
      <w:start w:val="1"/>
      <w:numFmt w:val="bullet"/>
      <w:lvlText w:val="•"/>
      <w:lvlJc w:val="left"/>
      <w:pPr>
        <w:ind w:left="274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4" w:tplc="EAB48B56">
      <w:start w:val="1"/>
      <w:numFmt w:val="bullet"/>
      <w:lvlText w:val="o"/>
      <w:lvlJc w:val="left"/>
      <w:pPr>
        <w:ind w:left="346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5" w:tplc="E9C613D0">
      <w:start w:val="1"/>
      <w:numFmt w:val="bullet"/>
      <w:lvlText w:val="▪"/>
      <w:lvlJc w:val="left"/>
      <w:pPr>
        <w:ind w:left="418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6" w:tplc="8D740B30">
      <w:start w:val="1"/>
      <w:numFmt w:val="bullet"/>
      <w:lvlText w:val="•"/>
      <w:lvlJc w:val="left"/>
      <w:pPr>
        <w:ind w:left="490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7" w:tplc="AD2855E6">
      <w:start w:val="1"/>
      <w:numFmt w:val="bullet"/>
      <w:lvlText w:val="o"/>
      <w:lvlJc w:val="left"/>
      <w:pPr>
        <w:ind w:left="562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8" w:tplc="B25E2E16">
      <w:start w:val="1"/>
      <w:numFmt w:val="bullet"/>
      <w:lvlText w:val="▪"/>
      <w:lvlJc w:val="left"/>
      <w:pPr>
        <w:ind w:left="634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abstractNum>
  <w:abstractNum w:abstractNumId="10" w15:restartNumberingAfterBreak="0">
    <w:nsid w:val="5BD71BE0"/>
    <w:multiLevelType w:val="hybridMultilevel"/>
    <w:tmpl w:val="3CE824C0"/>
    <w:lvl w:ilvl="0" w:tplc="3F0872AC">
      <w:start w:val="1"/>
      <w:numFmt w:val="bullet"/>
      <w:lvlText w:val=""/>
      <w:lvlJc w:val="left"/>
      <w:pPr>
        <w:ind w:left="797"/>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1" w:tplc="CCCA000A">
      <w:start w:val="1"/>
      <w:numFmt w:val="bullet"/>
      <w:lvlText w:val="o"/>
      <w:lvlJc w:val="left"/>
      <w:pPr>
        <w:ind w:left="1534"/>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2" w:tplc="D592F6D0">
      <w:start w:val="1"/>
      <w:numFmt w:val="bullet"/>
      <w:lvlText w:val="▪"/>
      <w:lvlJc w:val="left"/>
      <w:pPr>
        <w:ind w:left="2254"/>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3" w:tplc="42A40B38">
      <w:start w:val="1"/>
      <w:numFmt w:val="bullet"/>
      <w:lvlText w:val="•"/>
      <w:lvlJc w:val="left"/>
      <w:pPr>
        <w:ind w:left="2974"/>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4" w:tplc="CE8E9ECA">
      <w:start w:val="1"/>
      <w:numFmt w:val="bullet"/>
      <w:lvlText w:val="o"/>
      <w:lvlJc w:val="left"/>
      <w:pPr>
        <w:ind w:left="3694"/>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5" w:tplc="19A8A6A2">
      <w:start w:val="1"/>
      <w:numFmt w:val="bullet"/>
      <w:lvlText w:val="▪"/>
      <w:lvlJc w:val="left"/>
      <w:pPr>
        <w:ind w:left="4414"/>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6" w:tplc="40BE2F7C">
      <w:start w:val="1"/>
      <w:numFmt w:val="bullet"/>
      <w:lvlText w:val="•"/>
      <w:lvlJc w:val="left"/>
      <w:pPr>
        <w:ind w:left="5134"/>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7" w:tplc="27B00A9E">
      <w:start w:val="1"/>
      <w:numFmt w:val="bullet"/>
      <w:lvlText w:val="o"/>
      <w:lvlJc w:val="left"/>
      <w:pPr>
        <w:ind w:left="5854"/>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8" w:tplc="AED46B5C">
      <w:start w:val="1"/>
      <w:numFmt w:val="bullet"/>
      <w:lvlText w:val="▪"/>
      <w:lvlJc w:val="left"/>
      <w:pPr>
        <w:ind w:left="6574"/>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abstractNum>
  <w:abstractNum w:abstractNumId="11" w15:restartNumberingAfterBreak="0">
    <w:nsid w:val="710509CD"/>
    <w:multiLevelType w:val="hybridMultilevel"/>
    <w:tmpl w:val="5D62D692"/>
    <w:lvl w:ilvl="0" w:tplc="30A0E73C">
      <w:start w:val="1"/>
      <w:numFmt w:val="bullet"/>
      <w:lvlText w:val=""/>
      <w:lvlJc w:val="left"/>
      <w:pPr>
        <w:ind w:left="797"/>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1" w:tplc="ADA0827C">
      <w:start w:val="1"/>
      <w:numFmt w:val="bullet"/>
      <w:lvlText w:val="o"/>
      <w:lvlJc w:val="left"/>
      <w:pPr>
        <w:ind w:left="130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2" w:tplc="55D2E5AC">
      <w:start w:val="1"/>
      <w:numFmt w:val="bullet"/>
      <w:lvlText w:val="▪"/>
      <w:lvlJc w:val="left"/>
      <w:pPr>
        <w:ind w:left="202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3" w:tplc="8748545A">
      <w:start w:val="1"/>
      <w:numFmt w:val="bullet"/>
      <w:lvlText w:val="•"/>
      <w:lvlJc w:val="left"/>
      <w:pPr>
        <w:ind w:left="274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4" w:tplc="6BD4276C">
      <w:start w:val="1"/>
      <w:numFmt w:val="bullet"/>
      <w:lvlText w:val="o"/>
      <w:lvlJc w:val="left"/>
      <w:pPr>
        <w:ind w:left="346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5" w:tplc="B24A3A24">
      <w:start w:val="1"/>
      <w:numFmt w:val="bullet"/>
      <w:lvlText w:val="▪"/>
      <w:lvlJc w:val="left"/>
      <w:pPr>
        <w:ind w:left="418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6" w:tplc="C44E624E">
      <w:start w:val="1"/>
      <w:numFmt w:val="bullet"/>
      <w:lvlText w:val="•"/>
      <w:lvlJc w:val="left"/>
      <w:pPr>
        <w:ind w:left="490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7" w:tplc="DA92B4DE">
      <w:start w:val="1"/>
      <w:numFmt w:val="bullet"/>
      <w:lvlText w:val="o"/>
      <w:lvlJc w:val="left"/>
      <w:pPr>
        <w:ind w:left="562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lvl w:ilvl="8" w:tplc="3F24B384">
      <w:start w:val="1"/>
      <w:numFmt w:val="bullet"/>
      <w:lvlText w:val="▪"/>
      <w:lvlJc w:val="left"/>
      <w:pPr>
        <w:ind w:left="6346"/>
      </w:pPr>
      <w:rPr>
        <w:rFonts w:ascii="Wingdings 3" w:eastAsia="Wingdings 3" w:hAnsi="Wingdings 3" w:cs="Wingdings 3"/>
        <w:b w:val="0"/>
        <w:i w:val="0"/>
        <w:strike w:val="0"/>
        <w:dstrike w:val="0"/>
        <w:color w:val="D60093"/>
        <w:sz w:val="12"/>
        <w:szCs w:val="12"/>
        <w:u w:val="none" w:color="000000"/>
        <w:bdr w:val="none" w:sz="0" w:space="0" w:color="auto"/>
        <w:shd w:val="clear" w:color="auto" w:fill="auto"/>
        <w:vertAlign w:val="baseline"/>
      </w:rPr>
    </w:lvl>
  </w:abstractNum>
  <w:num w:numId="1">
    <w:abstractNumId w:val="5"/>
  </w:num>
  <w:num w:numId="2">
    <w:abstractNumId w:val="2"/>
  </w:num>
  <w:num w:numId="3">
    <w:abstractNumId w:val="11"/>
  </w:num>
  <w:num w:numId="4">
    <w:abstractNumId w:val="8"/>
  </w:num>
  <w:num w:numId="5">
    <w:abstractNumId w:val="9"/>
  </w:num>
  <w:num w:numId="6">
    <w:abstractNumId w:val="6"/>
  </w:num>
  <w:num w:numId="7">
    <w:abstractNumId w:val="10"/>
  </w:num>
  <w:num w:numId="8">
    <w:abstractNumId w:val="1"/>
  </w:num>
  <w:num w:numId="9">
    <w:abstractNumId w:val="0"/>
  </w:num>
  <w:num w:numId="10">
    <w:abstractNumId w:val="3"/>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8B9"/>
    <w:rsid w:val="00215167"/>
    <w:rsid w:val="0030636F"/>
    <w:rsid w:val="00386407"/>
    <w:rsid w:val="004904E3"/>
    <w:rsid w:val="004A11B0"/>
    <w:rsid w:val="006C2508"/>
    <w:rsid w:val="006C7C20"/>
    <w:rsid w:val="007578B9"/>
    <w:rsid w:val="00757E7A"/>
    <w:rsid w:val="00764B3C"/>
    <w:rsid w:val="008F6B84"/>
    <w:rsid w:val="00C07C61"/>
    <w:rsid w:val="00C91859"/>
    <w:rsid w:val="00D474C1"/>
    <w:rsid w:val="00DB1900"/>
    <w:rsid w:val="00DE5273"/>
    <w:rsid w:val="00E2415A"/>
    <w:rsid w:val="00EC42A5"/>
    <w:rsid w:val="00ED7CFD"/>
    <w:rsid w:val="00F44988"/>
    <w:rsid w:val="00F928FC"/>
    <w:rsid w:val="00FE0AB0"/>
    <w:rsid w:val="00FE2D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C34461-8FAC-47A4-8E5E-D1A7574C5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2" w:line="249" w:lineRule="auto"/>
      <w:ind w:left="238" w:right="173" w:hanging="10"/>
      <w:jc w:val="both"/>
    </w:pPr>
    <w:rPr>
      <w:rFonts w:ascii="Calibri" w:eastAsia="Calibri" w:hAnsi="Calibri" w:cs="Calibri"/>
      <w:color w:val="404040"/>
      <w:sz w:val="20"/>
    </w:rPr>
  </w:style>
  <w:style w:type="paragraph" w:styleId="Titre1">
    <w:name w:val="heading 1"/>
    <w:next w:val="Normal"/>
    <w:link w:val="Titre1Car"/>
    <w:uiPriority w:val="9"/>
    <w:unhideWhenUsed/>
    <w:qFormat/>
    <w:pPr>
      <w:keepNext/>
      <w:keepLines/>
      <w:spacing w:after="0"/>
      <w:ind w:left="10" w:hanging="10"/>
      <w:outlineLvl w:val="0"/>
    </w:pPr>
    <w:rPr>
      <w:rFonts w:ascii="Calibri" w:eastAsia="Calibri" w:hAnsi="Calibri" w:cs="Calibri"/>
      <w:b/>
      <w:color w:val="D60093"/>
      <w:sz w:val="48"/>
    </w:rPr>
  </w:style>
  <w:style w:type="paragraph" w:styleId="Titre2">
    <w:name w:val="heading 2"/>
    <w:next w:val="Normal"/>
    <w:link w:val="Titre2Car"/>
    <w:uiPriority w:val="9"/>
    <w:unhideWhenUsed/>
    <w:qFormat/>
    <w:pPr>
      <w:keepNext/>
      <w:keepLines/>
      <w:spacing w:after="12" w:line="249" w:lineRule="auto"/>
      <w:ind w:left="368" w:hanging="10"/>
      <w:outlineLvl w:val="1"/>
    </w:pPr>
    <w:rPr>
      <w:rFonts w:ascii="Calibri" w:eastAsia="Calibri" w:hAnsi="Calibri" w:cs="Calibri"/>
      <w:b/>
      <w:color w:val="404040"/>
      <w:sz w:val="28"/>
    </w:rPr>
  </w:style>
  <w:style w:type="paragraph" w:styleId="Titre3">
    <w:name w:val="heading 3"/>
    <w:next w:val="Normal"/>
    <w:link w:val="Titre3Car"/>
    <w:uiPriority w:val="9"/>
    <w:unhideWhenUsed/>
    <w:qFormat/>
    <w:pPr>
      <w:keepNext/>
      <w:keepLines/>
      <w:spacing w:after="58"/>
      <w:ind w:left="238" w:hanging="10"/>
      <w:outlineLvl w:val="2"/>
    </w:pPr>
    <w:rPr>
      <w:rFonts w:ascii="Calibri" w:eastAsia="Calibri" w:hAnsi="Calibri" w:cs="Calibri"/>
      <w:b/>
      <w:color w:val="404040"/>
      <w:sz w:val="24"/>
    </w:rPr>
  </w:style>
  <w:style w:type="paragraph" w:styleId="Titre4">
    <w:name w:val="heading 4"/>
    <w:next w:val="Normal"/>
    <w:link w:val="Titre4Car"/>
    <w:uiPriority w:val="9"/>
    <w:unhideWhenUsed/>
    <w:qFormat/>
    <w:pPr>
      <w:keepNext/>
      <w:keepLines/>
      <w:spacing w:after="58"/>
      <w:ind w:left="238" w:hanging="10"/>
      <w:outlineLvl w:val="3"/>
    </w:pPr>
    <w:rPr>
      <w:rFonts w:ascii="Calibri" w:eastAsia="Calibri" w:hAnsi="Calibri" w:cs="Calibri"/>
      <w:b/>
      <w:color w:val="404040"/>
      <w:sz w:val="24"/>
    </w:rPr>
  </w:style>
  <w:style w:type="paragraph" w:styleId="Titre5">
    <w:name w:val="heading 5"/>
    <w:next w:val="Normal"/>
    <w:link w:val="Titre5Car"/>
    <w:uiPriority w:val="9"/>
    <w:unhideWhenUsed/>
    <w:qFormat/>
    <w:pPr>
      <w:keepNext/>
      <w:keepLines/>
      <w:spacing w:after="7" w:line="250" w:lineRule="auto"/>
      <w:ind w:left="310" w:hanging="10"/>
      <w:outlineLvl w:val="4"/>
    </w:pPr>
    <w:rPr>
      <w:rFonts w:ascii="Calibri" w:eastAsia="Calibri" w:hAnsi="Calibri" w:cs="Calibri"/>
      <w:b/>
      <w:color w:val="4040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5Car">
    <w:name w:val="Titre 5 Car"/>
    <w:link w:val="Titre5"/>
    <w:rPr>
      <w:rFonts w:ascii="Calibri" w:eastAsia="Calibri" w:hAnsi="Calibri" w:cs="Calibri"/>
      <w:b/>
      <w:color w:val="404040"/>
      <w:sz w:val="20"/>
    </w:rPr>
  </w:style>
  <w:style w:type="character" w:customStyle="1" w:styleId="Titre1Car">
    <w:name w:val="Titre 1 Car"/>
    <w:link w:val="Titre1"/>
    <w:rPr>
      <w:rFonts w:ascii="Calibri" w:eastAsia="Calibri" w:hAnsi="Calibri" w:cs="Calibri"/>
      <w:b/>
      <w:color w:val="D60093"/>
      <w:sz w:val="48"/>
    </w:rPr>
  </w:style>
  <w:style w:type="paragraph" w:customStyle="1" w:styleId="footnotedescription">
    <w:name w:val="footnote description"/>
    <w:next w:val="Normal"/>
    <w:link w:val="footnotedescriptionChar"/>
    <w:hidden/>
    <w:pPr>
      <w:spacing w:after="0" w:line="241" w:lineRule="auto"/>
      <w:ind w:left="317" w:right="27" w:firstLine="60"/>
    </w:pPr>
    <w:rPr>
      <w:rFonts w:ascii="Calibri" w:eastAsia="Calibri" w:hAnsi="Calibri" w:cs="Calibri"/>
      <w:color w:val="6F6F6F"/>
      <w:sz w:val="18"/>
    </w:rPr>
  </w:style>
  <w:style w:type="character" w:customStyle="1" w:styleId="footnotedescriptionChar">
    <w:name w:val="footnote description Char"/>
    <w:link w:val="footnotedescription"/>
    <w:rPr>
      <w:rFonts w:ascii="Calibri" w:eastAsia="Calibri" w:hAnsi="Calibri" w:cs="Calibri"/>
      <w:color w:val="6F6F6F"/>
      <w:sz w:val="18"/>
    </w:rPr>
  </w:style>
  <w:style w:type="character" w:customStyle="1" w:styleId="Titre3Car">
    <w:name w:val="Titre 3 Car"/>
    <w:link w:val="Titre3"/>
    <w:rPr>
      <w:rFonts w:ascii="Calibri" w:eastAsia="Calibri" w:hAnsi="Calibri" w:cs="Calibri"/>
      <w:b/>
      <w:color w:val="404040"/>
      <w:sz w:val="24"/>
    </w:rPr>
  </w:style>
  <w:style w:type="character" w:customStyle="1" w:styleId="Titre4Car">
    <w:name w:val="Titre 4 Car"/>
    <w:link w:val="Titre4"/>
    <w:rPr>
      <w:rFonts w:ascii="Calibri" w:eastAsia="Calibri" w:hAnsi="Calibri" w:cs="Calibri"/>
      <w:b/>
      <w:color w:val="404040"/>
      <w:sz w:val="24"/>
    </w:rPr>
  </w:style>
  <w:style w:type="character" w:customStyle="1" w:styleId="Titre2Car">
    <w:name w:val="Titre 2 Car"/>
    <w:link w:val="Titre2"/>
    <w:rPr>
      <w:rFonts w:ascii="Calibri" w:eastAsia="Calibri" w:hAnsi="Calibri" w:cs="Calibri"/>
      <w:b/>
      <w:color w:val="404040"/>
      <w:sz w:val="28"/>
    </w:rPr>
  </w:style>
  <w:style w:type="character" w:customStyle="1" w:styleId="footnotemark">
    <w:name w:val="footnote mark"/>
    <w:hidden/>
    <w:rPr>
      <w:rFonts w:ascii="Calibri" w:eastAsia="Calibri" w:hAnsi="Calibri" w:cs="Calibri"/>
      <w:color w:val="6F6F6F"/>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ieddepage">
    <w:name w:val="footer"/>
    <w:basedOn w:val="Normal"/>
    <w:link w:val="PieddepageCar"/>
    <w:uiPriority w:val="99"/>
    <w:unhideWhenUsed/>
    <w:rsid w:val="004A11B0"/>
    <w:pPr>
      <w:tabs>
        <w:tab w:val="center" w:pos="4536"/>
        <w:tab w:val="right" w:pos="9072"/>
      </w:tabs>
      <w:spacing w:after="0" w:line="240" w:lineRule="auto"/>
      <w:ind w:left="0" w:right="0" w:firstLine="0"/>
      <w:jc w:val="left"/>
    </w:pPr>
    <w:rPr>
      <w:rFonts w:asciiTheme="minorHAnsi" w:eastAsiaTheme="minorHAnsi" w:hAnsiTheme="minorHAnsi" w:cstheme="minorBidi"/>
      <w:color w:val="auto"/>
      <w:sz w:val="22"/>
      <w:lang w:eastAsia="en-US"/>
    </w:rPr>
  </w:style>
  <w:style w:type="character" w:customStyle="1" w:styleId="PieddepageCar">
    <w:name w:val="Pied de page Car"/>
    <w:basedOn w:val="Policepardfaut"/>
    <w:link w:val="Pieddepage"/>
    <w:uiPriority w:val="99"/>
    <w:rsid w:val="004A11B0"/>
    <w:rPr>
      <w:rFonts w:eastAsiaTheme="minorHAnsi"/>
      <w:lang w:eastAsia="en-US"/>
    </w:rPr>
  </w:style>
  <w:style w:type="table" w:styleId="Grilledutableau">
    <w:name w:val="Table Grid"/>
    <w:basedOn w:val="TableauNormal"/>
    <w:uiPriority w:val="39"/>
    <w:rsid w:val="004A11B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21516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15167"/>
    <w:rPr>
      <w:rFonts w:ascii="Segoe UI" w:eastAsia="Calibri" w:hAnsi="Segoe UI" w:cs="Segoe UI"/>
      <w:color w:val="404040"/>
      <w:sz w:val="18"/>
      <w:szCs w:val="18"/>
    </w:rPr>
  </w:style>
  <w:style w:type="paragraph" w:customStyle="1" w:styleId="2-Titre">
    <w:name w:val="2 - Titre"/>
    <w:basedOn w:val="Normal"/>
    <w:qFormat/>
    <w:rsid w:val="00DB1900"/>
    <w:pPr>
      <w:spacing w:after="0" w:line="240" w:lineRule="auto"/>
      <w:ind w:left="0" w:right="0" w:firstLine="0"/>
      <w:jc w:val="left"/>
    </w:pPr>
    <w:rPr>
      <w:rFonts w:ascii="Generica" w:eastAsia="Times New Roman" w:hAnsi="Generica" w:cs="Times New Roman"/>
      <w:b/>
      <w:caps/>
      <w:color w:val="B12036"/>
      <w:sz w:val="28"/>
      <w:szCs w:val="24"/>
    </w:rPr>
  </w:style>
  <w:style w:type="character" w:styleId="Lienhypertexte">
    <w:name w:val="Hyperlink"/>
    <w:basedOn w:val="Policepardfaut"/>
    <w:uiPriority w:val="99"/>
    <w:rsid w:val="00DB190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arget="footer5.xml" Type="http://schemas.openxmlformats.org/officeDocument/2006/relationships/footer"/><Relationship Id="rId21" Target="footer3.xml" Type="http://schemas.openxmlformats.org/officeDocument/2006/relationships/footer"/><Relationship Id="rId34" Target="media/image12.jpeg" Type="http://schemas.openxmlformats.org/officeDocument/2006/relationships/image"/><Relationship Id="rId42" Target="media/image19.png" Type="http://schemas.openxmlformats.org/officeDocument/2006/relationships/image"/><Relationship Id="rId47" Target="media/image25.png" Type="http://schemas.openxmlformats.org/officeDocument/2006/relationships/image"/><Relationship Id="rId50" Target="media/image28.png" Type="http://schemas.openxmlformats.org/officeDocument/2006/relationships/image"/><Relationship Id="rId55" Target="header9.xml" Type="http://schemas.openxmlformats.org/officeDocument/2006/relationships/header"/><Relationship Id="rId63" Target="media/image30.jpg" Type="http://schemas.openxmlformats.org/officeDocument/2006/relationships/image"/><Relationship Id="rId68" Target="media/image40.jpeg" Type="http://schemas.openxmlformats.org/officeDocument/2006/relationships/image"/><Relationship Id="rId76" Target="media/image48.jpeg" Type="http://schemas.openxmlformats.org/officeDocument/2006/relationships/image"/><Relationship Id="rId84" Target="media/image56.png" Type="http://schemas.openxmlformats.org/officeDocument/2006/relationships/image"/><Relationship Id="rId89" Target="header11.xml" Type="http://schemas.openxmlformats.org/officeDocument/2006/relationships/header"/><Relationship Id="rId97" Target="footer14.xml" Type="http://schemas.openxmlformats.org/officeDocument/2006/relationships/footer"/><Relationship Id="rId7" Target="media/image1.jpeg" Type="http://schemas.openxmlformats.org/officeDocument/2006/relationships/image"/><Relationship Id="rId71" Target="media/image43.png" Type="http://schemas.openxmlformats.org/officeDocument/2006/relationships/image"/><Relationship Id="rId92" Target="header12.xml" Type="http://schemas.openxmlformats.org/officeDocument/2006/relationships/header"/><Relationship Id="rId2" Target="styles.xml" Type="http://schemas.openxmlformats.org/officeDocument/2006/relationships/styles"/><Relationship Id="rId16" Target="header1.xml" Type="http://schemas.openxmlformats.org/officeDocument/2006/relationships/header"/><Relationship Id="rId29" Target="media/image7.jpg" Type="http://schemas.openxmlformats.org/officeDocument/2006/relationships/image"/><Relationship Id="rId11" Target="http://travail-emploi.gouv.fr/" TargetMode="External" Type="http://schemas.openxmlformats.org/officeDocument/2006/relationships/hyperlink"/><Relationship Id="rId24" Target="header5.xml" Type="http://schemas.openxmlformats.org/officeDocument/2006/relationships/header"/><Relationship Id="rId32" Target="media/image10.png" Type="http://schemas.openxmlformats.org/officeDocument/2006/relationships/image"/><Relationship Id="rId37" Target="media/image15.png" Type="http://schemas.openxmlformats.org/officeDocument/2006/relationships/image"/><Relationship Id="rId40" Target="media/image17.png" Type="http://schemas.openxmlformats.org/officeDocument/2006/relationships/image"/><Relationship Id="rId45" Target="media/image23.jpeg" Type="http://schemas.openxmlformats.org/officeDocument/2006/relationships/image"/><Relationship Id="rId53" Target="footer7.xml" Type="http://schemas.openxmlformats.org/officeDocument/2006/relationships/footer"/><Relationship Id="rId58" Target="media/image23.png" Type="http://schemas.openxmlformats.org/officeDocument/2006/relationships/image"/><Relationship Id="rId66" Target="media/image35.png" Type="http://schemas.openxmlformats.org/officeDocument/2006/relationships/image"/><Relationship Id="rId74" Target="media/image38.png" Type="http://schemas.openxmlformats.org/officeDocument/2006/relationships/image"/><Relationship Id="rId79" Target="media/image40.jpg" Type="http://schemas.openxmlformats.org/officeDocument/2006/relationships/image"/><Relationship Id="rId87" Target="media/image48.png" Type="http://schemas.openxmlformats.org/officeDocument/2006/relationships/image"/><Relationship Id="rId5" Target="footnotes.xml" Type="http://schemas.openxmlformats.org/officeDocument/2006/relationships/footnotes"/><Relationship Id="rId61" Target="media/image33.png" Type="http://schemas.openxmlformats.org/officeDocument/2006/relationships/image"/><Relationship Id="rId82" Target="media/image47.png" Type="http://schemas.openxmlformats.org/officeDocument/2006/relationships/image"/><Relationship Id="rId90" Target="footer10.xml" Type="http://schemas.openxmlformats.org/officeDocument/2006/relationships/footer"/><Relationship Id="rId95" Target="header14.xml" Type="http://schemas.openxmlformats.org/officeDocument/2006/relationships/header"/><Relationship Id="rId19" Target="footer2.xml" Type="http://schemas.openxmlformats.org/officeDocument/2006/relationships/footer"/><Relationship Id="rId14" Target="http://www.certification.afpa.fr/certification-annexes.html" TargetMode="External" Type="http://schemas.openxmlformats.org/officeDocument/2006/relationships/hyperlink"/><Relationship Id="rId22" Target="media/image6.jpg" Type="http://schemas.openxmlformats.org/officeDocument/2006/relationships/image"/><Relationship Id="rId27" Target="header6.xml" Type="http://schemas.openxmlformats.org/officeDocument/2006/relationships/header"/><Relationship Id="rId30" Target="media/image8.png" Type="http://schemas.openxmlformats.org/officeDocument/2006/relationships/image"/><Relationship Id="rId35" Target="media/image13.png" Type="http://schemas.openxmlformats.org/officeDocument/2006/relationships/image"/><Relationship Id="rId43" Target="media/image20.png" Type="http://schemas.openxmlformats.org/officeDocument/2006/relationships/image"/><Relationship Id="rId48" Target="media/image26.png" Type="http://schemas.openxmlformats.org/officeDocument/2006/relationships/image"/><Relationship Id="rId56" Target="footer9.xml" Type="http://schemas.openxmlformats.org/officeDocument/2006/relationships/footer"/><Relationship Id="rId64" Target="media/image31.png" Type="http://schemas.openxmlformats.org/officeDocument/2006/relationships/image"/><Relationship Id="rId69" Target="media/image41.png" Type="http://schemas.openxmlformats.org/officeDocument/2006/relationships/image"/><Relationship Id="rId77" Target="media/image49.png" Type="http://schemas.openxmlformats.org/officeDocument/2006/relationships/image"/><Relationship Id="rId100" Target="fontTable.xml" Type="http://schemas.openxmlformats.org/officeDocument/2006/relationships/fontTable"/><Relationship Id="rId8" Target="media/image2.jpg" Type="http://schemas.openxmlformats.org/officeDocument/2006/relationships/image"/><Relationship Id="rId51" Target="header7.xml" Type="http://schemas.openxmlformats.org/officeDocument/2006/relationships/header"/><Relationship Id="rId72" Target="media/image44.png" Type="http://schemas.openxmlformats.org/officeDocument/2006/relationships/image"/><Relationship Id="rId80" Target="media/image45.png" Type="http://schemas.openxmlformats.org/officeDocument/2006/relationships/image"/><Relationship Id="rId85" Target="media/image57.png" Type="http://schemas.openxmlformats.org/officeDocument/2006/relationships/image"/><Relationship Id="rId93" Target="footer12.xml" Type="http://schemas.openxmlformats.org/officeDocument/2006/relationships/footer"/><Relationship Id="rId98" Target="header15.xml" Type="http://schemas.openxmlformats.org/officeDocument/2006/relationships/header"/><Relationship Id="rId3" Target="settings.xml" Type="http://schemas.openxmlformats.org/officeDocument/2006/relationships/settings"/><Relationship Id="rId12" Target="http://travail-emploi.gouv.fr/" TargetMode="External" Type="http://schemas.openxmlformats.org/officeDocument/2006/relationships/hyperlink"/><Relationship Id="rId17" Target="header2.xml" Type="http://schemas.openxmlformats.org/officeDocument/2006/relationships/header"/><Relationship Id="rId25" Target="footer4.xml" Type="http://schemas.openxmlformats.org/officeDocument/2006/relationships/footer"/><Relationship Id="rId33" Target="media/image11.png" Type="http://schemas.openxmlformats.org/officeDocument/2006/relationships/image"/><Relationship Id="rId38" Target="media/image16.png" Type="http://schemas.openxmlformats.org/officeDocument/2006/relationships/image"/><Relationship Id="rId46" Target="media/image24.png" Type="http://schemas.openxmlformats.org/officeDocument/2006/relationships/image"/><Relationship Id="rId59" Target="media/image29.png" Type="http://schemas.openxmlformats.org/officeDocument/2006/relationships/image"/><Relationship Id="rId67" Target="media/image36.png" Type="http://schemas.openxmlformats.org/officeDocument/2006/relationships/image"/><Relationship Id="rId20" Target="header3.xml" Type="http://schemas.openxmlformats.org/officeDocument/2006/relationships/header"/><Relationship Id="rId41" Target="media/image18.png" Type="http://schemas.openxmlformats.org/officeDocument/2006/relationships/image"/><Relationship Id="rId54" Target="footer8.xml" Type="http://schemas.openxmlformats.org/officeDocument/2006/relationships/footer"/><Relationship Id="rId62" Target="media/image34.png" Type="http://schemas.openxmlformats.org/officeDocument/2006/relationships/image"/><Relationship Id="rId70" Target="media/image42.png" Type="http://schemas.openxmlformats.org/officeDocument/2006/relationships/image"/><Relationship Id="rId75" Target="media/image39.png" Type="http://schemas.openxmlformats.org/officeDocument/2006/relationships/image"/><Relationship Id="rId83" Target="media/image55.jpeg" Type="http://schemas.openxmlformats.org/officeDocument/2006/relationships/image"/><Relationship Id="rId88" Target="header10.xml" Type="http://schemas.openxmlformats.org/officeDocument/2006/relationships/header"/><Relationship Id="rId91" Target="footer11.xml" Type="http://schemas.openxmlformats.org/officeDocument/2006/relationships/footer"/><Relationship Id="rId96" Target="footer13.xml" Type="http://schemas.openxmlformats.org/officeDocument/2006/relationships/footer"/><Relationship Id="rId1" Target="numbering.xml" Type="http://schemas.openxmlformats.org/officeDocument/2006/relationships/numbering"/><Relationship Id="rId6" Target="endnotes.xml" Type="http://schemas.openxmlformats.org/officeDocument/2006/relationships/endnotes"/><Relationship Id="rId15" Target="http://www.certification.afpa.fr/certification-annexes.html" TargetMode="External" Type="http://schemas.openxmlformats.org/officeDocument/2006/relationships/hyperlink"/><Relationship Id="rId23" Target="header4.xml" Type="http://schemas.openxmlformats.org/officeDocument/2006/relationships/header"/><Relationship Id="rId28" Target="footer6.xml" Type="http://schemas.openxmlformats.org/officeDocument/2006/relationships/footer"/><Relationship Id="rId36" Target="media/image14.png" Type="http://schemas.openxmlformats.org/officeDocument/2006/relationships/image"/><Relationship Id="rId49" Target="media/image27.png" Type="http://schemas.openxmlformats.org/officeDocument/2006/relationships/image"/><Relationship Id="rId57" Target="media/image22.jpg" Type="http://schemas.openxmlformats.org/officeDocument/2006/relationships/image"/><Relationship Id="rId10" Target="http://travail-emploi.gouv.fr/" TargetMode="External" Type="http://schemas.openxmlformats.org/officeDocument/2006/relationships/hyperlink"/><Relationship Id="rId31" Target="media/image9.png" Type="http://schemas.openxmlformats.org/officeDocument/2006/relationships/image"/><Relationship Id="rId44" Target="media/image21.png" Type="http://schemas.openxmlformats.org/officeDocument/2006/relationships/image"/><Relationship Id="rId52" Target="header8.xml" Type="http://schemas.openxmlformats.org/officeDocument/2006/relationships/header"/><Relationship Id="rId60" Target="media/image32.jpeg" Type="http://schemas.openxmlformats.org/officeDocument/2006/relationships/image"/><Relationship Id="rId65" Target="media/image32.png" Type="http://schemas.openxmlformats.org/officeDocument/2006/relationships/image"/><Relationship Id="rId73" Target="media/image37.jpg" Type="http://schemas.openxmlformats.org/officeDocument/2006/relationships/image"/><Relationship Id="rId78" Target="media/image50.png" Type="http://schemas.openxmlformats.org/officeDocument/2006/relationships/image"/><Relationship Id="rId81" Target="media/image46.png" Type="http://schemas.openxmlformats.org/officeDocument/2006/relationships/image"/><Relationship Id="rId86" Target="media/image58.png" Type="http://schemas.openxmlformats.org/officeDocument/2006/relationships/image"/><Relationship Id="rId94" Target="header13.xml" Type="http://schemas.openxmlformats.org/officeDocument/2006/relationships/header"/><Relationship Id="rId99" Target="footer15.xml" Type="http://schemas.openxmlformats.org/officeDocument/2006/relationships/footer"/><Relationship Id="rId101" Target="theme/theme1.xml" Type="http://schemas.openxmlformats.org/officeDocument/2006/relationships/theme"/><Relationship Id="rId4" Target="webSettings.xml" Type="http://schemas.openxmlformats.org/officeDocument/2006/relationships/webSettings"/><Relationship Id="rId9" Target="http://travail-emploi.gouv.fr/" TargetMode="External" Type="http://schemas.openxmlformats.org/officeDocument/2006/relationships/hyperlink"/><Relationship Id="rId13" Target="http://travail-emploi.gouv.fr/" TargetMode="External" Type="http://schemas.openxmlformats.org/officeDocument/2006/relationships/hyperlink"/><Relationship Id="rId18" Target="footer1.xml" Type="http://schemas.openxmlformats.org/officeDocument/2006/relationships/footer"/><Relationship Id="rId39" Target="media/image12.jpg" Type="http://schemas.openxmlformats.org/officeDocument/2006/relationships/image"/></Relationships>
</file>

<file path=word/_rels/footer1.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3.png"/></Relationships>
</file>

<file path=word/_rels/footer11.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3.png"/></Relationships>
</file>

<file path=word/_rels/footer12.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2" Type="http://schemas.openxmlformats.org/officeDocument/2006/relationships/hyperlink" Target="http://www.giep.nc/" TargetMode="External"/><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3.png"/></Relationships>
</file>

<file path=word/_rels/footer7.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3.png"/></Relationships>
</file>

<file path=word/_rels/footer9.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ORDINATEUR\Dropbox\EFPA\2.%20QUALIT&#201;\1.%20QUALIFORM%20PRO\2.%20Syst&#232;me%20documentaire\2.%20Documents\2.%20Axe%202\Objectif%209\Crit&#232;re%2024\Document%20-%20Guide%20de%20mise%20en%20oeuvre%20des%20ECF\Document%20-%20Guide%20de%20mise%20enoeuvres%20des%20ECF.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Document - Guide de mise enoeuvres des ECF</Template>
  <TotalTime>4</TotalTime>
  <Pages>1</Pages>
  <Words>2155</Words>
  <Characters>11855</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Jean-Pierre GOLA</dc:creator>
  <cp:keywords/>
  <cp:lastModifiedBy>Jean-Pierre GOLA</cp:lastModifiedBy>
  <cp:revision>6</cp:revision>
  <cp:lastPrinted>2018-07-04T19:56:00Z</cp:lastPrinted>
  <dcterms:created xsi:type="dcterms:W3CDTF">2019-04-30T05:58:00Z</dcterms:created>
  <dcterms:modified xsi:type="dcterms:W3CDTF">2019-04-30T06:44:00Z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1933258</vt:lpwstr>
  </property>
  <property fmtid="{D5CDD505-2E9C-101B-9397-08002B2CF9AE}" name="NXPowerLiteSettings" pid="3">
    <vt:lpwstr>C7000400038000</vt:lpwstr>
  </property>
  <property fmtid="{D5CDD505-2E9C-101B-9397-08002B2CF9AE}" name="NXPowerLiteVersion" pid="4">
    <vt:lpwstr>S9.0.3</vt:lpwstr>
  </property>
</Properties>
</file>